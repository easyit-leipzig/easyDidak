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92BF0" w14:textId="77777777" w:rsidR="00DF461B" w:rsidRPr="00DF461B" w:rsidRDefault="00DF461B" w:rsidP="00DF461B">
      <w:pPr>
        <w:rPr>
          <w:b/>
          <w:bCs/>
        </w:rPr>
      </w:pPr>
      <w:r w:rsidRPr="00DF461B">
        <w:rPr>
          <w:b/>
          <w:bCs/>
        </w:rPr>
        <w:t>6.x Auswertung der Lehrkraftsicht: Gesamtdatensatz aller Lehrkräfte</w:t>
      </w:r>
    </w:p>
    <w:p w14:paraId="62D7604A" w14:textId="77777777" w:rsidR="00DF461B" w:rsidRPr="00DF461B" w:rsidRDefault="00DF461B" w:rsidP="00DF461B">
      <w:r w:rsidRPr="00DF461B">
        <w:t>Die Auswertung des Gesamtdatensatzes der Lehrkraftsicht erfolgt im Rahmen des Funktionalen Raum-Zeit-Kohärenzsystems (FRZK) nicht als rein deskriptive Statistik, sondern als Rekonstruktion der zugrunde liegenden Zustandsdynamik. Ausgangspunkt ist dabei die axiomatische Konstruktion des Systems.</w:t>
      </w:r>
    </w:p>
    <w:p w14:paraId="7B95E95F" w14:textId="77777777" w:rsidR="00DF461B" w:rsidRPr="00DF461B" w:rsidRDefault="00DF461B" w:rsidP="00DF461B">
      <w:r w:rsidRPr="00DF461B">
        <w:pict w14:anchorId="5D2F7CE9">
          <v:rect id="_x0000_i1259" style="width:0;height:1.5pt" o:hralign="center" o:hrstd="t" o:hr="t" fillcolor="#a0a0a0" stroked="f"/>
        </w:pict>
      </w:r>
    </w:p>
    <w:p w14:paraId="4126D055" w14:textId="77777777" w:rsidR="00DF461B" w:rsidRPr="00DF461B" w:rsidRDefault="00DF461B" w:rsidP="00DF461B">
      <w:pPr>
        <w:rPr>
          <w:b/>
          <w:bCs/>
        </w:rPr>
      </w:pPr>
      <w:r w:rsidRPr="00DF461B">
        <w:rPr>
          <w:b/>
          <w:bCs/>
        </w:rPr>
        <w:t>6.x.1 Konstruktion des Zustandsraums aus der FRZK-Kernaxiomatik</w:t>
      </w:r>
    </w:p>
    <w:p w14:paraId="0913193C" w14:textId="77777777" w:rsidR="00DF461B" w:rsidRPr="00DF461B" w:rsidRDefault="00DF461B" w:rsidP="00DF461B">
      <w:r w:rsidRPr="00DF461B">
        <w:t>Der Ausgangspunkt des FRZK ist die leere Menge</w:t>
      </w:r>
    </w:p>
    <w:p w14:paraId="3CBBC9CB" w14:textId="77777777" w:rsidR="00DF461B" w:rsidRPr="00DF461B" w:rsidRDefault="00DF461B" w:rsidP="00DF461B">
      <w:proofErr w:type="gramStart"/>
      <w:r w:rsidRPr="00DF461B">
        <w:rPr>
          <w:rFonts w:ascii="Cambria Math" w:hAnsi="Cambria Math" w:cs="Cambria Math"/>
        </w:rPr>
        <w:t>∅</w:t>
      </w:r>
      <w:r w:rsidRPr="00DF461B">
        <w:t>(</w:t>
      </w:r>
      <w:proofErr w:type="gramEnd"/>
      <w:r w:rsidRPr="00DF461B">
        <w:t>6.x.1)\</w:t>
      </w:r>
      <w:proofErr w:type="spellStart"/>
      <w:r w:rsidRPr="00DF461B">
        <w:t>varnothing</w:t>
      </w:r>
      <w:proofErr w:type="spellEnd"/>
      <w:r w:rsidRPr="00DF461B">
        <w:t xml:space="preserve"> \tag{6.x.1}</w:t>
      </w:r>
      <w:r w:rsidRPr="00DF461B">
        <w:rPr>
          <w:rFonts w:ascii="Cambria Math" w:hAnsi="Cambria Math" w:cs="Cambria Math"/>
        </w:rPr>
        <w:t>∅</w:t>
      </w:r>
      <w:r w:rsidRPr="00DF461B">
        <w:t xml:space="preserve">(6.x.1) </w:t>
      </w:r>
    </w:p>
    <w:p w14:paraId="0B395707" w14:textId="77777777" w:rsidR="00DF461B" w:rsidRPr="00DF461B" w:rsidRDefault="00DF461B" w:rsidP="00DF461B">
      <w:r w:rsidRPr="00DF461B">
        <w:t>als absoluter Nullzustand ohne Differenz. Durch den Operator der minimalen Differenzbildung entsteht der erste unterscheidbare Zustand:</w:t>
      </w:r>
    </w:p>
    <w:p w14:paraId="31CC58B2" w14:textId="77777777" w:rsidR="00DF461B" w:rsidRPr="00DF461B" w:rsidRDefault="00DF461B" w:rsidP="00DF461B">
      <w:r w:rsidRPr="00DF461B">
        <w:t>S0≠</w:t>
      </w:r>
      <w:proofErr w:type="gramStart"/>
      <w:r w:rsidRPr="00DF461B">
        <w:rPr>
          <w:rFonts w:ascii="Cambria Math" w:hAnsi="Cambria Math" w:cs="Cambria Math"/>
        </w:rPr>
        <w:t>∅</w:t>
      </w:r>
      <w:r w:rsidRPr="00DF461B">
        <w:t>(</w:t>
      </w:r>
      <w:proofErr w:type="gramEnd"/>
      <w:r w:rsidRPr="00DF461B">
        <w:t>6.x.2)S_0 \</w:t>
      </w:r>
      <w:proofErr w:type="spellStart"/>
      <w:r w:rsidRPr="00DF461B">
        <w:t>neq</w:t>
      </w:r>
      <w:proofErr w:type="spellEnd"/>
      <w:r w:rsidRPr="00DF461B">
        <w:t xml:space="preserve"> \</w:t>
      </w:r>
      <w:proofErr w:type="spellStart"/>
      <w:r w:rsidRPr="00DF461B">
        <w:t>varnothing</w:t>
      </w:r>
      <w:proofErr w:type="spellEnd"/>
      <w:r w:rsidRPr="00DF461B">
        <w:t xml:space="preserve"> \tag{6.x.2}S0​=</w:t>
      </w:r>
      <w:r w:rsidRPr="00DF461B">
        <w:rPr>
          <w:rFonts w:ascii="Cambria Math" w:hAnsi="Cambria Math" w:cs="Cambria Math"/>
        </w:rPr>
        <w:t>∅</w:t>
      </w:r>
      <w:r w:rsidRPr="00DF461B">
        <w:t xml:space="preserve">(6.x.2) </w:t>
      </w:r>
    </w:p>
    <w:p w14:paraId="07738480" w14:textId="77777777" w:rsidR="00DF461B" w:rsidRPr="00DF461B" w:rsidRDefault="00DF461B" w:rsidP="00DF461B">
      <w:r w:rsidRPr="00DF461B">
        <w:t xml:space="preserve">Dieser Initialzustand erzeugt durch wiederholte Anwendung der </w:t>
      </w:r>
      <w:proofErr w:type="spellStart"/>
      <w:r w:rsidRPr="00DF461B">
        <w:t>Operatorenmenge</w:t>
      </w:r>
      <w:proofErr w:type="spellEnd"/>
    </w:p>
    <w:p w14:paraId="75AEE230" w14:textId="77777777" w:rsidR="00DF461B" w:rsidRPr="00DF461B" w:rsidRDefault="00DF461B" w:rsidP="00DF461B">
      <w:r w:rsidRPr="00DF461B">
        <w:t>O={</w:t>
      </w:r>
      <w:proofErr w:type="spellStart"/>
      <w:proofErr w:type="gramStart"/>
      <w:r w:rsidRPr="00DF461B">
        <w:t>σ,R</w:t>
      </w:r>
      <w:proofErr w:type="gramEnd"/>
      <w:r w:rsidRPr="00DF461B">
        <w:t>,E,M</w:t>
      </w:r>
      <w:proofErr w:type="spellEnd"/>
      <w:r w:rsidRPr="00DF461B">
        <w:t>}(6.x.3)O = \{\</w:t>
      </w:r>
      <w:proofErr w:type="spellStart"/>
      <w:r w:rsidRPr="00DF461B">
        <w:t>sigma</w:t>
      </w:r>
      <w:proofErr w:type="spellEnd"/>
      <w:r w:rsidRPr="00DF461B">
        <w:t>, R, E, M\} \tag{6.x.3}O={</w:t>
      </w:r>
      <w:proofErr w:type="spellStart"/>
      <w:r w:rsidRPr="00DF461B">
        <w:t>σ,R,E,M</w:t>
      </w:r>
      <w:proofErr w:type="spellEnd"/>
      <w:r w:rsidRPr="00DF461B">
        <w:t xml:space="preserve">}(6.x.3) </w:t>
      </w:r>
    </w:p>
    <w:p w14:paraId="51283469" w14:textId="77777777" w:rsidR="00DF461B" w:rsidRPr="00DF461B" w:rsidRDefault="00DF461B" w:rsidP="00DF461B">
      <w:r w:rsidRPr="00DF461B">
        <w:t>den diskreten Zustandsraum</w:t>
      </w:r>
    </w:p>
    <w:p w14:paraId="0E6F8C6B" w14:textId="77777777" w:rsidR="00DF461B" w:rsidRPr="00DF461B" w:rsidRDefault="00DF461B" w:rsidP="00DF461B">
      <w:r w:rsidRPr="00DF461B">
        <w:t>S={S</w:t>
      </w:r>
      <w:proofErr w:type="gramStart"/>
      <w:r w:rsidRPr="00DF461B">
        <w:t>1,S</w:t>
      </w:r>
      <w:proofErr w:type="gramEnd"/>
      <w:r w:rsidRPr="00DF461B">
        <w:t>2,…,</w:t>
      </w:r>
      <w:proofErr w:type="spellStart"/>
      <w:r w:rsidRPr="00DF461B">
        <w:t>Sn</w:t>
      </w:r>
      <w:proofErr w:type="spellEnd"/>
      <w:r w:rsidRPr="00DF461B">
        <w:t>}.(6.x.4)\</w:t>
      </w:r>
      <w:proofErr w:type="spellStart"/>
      <w:r w:rsidRPr="00DF461B">
        <w:t>mathcal</w:t>
      </w:r>
      <w:proofErr w:type="spellEnd"/>
      <w:r w:rsidRPr="00DF461B">
        <w:t>{S} = \{S_1, S_2, \</w:t>
      </w:r>
      <w:proofErr w:type="spellStart"/>
      <w:r w:rsidRPr="00DF461B">
        <w:t>dots</w:t>
      </w:r>
      <w:proofErr w:type="spellEnd"/>
      <w:r w:rsidRPr="00DF461B">
        <w:t xml:space="preserve">, </w:t>
      </w:r>
      <w:proofErr w:type="spellStart"/>
      <w:r w:rsidRPr="00DF461B">
        <w:t>S_n</w:t>
      </w:r>
      <w:proofErr w:type="spellEnd"/>
      <w:r w:rsidRPr="00DF461B">
        <w:t>\}. \</w:t>
      </w:r>
      <w:proofErr w:type="gramStart"/>
      <w:r w:rsidRPr="00DF461B">
        <w:t>tag{</w:t>
      </w:r>
      <w:proofErr w:type="gramEnd"/>
      <w:r w:rsidRPr="00DF461B">
        <w:t>6.x.4}S={S1​,S2​,…,</w:t>
      </w:r>
      <w:proofErr w:type="spellStart"/>
      <w:r w:rsidRPr="00DF461B">
        <w:t>Sn</w:t>
      </w:r>
      <w:proofErr w:type="spellEnd"/>
      <w:r w:rsidRPr="00DF461B">
        <w:t xml:space="preserve">​}.(6.x.4) </w:t>
      </w:r>
    </w:p>
    <w:p w14:paraId="686AAA67" w14:textId="77777777" w:rsidR="00DF461B" w:rsidRPr="00DF461B" w:rsidRDefault="00DF461B" w:rsidP="00DF461B">
      <w:r w:rsidRPr="00DF461B">
        <w:t>Die empirischen Daten der Lehrkraftsicht sind damit als Realisationen dieser Zustände zu interpretieren.</w:t>
      </w:r>
    </w:p>
    <w:p w14:paraId="5F1820D6" w14:textId="77777777" w:rsidR="00DF461B" w:rsidRPr="00DF461B" w:rsidRDefault="00DF461B" w:rsidP="00DF461B">
      <w:r w:rsidRPr="00DF461B">
        <w:pict w14:anchorId="01D7D73B">
          <v:rect id="_x0000_i1260" style="width:0;height:1.5pt" o:hralign="center" o:hrstd="t" o:hr="t" fillcolor="#a0a0a0" stroked="f"/>
        </w:pict>
      </w:r>
    </w:p>
    <w:p w14:paraId="3BB08F67" w14:textId="77777777" w:rsidR="00DF461B" w:rsidRPr="00DF461B" w:rsidRDefault="00DF461B" w:rsidP="00DF461B">
      <w:pPr>
        <w:rPr>
          <w:b/>
          <w:bCs/>
        </w:rPr>
      </w:pPr>
      <w:r w:rsidRPr="00DF461B">
        <w:rPr>
          <w:b/>
          <w:bCs/>
        </w:rPr>
        <w:t>6.x.2 Einbettung in den semantischen Vektorraum</w:t>
      </w:r>
    </w:p>
    <w:p w14:paraId="7F7A3E34" w14:textId="77777777" w:rsidR="00DF461B" w:rsidRPr="00DF461B" w:rsidRDefault="00DF461B" w:rsidP="00DF461B">
      <w:r w:rsidRPr="00DF461B">
        <w:t>Jeder Zustand wird durch eine Projektion in einen sieben-dimensionalen Raum beschrieben:</w:t>
      </w:r>
    </w:p>
    <w:p w14:paraId="0FB13E4A" w14:textId="77777777" w:rsidR="00DF461B" w:rsidRPr="00DF461B" w:rsidRDefault="00DF461B" w:rsidP="00DF461B">
      <w:r w:rsidRPr="00DF461B">
        <w:t>Φ:S→R7(</w:t>
      </w:r>
      <w:proofErr w:type="gramStart"/>
      <w:r w:rsidRPr="00DF461B">
        <w:t>6.x.5)\</w:t>
      </w:r>
      <w:proofErr w:type="gramEnd"/>
      <w:r w:rsidRPr="00DF461B">
        <w:t>Phi : \</w:t>
      </w:r>
      <w:proofErr w:type="spellStart"/>
      <w:r w:rsidRPr="00DF461B">
        <w:t>mathcal</w:t>
      </w:r>
      <w:proofErr w:type="spellEnd"/>
      <w:r w:rsidRPr="00DF461B">
        <w:t>{S} \</w:t>
      </w:r>
      <w:proofErr w:type="spellStart"/>
      <w:r w:rsidRPr="00DF461B">
        <w:t>rightarrow</w:t>
      </w:r>
      <w:proofErr w:type="spellEnd"/>
      <w:r w:rsidRPr="00DF461B">
        <w:t xml:space="preserve"> \</w:t>
      </w:r>
      <w:proofErr w:type="spellStart"/>
      <w:r w:rsidRPr="00DF461B">
        <w:t>mathbb</w:t>
      </w:r>
      <w:proofErr w:type="spellEnd"/>
      <w:r w:rsidRPr="00DF461B">
        <w:t xml:space="preserve">{R}^7 \tag{6.x.5}Φ:S→R7(6.x.5) </w:t>
      </w:r>
    </w:p>
    <w:p w14:paraId="1DAF57DB" w14:textId="77777777" w:rsidR="00DF461B" w:rsidRPr="00DF461B" w:rsidRDefault="00DF461B" w:rsidP="00DF461B">
      <w:r w:rsidRPr="00DF461B">
        <w:t>mit</w:t>
      </w:r>
    </w:p>
    <w:p w14:paraId="6ACA1E29" w14:textId="77777777" w:rsidR="00DF461B" w:rsidRPr="00DF461B" w:rsidRDefault="00DF461B" w:rsidP="00DF461B">
      <w:r w:rsidRPr="00DF461B">
        <w:t>Φ(Si)=(xkognition,xsozial,xaffektiv,xmotivation,xmethodik,xperformanz,xregulation)(6.x.6)\Phi(S_i) = (x_{\</w:t>
      </w:r>
      <w:proofErr w:type="spellStart"/>
      <w:r w:rsidRPr="00DF461B">
        <w:t>text</w:t>
      </w:r>
      <w:proofErr w:type="spellEnd"/>
      <w:r w:rsidRPr="00DF461B">
        <w:t>{</w:t>
      </w:r>
      <w:proofErr w:type="spellStart"/>
      <w:r w:rsidRPr="00DF461B">
        <w:t>kognition</w:t>
      </w:r>
      <w:proofErr w:type="spellEnd"/>
      <w:r w:rsidRPr="00DF461B">
        <w:t>}}, x_{\</w:t>
      </w:r>
      <w:proofErr w:type="spellStart"/>
      <w:r w:rsidRPr="00DF461B">
        <w:t>text</w:t>
      </w:r>
      <w:proofErr w:type="spellEnd"/>
      <w:r w:rsidRPr="00DF461B">
        <w:t>{sozial}}, x_{\</w:t>
      </w:r>
      <w:proofErr w:type="spellStart"/>
      <w:r w:rsidRPr="00DF461B">
        <w:t>text</w:t>
      </w:r>
      <w:proofErr w:type="spellEnd"/>
      <w:r w:rsidRPr="00DF461B">
        <w:t>{affektiv}}, x_{\</w:t>
      </w:r>
      <w:proofErr w:type="spellStart"/>
      <w:r w:rsidRPr="00DF461B">
        <w:t>text</w:t>
      </w:r>
      <w:proofErr w:type="spellEnd"/>
      <w:r w:rsidRPr="00DF461B">
        <w:t>{</w:t>
      </w:r>
      <w:proofErr w:type="spellStart"/>
      <w:r w:rsidRPr="00DF461B">
        <w:t>motivation</w:t>
      </w:r>
      <w:proofErr w:type="spellEnd"/>
      <w:r w:rsidRPr="00DF461B">
        <w:t>}}, x_{\</w:t>
      </w:r>
      <w:proofErr w:type="spellStart"/>
      <w:r w:rsidRPr="00DF461B">
        <w:t>text</w:t>
      </w:r>
      <w:proofErr w:type="spellEnd"/>
      <w:r w:rsidRPr="00DF461B">
        <w:t>{</w:t>
      </w:r>
      <w:proofErr w:type="spellStart"/>
      <w:r w:rsidRPr="00DF461B">
        <w:t>methodik</w:t>
      </w:r>
      <w:proofErr w:type="spellEnd"/>
      <w:r w:rsidRPr="00DF461B">
        <w:t>}}, x_{\</w:t>
      </w:r>
      <w:proofErr w:type="spellStart"/>
      <w:r w:rsidRPr="00DF461B">
        <w:t>text</w:t>
      </w:r>
      <w:proofErr w:type="spellEnd"/>
      <w:r w:rsidRPr="00DF461B">
        <w:t>{</w:t>
      </w:r>
      <w:proofErr w:type="spellStart"/>
      <w:r w:rsidRPr="00DF461B">
        <w:t>performanz</w:t>
      </w:r>
      <w:proofErr w:type="spellEnd"/>
      <w:r w:rsidRPr="00DF461B">
        <w:t>}}, x_{\</w:t>
      </w:r>
      <w:proofErr w:type="spellStart"/>
      <w:r w:rsidRPr="00DF461B">
        <w:t>text</w:t>
      </w:r>
      <w:proofErr w:type="spellEnd"/>
      <w:r w:rsidRPr="00DF461B">
        <w:t>{</w:t>
      </w:r>
      <w:proofErr w:type="spellStart"/>
      <w:r w:rsidRPr="00DF461B">
        <w:t>regulation</w:t>
      </w:r>
      <w:proofErr w:type="spellEnd"/>
      <w:r w:rsidRPr="00DF461B">
        <w:t xml:space="preserve">}}) \tag{6.x.6}Φ(Si​)=(xkognition​,xsozial​,xaffektiv​,xmotivation​,xmethodik​,xperformanz​,xregulation​)(6.x.6) </w:t>
      </w:r>
    </w:p>
    <w:p w14:paraId="66F3EE2C" w14:textId="77777777" w:rsidR="00DF461B" w:rsidRPr="00DF461B" w:rsidRDefault="00DF461B" w:rsidP="00DF461B">
      <w:r w:rsidRPr="00DF461B">
        <w:t>Diese Abbildung ist das Resultat der Operatorverkettung:</w:t>
      </w:r>
    </w:p>
    <w:p w14:paraId="370501C0" w14:textId="77777777" w:rsidR="00DF461B" w:rsidRPr="00DF461B" w:rsidRDefault="00DF461B" w:rsidP="00DF461B">
      <w:r w:rsidRPr="00DF461B">
        <w:t>Φ=</w:t>
      </w:r>
      <w:proofErr w:type="spellStart"/>
      <w:r w:rsidRPr="00DF461B">
        <w:t>M</w:t>
      </w:r>
      <w:r w:rsidRPr="00DF461B">
        <w:rPr>
          <w:rFonts w:ascii="Cambria Math" w:hAnsi="Cambria Math" w:cs="Cambria Math"/>
        </w:rPr>
        <w:t>∘</w:t>
      </w:r>
      <w:r w:rsidRPr="00DF461B">
        <w:t>E</w:t>
      </w:r>
      <w:r w:rsidRPr="00DF461B">
        <w:rPr>
          <w:rFonts w:ascii="Cambria Math" w:hAnsi="Cambria Math" w:cs="Cambria Math"/>
        </w:rPr>
        <w:t>∘</w:t>
      </w:r>
      <w:r w:rsidRPr="00DF461B">
        <w:t>R</w:t>
      </w:r>
      <w:r w:rsidRPr="00DF461B">
        <w:rPr>
          <w:rFonts w:ascii="Cambria Math" w:hAnsi="Cambria Math" w:cs="Cambria Math"/>
        </w:rPr>
        <w:t>∘</w:t>
      </w:r>
      <w:proofErr w:type="gramStart"/>
      <w:r w:rsidRPr="00DF461B">
        <w:rPr>
          <w:rFonts w:cs="Calibri"/>
        </w:rPr>
        <w:t>σ</w:t>
      </w:r>
      <w:proofErr w:type="spellEnd"/>
      <w:r w:rsidRPr="00DF461B">
        <w:t>.(</w:t>
      </w:r>
      <w:proofErr w:type="gramEnd"/>
      <w:r w:rsidRPr="00DF461B">
        <w:t>6.x.7)\Phi = M \</w:t>
      </w:r>
      <w:proofErr w:type="spellStart"/>
      <w:r w:rsidRPr="00DF461B">
        <w:t>circ</w:t>
      </w:r>
      <w:proofErr w:type="spellEnd"/>
      <w:r w:rsidRPr="00DF461B">
        <w:t xml:space="preserve"> E \</w:t>
      </w:r>
      <w:proofErr w:type="spellStart"/>
      <w:r w:rsidRPr="00DF461B">
        <w:t>circ</w:t>
      </w:r>
      <w:proofErr w:type="spellEnd"/>
      <w:r w:rsidRPr="00DF461B">
        <w:t xml:space="preserve"> R \</w:t>
      </w:r>
      <w:proofErr w:type="spellStart"/>
      <w:r w:rsidRPr="00DF461B">
        <w:t>circ</w:t>
      </w:r>
      <w:proofErr w:type="spellEnd"/>
      <w:r w:rsidRPr="00DF461B">
        <w:t xml:space="preserve"> \</w:t>
      </w:r>
      <w:proofErr w:type="spellStart"/>
      <w:r w:rsidRPr="00DF461B">
        <w:t>sigma</w:t>
      </w:r>
      <w:proofErr w:type="spellEnd"/>
      <w:r w:rsidRPr="00DF461B">
        <w:t>. \</w:t>
      </w:r>
      <w:proofErr w:type="gramStart"/>
      <w:r w:rsidRPr="00DF461B">
        <w:t>tag{</w:t>
      </w:r>
      <w:proofErr w:type="gramEnd"/>
      <w:r w:rsidRPr="00DF461B">
        <w:t>6.x.7}Φ=</w:t>
      </w:r>
      <w:proofErr w:type="spellStart"/>
      <w:r w:rsidRPr="00DF461B">
        <w:t>M</w:t>
      </w:r>
      <w:r w:rsidRPr="00DF461B">
        <w:rPr>
          <w:rFonts w:ascii="Cambria Math" w:hAnsi="Cambria Math" w:cs="Cambria Math"/>
        </w:rPr>
        <w:t>∘</w:t>
      </w:r>
      <w:r w:rsidRPr="00DF461B">
        <w:t>E</w:t>
      </w:r>
      <w:r w:rsidRPr="00DF461B">
        <w:rPr>
          <w:rFonts w:ascii="Cambria Math" w:hAnsi="Cambria Math" w:cs="Cambria Math"/>
        </w:rPr>
        <w:t>∘</w:t>
      </w:r>
      <w:r w:rsidRPr="00DF461B">
        <w:t>R</w:t>
      </w:r>
      <w:r w:rsidRPr="00DF461B">
        <w:rPr>
          <w:rFonts w:ascii="Cambria Math" w:hAnsi="Cambria Math" w:cs="Cambria Math"/>
        </w:rPr>
        <w:t>∘</w:t>
      </w:r>
      <w:r w:rsidRPr="00DF461B">
        <w:t>σ</w:t>
      </w:r>
      <w:proofErr w:type="spellEnd"/>
      <w:r w:rsidRPr="00DF461B">
        <w:t xml:space="preserve">.(6.x.7) </w:t>
      </w:r>
    </w:p>
    <w:p w14:paraId="5620EE94" w14:textId="77777777" w:rsidR="00DF461B" w:rsidRPr="00DF461B" w:rsidRDefault="00DF461B" w:rsidP="00DF461B">
      <w:r w:rsidRPr="00DF461B">
        <w:t>Der empirische Datensatz stellt somit eine Stichprobe des Bildraums Φ(S)\Phi(\</w:t>
      </w:r>
      <w:proofErr w:type="spellStart"/>
      <w:r w:rsidRPr="00DF461B">
        <w:t>mathcal</w:t>
      </w:r>
      <w:proofErr w:type="spellEnd"/>
      <w:r w:rsidRPr="00DF461B">
        <w:t>{S</w:t>
      </w:r>
      <w:proofErr w:type="gramStart"/>
      <w:r w:rsidRPr="00DF461B">
        <w:t>})Φ</w:t>
      </w:r>
      <w:proofErr w:type="gramEnd"/>
      <w:r w:rsidRPr="00DF461B">
        <w:t>(S) dar.</w:t>
      </w:r>
    </w:p>
    <w:p w14:paraId="486D76B6" w14:textId="77777777" w:rsidR="00DF461B" w:rsidRPr="00DF461B" w:rsidRDefault="00DF461B" w:rsidP="00DF461B">
      <w:r w:rsidRPr="00DF461B">
        <w:pict w14:anchorId="5068AB14">
          <v:rect id="_x0000_i1261" style="width:0;height:1.5pt" o:hralign="center" o:hrstd="t" o:hr="t" fillcolor="#a0a0a0" stroked="f"/>
        </w:pict>
      </w:r>
    </w:p>
    <w:p w14:paraId="2A7000E1" w14:textId="77777777" w:rsidR="00DF461B" w:rsidRPr="00DF461B" w:rsidRDefault="00DF461B" w:rsidP="00DF461B">
      <w:pPr>
        <w:rPr>
          <w:b/>
          <w:bCs/>
        </w:rPr>
      </w:pPr>
      <w:r w:rsidRPr="00DF461B">
        <w:rPr>
          <w:b/>
          <w:bCs/>
        </w:rPr>
        <w:t>6.x.3 Mittelwertoperator als emergenter Referenzzustand</w:t>
      </w:r>
    </w:p>
    <w:p w14:paraId="25DE8CA2" w14:textId="77777777" w:rsidR="00DF461B" w:rsidRPr="00DF461B" w:rsidRDefault="00DF461B" w:rsidP="00DF461B">
      <w:r w:rsidRPr="00DF461B">
        <w:t>Der globale Zustand des Systems ergibt sich als Mittelwertoperator:</w:t>
      </w:r>
    </w:p>
    <w:p w14:paraId="65C5F4F9" w14:textId="77777777" w:rsidR="00DF461B" w:rsidRPr="00DF461B" w:rsidRDefault="00DF461B" w:rsidP="00DF461B">
      <w:r w:rsidRPr="00DF461B">
        <w:t>Sˉ=1n∑i=1nΦ(Si)(</w:t>
      </w:r>
      <w:proofErr w:type="gramStart"/>
      <w:r w:rsidRPr="00DF461B">
        <w:t>6.x.8)\</w:t>
      </w:r>
      <w:proofErr w:type="gramEnd"/>
      <w:r w:rsidRPr="00DF461B">
        <w:t>bar{S} = \</w:t>
      </w:r>
      <w:proofErr w:type="spellStart"/>
      <w:r w:rsidRPr="00DF461B">
        <w:t>frac</w:t>
      </w:r>
      <w:proofErr w:type="spellEnd"/>
      <w:r w:rsidRPr="00DF461B">
        <w:t>{1}{n} \</w:t>
      </w:r>
      <w:proofErr w:type="spellStart"/>
      <w:r w:rsidRPr="00DF461B">
        <w:t>sum</w:t>
      </w:r>
      <w:proofErr w:type="spellEnd"/>
      <w:r w:rsidRPr="00DF461B">
        <w:t>_{i=1}^{n} \Phi(</w:t>
      </w:r>
      <w:proofErr w:type="spellStart"/>
      <w:r w:rsidRPr="00DF461B">
        <w:t>S_i</w:t>
      </w:r>
      <w:proofErr w:type="spellEnd"/>
      <w:r w:rsidRPr="00DF461B">
        <w:t xml:space="preserve">) \tag{6.x.8}Sˉ=n1​i=1∑n​Φ(Si​)(6.x.8) </w:t>
      </w:r>
    </w:p>
    <w:p w14:paraId="7653D14A" w14:textId="77777777" w:rsidR="00DF461B" w:rsidRPr="00DF461B" w:rsidRDefault="00DF461B" w:rsidP="00DF461B">
      <w:r w:rsidRPr="00DF461B">
        <w:t>Empirisch ergibt sich:</w:t>
      </w:r>
    </w:p>
    <w:p w14:paraId="0891061D" w14:textId="77777777" w:rsidR="00DF461B" w:rsidRPr="00DF461B" w:rsidRDefault="00DF461B" w:rsidP="00DF461B">
      <w:r w:rsidRPr="00DF461B">
        <w:lastRenderedPageBreak/>
        <w:t>Sˉ</w:t>
      </w:r>
      <w:proofErr w:type="gramStart"/>
      <w:r w:rsidRPr="00DF461B">
        <w:t>≈(</w:t>
      </w:r>
      <w:proofErr w:type="gramEnd"/>
      <w:r w:rsidRPr="00DF461B">
        <w:t>0.43,  0.18,  0.27,  0.41,  0.42,  0.43,  0.42)(6.x.9)\bar{S} \</w:t>
      </w:r>
      <w:proofErr w:type="spellStart"/>
      <w:r w:rsidRPr="00DF461B">
        <w:t>approx</w:t>
      </w:r>
      <w:proofErr w:type="spellEnd"/>
      <w:r w:rsidRPr="00DF461B">
        <w:t xml:space="preserve"> (0.43,\;0.18,\;0.27,\;0.41,\;0.42,\;0.43,\;0.42) \tag{6.x.9}Sˉ≈(0.43,0.18,0.27,0.41,0.42,0.43,0.42)(6.x.9) </w:t>
      </w:r>
    </w:p>
    <w:p w14:paraId="3EA42E53" w14:textId="77777777" w:rsidR="00DF461B" w:rsidRPr="00DF461B" w:rsidRDefault="00DF461B" w:rsidP="00DF461B">
      <w:r w:rsidRPr="00DF461B">
        <w:t xml:space="preserve">Dieser Zustand ist nicht als statistischer Durchschnitt zu verstehen, sondern als </w:t>
      </w:r>
      <w:r w:rsidRPr="00DF461B">
        <w:rPr>
          <w:b/>
          <w:bCs/>
        </w:rPr>
        <w:t>emergenter Fixpunkt der Systemdynamik</w:t>
      </w:r>
      <w:r w:rsidRPr="00DF461B">
        <w:t>.</w:t>
      </w:r>
    </w:p>
    <w:p w14:paraId="3B91EAF0" w14:textId="77777777" w:rsidR="00DF461B" w:rsidRPr="00DF461B" w:rsidRDefault="00DF461B" w:rsidP="00DF461B">
      <w:r w:rsidRPr="00DF461B">
        <w:t>Formal gilt:</w:t>
      </w:r>
    </w:p>
    <w:p w14:paraId="67EEC949" w14:textId="77777777" w:rsidR="00DF461B" w:rsidRPr="00DF461B" w:rsidRDefault="00DF461B" w:rsidP="00DF461B">
      <w:r w:rsidRPr="00DF461B">
        <w:t>∑i=1n(Φ(Si)−</w:t>
      </w:r>
      <w:proofErr w:type="gramStart"/>
      <w:r w:rsidRPr="00DF461B">
        <w:t>Sˉ)=</w:t>
      </w:r>
      <w:proofErr w:type="gramEnd"/>
      <w:r w:rsidRPr="00DF461B">
        <w:t>0(6.x.10)\</w:t>
      </w:r>
      <w:proofErr w:type="spellStart"/>
      <w:r w:rsidRPr="00DF461B">
        <w:t>sum</w:t>
      </w:r>
      <w:proofErr w:type="spellEnd"/>
      <w:r w:rsidRPr="00DF461B">
        <w:t>_{i=1}^{n} (\Phi(</w:t>
      </w:r>
      <w:proofErr w:type="spellStart"/>
      <w:r w:rsidRPr="00DF461B">
        <w:t>S_i</w:t>
      </w:r>
      <w:proofErr w:type="spellEnd"/>
      <w:r w:rsidRPr="00DF461B">
        <w:t xml:space="preserve">) - \bar{S}) = 0 \tag{6.x.10}i=1∑n​(Φ(Si​)−Sˉ)=0(6.x.10) </w:t>
      </w:r>
    </w:p>
    <w:p w14:paraId="4EACD607" w14:textId="77777777" w:rsidR="00DF461B" w:rsidRPr="00DF461B" w:rsidRDefault="00DF461B" w:rsidP="00DF461B">
      <w:r w:rsidRPr="00DF461B">
        <w:t>Damit ist Sˉ\bar{S}Sˉ der einzige Zustand, der unter globaler Aggregation invariant bleibt.</w:t>
      </w:r>
    </w:p>
    <w:p w14:paraId="579BA295" w14:textId="77777777" w:rsidR="00DF461B" w:rsidRPr="00DF461B" w:rsidRDefault="00DF461B" w:rsidP="00DF461B">
      <w:r w:rsidRPr="00DF461B">
        <w:pict w14:anchorId="5A780465">
          <v:rect id="_x0000_i1262" style="width:0;height:1.5pt" o:hralign="center" o:hrstd="t" o:hr="t" fillcolor="#a0a0a0" stroked="f"/>
        </w:pict>
      </w:r>
    </w:p>
    <w:p w14:paraId="08B91862" w14:textId="77777777" w:rsidR="00DF461B" w:rsidRPr="00DF461B" w:rsidRDefault="00DF461B" w:rsidP="00DF461B">
      <w:pPr>
        <w:rPr>
          <w:b/>
          <w:bCs/>
        </w:rPr>
      </w:pPr>
      <w:r w:rsidRPr="00DF461B">
        <w:rPr>
          <w:b/>
          <w:bCs/>
        </w:rPr>
        <w:t>6.x.4 Streuungsstruktur als Ausdruck funktionaler Differenz</w:t>
      </w:r>
    </w:p>
    <w:p w14:paraId="3FE90A72" w14:textId="77777777" w:rsidR="00DF461B" w:rsidRPr="00DF461B" w:rsidRDefault="00DF461B" w:rsidP="00DF461B">
      <w:r w:rsidRPr="00DF461B">
        <w:t>Die Abweichung einzelner Zustände vom Schwerpunkt wird beschrieben durch:</w:t>
      </w:r>
    </w:p>
    <w:p w14:paraId="6A427CA5" w14:textId="77777777" w:rsidR="00DF461B" w:rsidRPr="00DF461B" w:rsidRDefault="00DF461B" w:rsidP="00DF461B">
      <w:proofErr w:type="spellStart"/>
      <w:r w:rsidRPr="00DF461B">
        <w:t>δi</w:t>
      </w:r>
      <w:proofErr w:type="spellEnd"/>
      <w:r w:rsidRPr="00DF461B">
        <w:t>=Φ(Si)−</w:t>
      </w:r>
      <w:proofErr w:type="gramStart"/>
      <w:r w:rsidRPr="00DF461B">
        <w:t>Sˉ(</w:t>
      </w:r>
      <w:proofErr w:type="gramEnd"/>
      <w:r w:rsidRPr="00DF461B">
        <w:t>6.x.11)\</w:t>
      </w:r>
      <w:proofErr w:type="spellStart"/>
      <w:r w:rsidRPr="00DF461B">
        <w:t>delta_i</w:t>
      </w:r>
      <w:proofErr w:type="spellEnd"/>
      <w:r w:rsidRPr="00DF461B">
        <w:t xml:space="preserve"> = \Phi(</w:t>
      </w:r>
      <w:proofErr w:type="spellStart"/>
      <w:r w:rsidRPr="00DF461B">
        <w:t>S_i</w:t>
      </w:r>
      <w:proofErr w:type="spellEnd"/>
      <w:r w:rsidRPr="00DF461B">
        <w:t>) - \bar{S} \tag{6.x.11}</w:t>
      </w:r>
      <w:proofErr w:type="spellStart"/>
      <w:r w:rsidRPr="00DF461B">
        <w:t>δi</w:t>
      </w:r>
      <w:proofErr w:type="spellEnd"/>
      <w:r w:rsidRPr="00DF461B">
        <w:t xml:space="preserve">​=Φ(Si​)−Sˉ(6.x.11) </w:t>
      </w:r>
    </w:p>
    <w:p w14:paraId="13B4BFDA" w14:textId="77777777" w:rsidR="00DF461B" w:rsidRPr="00DF461B" w:rsidRDefault="00DF461B" w:rsidP="00DF461B">
      <w:r w:rsidRPr="00DF461B">
        <w:t>und deren Norm:</w:t>
      </w:r>
    </w:p>
    <w:p w14:paraId="1830D5FB" w14:textId="77777777" w:rsidR="00DF461B" w:rsidRPr="00DF461B" w:rsidRDefault="00DF461B" w:rsidP="00DF461B">
      <w:r w:rsidRPr="00DF461B">
        <w:t>di=</w:t>
      </w:r>
      <w:r w:rsidRPr="00DF461B">
        <w:rPr>
          <w:rFonts w:ascii="Cambria Math" w:hAnsi="Cambria Math" w:cs="Cambria Math"/>
        </w:rPr>
        <w:t>∥</w:t>
      </w:r>
      <w:proofErr w:type="spellStart"/>
      <w:r w:rsidRPr="00DF461B">
        <w:rPr>
          <w:rFonts w:cs="Calibri"/>
        </w:rPr>
        <w:t>δ</w:t>
      </w:r>
      <w:r w:rsidRPr="00DF461B">
        <w:t>i</w:t>
      </w:r>
      <w:proofErr w:type="spellEnd"/>
      <w:proofErr w:type="gramStart"/>
      <w:r w:rsidRPr="00DF461B">
        <w:rPr>
          <w:rFonts w:ascii="Cambria Math" w:hAnsi="Cambria Math" w:cs="Cambria Math"/>
        </w:rPr>
        <w:t>∥</w:t>
      </w:r>
      <w:r w:rsidRPr="00DF461B">
        <w:t>.(</w:t>
      </w:r>
      <w:proofErr w:type="gramEnd"/>
      <w:r w:rsidRPr="00DF461B">
        <w:t>6.x.12)</w:t>
      </w:r>
      <w:proofErr w:type="spellStart"/>
      <w:r w:rsidRPr="00DF461B">
        <w:t>d_i</w:t>
      </w:r>
      <w:proofErr w:type="spellEnd"/>
      <w:r w:rsidRPr="00DF461B">
        <w:t xml:space="preserve"> = \|\</w:t>
      </w:r>
      <w:proofErr w:type="spellStart"/>
      <w:r w:rsidRPr="00DF461B">
        <w:t>delta_i</w:t>
      </w:r>
      <w:proofErr w:type="spellEnd"/>
      <w:r w:rsidRPr="00DF461B">
        <w:t>\|. \</w:t>
      </w:r>
      <w:proofErr w:type="gramStart"/>
      <w:r w:rsidRPr="00DF461B">
        <w:t>tag{</w:t>
      </w:r>
      <w:proofErr w:type="gramEnd"/>
      <w:r w:rsidRPr="00DF461B">
        <w:t>6.x.12}di​=</w:t>
      </w:r>
      <w:r w:rsidRPr="00DF461B">
        <w:rPr>
          <w:rFonts w:ascii="Cambria Math" w:hAnsi="Cambria Math" w:cs="Cambria Math"/>
        </w:rPr>
        <w:t>∥</w:t>
      </w:r>
      <w:proofErr w:type="spellStart"/>
      <w:r w:rsidRPr="00DF461B">
        <w:rPr>
          <w:rFonts w:cs="Calibri"/>
        </w:rPr>
        <w:t>δ</w:t>
      </w:r>
      <w:r w:rsidRPr="00DF461B">
        <w:t>i</w:t>
      </w:r>
      <w:proofErr w:type="spellEnd"/>
      <w:r w:rsidRPr="00DF461B">
        <w:t>​</w:t>
      </w:r>
      <w:r w:rsidRPr="00DF461B">
        <w:rPr>
          <w:rFonts w:ascii="Cambria Math" w:hAnsi="Cambria Math" w:cs="Cambria Math"/>
        </w:rPr>
        <w:t>∥</w:t>
      </w:r>
      <w:r w:rsidRPr="00DF461B">
        <w:t xml:space="preserve">.(6.x.12) </w:t>
      </w:r>
    </w:p>
    <w:p w14:paraId="248DB21C" w14:textId="77777777" w:rsidR="00DF461B" w:rsidRPr="00DF461B" w:rsidRDefault="00DF461B" w:rsidP="00DF461B">
      <w:r w:rsidRPr="00DF461B">
        <w:t>Die Gesamtheit dieser Abweichungen definiert die Varianzstruktur:</w:t>
      </w:r>
    </w:p>
    <w:p w14:paraId="6AF6B14A" w14:textId="77777777" w:rsidR="00DF461B" w:rsidRPr="00DF461B" w:rsidRDefault="00DF461B" w:rsidP="00DF461B">
      <w:r w:rsidRPr="00DF461B">
        <w:t>Var(S)=1n∑i=1n</w:t>
      </w:r>
      <w:r w:rsidRPr="00DF461B">
        <w:rPr>
          <w:rFonts w:ascii="Cambria Math" w:hAnsi="Cambria Math" w:cs="Cambria Math"/>
        </w:rPr>
        <w:t>∥</w:t>
      </w:r>
      <w:r w:rsidRPr="00DF461B">
        <w:rPr>
          <w:rFonts w:cs="Calibri"/>
        </w:rPr>
        <w:t>Φ</w:t>
      </w:r>
      <w:r w:rsidRPr="00DF461B">
        <w:t>(Si)</w:t>
      </w:r>
      <w:r w:rsidRPr="00DF461B">
        <w:rPr>
          <w:rFonts w:cs="Calibri"/>
        </w:rPr>
        <w:t>−</w:t>
      </w:r>
      <w:r w:rsidRPr="00DF461B">
        <w:t>S</w:t>
      </w:r>
      <w:r w:rsidRPr="00DF461B">
        <w:rPr>
          <w:rFonts w:cs="Calibri"/>
        </w:rPr>
        <w:t>ˉ</w:t>
      </w:r>
      <w:r w:rsidRPr="00DF461B">
        <w:rPr>
          <w:rFonts w:ascii="Cambria Math" w:hAnsi="Cambria Math" w:cs="Cambria Math"/>
        </w:rPr>
        <w:t>∥</w:t>
      </w:r>
      <w:r w:rsidRPr="00DF461B">
        <w:t>2.(</w:t>
      </w:r>
      <w:proofErr w:type="gramStart"/>
      <w:r w:rsidRPr="00DF461B">
        <w:t>6.x.13)\</w:t>
      </w:r>
      <w:proofErr w:type="spellStart"/>
      <w:proofErr w:type="gramEnd"/>
      <w:r w:rsidRPr="00DF461B">
        <w:t>mathrm</w:t>
      </w:r>
      <w:proofErr w:type="spellEnd"/>
      <w:r w:rsidRPr="00DF461B">
        <w:t>{Var}(\</w:t>
      </w:r>
      <w:proofErr w:type="spellStart"/>
      <w:r w:rsidRPr="00DF461B">
        <w:t>mathcal</w:t>
      </w:r>
      <w:proofErr w:type="spellEnd"/>
      <w:r w:rsidRPr="00DF461B">
        <w:t>{S}) = \</w:t>
      </w:r>
      <w:proofErr w:type="spellStart"/>
      <w:r w:rsidRPr="00DF461B">
        <w:t>frac</w:t>
      </w:r>
      <w:proofErr w:type="spellEnd"/>
      <w:r w:rsidRPr="00DF461B">
        <w:t>{1}{n} \</w:t>
      </w:r>
      <w:proofErr w:type="spellStart"/>
      <w:r w:rsidRPr="00DF461B">
        <w:t>sum</w:t>
      </w:r>
      <w:proofErr w:type="spellEnd"/>
      <w:r w:rsidRPr="00DF461B">
        <w:t>_{i=1}^{n} \|\Phi(</w:t>
      </w:r>
      <w:proofErr w:type="spellStart"/>
      <w:r w:rsidRPr="00DF461B">
        <w:t>S_i</w:t>
      </w:r>
      <w:proofErr w:type="spellEnd"/>
      <w:r w:rsidRPr="00DF461B">
        <w:t>) - \bar{S}\|^2. \tag{6.x.13}Var(S)=n1​i=1∑n​</w:t>
      </w:r>
      <w:r w:rsidRPr="00DF461B">
        <w:rPr>
          <w:rFonts w:ascii="Cambria Math" w:hAnsi="Cambria Math" w:cs="Cambria Math"/>
        </w:rPr>
        <w:t>∥</w:t>
      </w:r>
      <w:r w:rsidRPr="00DF461B">
        <w:rPr>
          <w:rFonts w:cs="Calibri"/>
        </w:rPr>
        <w:t>Φ</w:t>
      </w:r>
      <w:r w:rsidRPr="00DF461B">
        <w:t>(Si​)−Sˉ</w:t>
      </w:r>
      <w:r w:rsidRPr="00DF461B">
        <w:rPr>
          <w:rFonts w:ascii="Cambria Math" w:hAnsi="Cambria Math" w:cs="Cambria Math"/>
        </w:rPr>
        <w:t>∥</w:t>
      </w:r>
      <w:r w:rsidRPr="00DF461B">
        <w:t xml:space="preserve">2.(6.x.13) </w:t>
      </w:r>
    </w:p>
    <w:p w14:paraId="14FC4AEA" w14:textId="77777777" w:rsidR="00DF461B" w:rsidRPr="00DF461B" w:rsidRDefault="00DF461B" w:rsidP="00DF461B">
      <w:r w:rsidRPr="00DF461B">
        <w:t>Empirisch ergibt sich:</w:t>
      </w:r>
    </w:p>
    <w:p w14:paraId="2DD29D32" w14:textId="77777777" w:rsidR="00DF461B" w:rsidRPr="00DF461B" w:rsidRDefault="00DF461B" w:rsidP="00DF461B">
      <w:r w:rsidRPr="00DF461B">
        <w:t>Var(S)≈0.015.(</w:t>
      </w:r>
      <w:proofErr w:type="gramStart"/>
      <w:r w:rsidRPr="00DF461B">
        <w:t>6.x.14)\</w:t>
      </w:r>
      <w:proofErr w:type="spellStart"/>
      <w:proofErr w:type="gramEnd"/>
      <w:r w:rsidRPr="00DF461B">
        <w:t>mathrm</w:t>
      </w:r>
      <w:proofErr w:type="spellEnd"/>
      <w:r w:rsidRPr="00DF461B">
        <w:t>{Var}(\</w:t>
      </w:r>
      <w:proofErr w:type="spellStart"/>
      <w:r w:rsidRPr="00DF461B">
        <w:t>mathcal</w:t>
      </w:r>
      <w:proofErr w:type="spellEnd"/>
      <w:r w:rsidRPr="00DF461B">
        <w:t>{S}) \</w:t>
      </w:r>
      <w:proofErr w:type="spellStart"/>
      <w:r w:rsidRPr="00DF461B">
        <w:t>approx</w:t>
      </w:r>
      <w:proofErr w:type="spellEnd"/>
      <w:r w:rsidRPr="00DF461B">
        <w:t xml:space="preserve"> 0.015. \</w:t>
      </w:r>
      <w:proofErr w:type="gramStart"/>
      <w:r w:rsidRPr="00DF461B">
        <w:t>tag{</w:t>
      </w:r>
      <w:proofErr w:type="gramEnd"/>
      <w:r w:rsidRPr="00DF461B">
        <w:t xml:space="preserve">6.x.14}Var(S)≈0.015.(6.x.14) </w:t>
      </w:r>
    </w:p>
    <w:p w14:paraId="03E544C2" w14:textId="77777777" w:rsidR="00DF461B" w:rsidRPr="00DF461B" w:rsidRDefault="00DF461B" w:rsidP="00DF461B">
      <w:r w:rsidRPr="00DF461B">
        <w:t xml:space="preserve">Diese Größe beschreibt die </w:t>
      </w:r>
      <w:r w:rsidRPr="00DF461B">
        <w:rPr>
          <w:b/>
          <w:bCs/>
        </w:rPr>
        <w:t>funktionale Ausdehnung des Zustandsraums</w:t>
      </w:r>
      <w:r w:rsidRPr="00DF461B">
        <w:t>.</w:t>
      </w:r>
    </w:p>
    <w:p w14:paraId="0D8B85CB" w14:textId="77777777" w:rsidR="00DF461B" w:rsidRPr="00DF461B" w:rsidRDefault="00DF461B" w:rsidP="00DF461B">
      <w:r w:rsidRPr="00DF461B">
        <w:pict w14:anchorId="494D7746">
          <v:rect id="_x0000_i1263" style="width:0;height:1.5pt" o:hralign="center" o:hrstd="t" o:hr="t" fillcolor="#a0a0a0" stroked="f"/>
        </w:pict>
      </w:r>
    </w:p>
    <w:p w14:paraId="3C9882E1" w14:textId="77777777" w:rsidR="00DF461B" w:rsidRPr="00DF461B" w:rsidRDefault="00DF461B" w:rsidP="00DF461B">
      <w:pPr>
        <w:rPr>
          <w:b/>
          <w:bCs/>
        </w:rPr>
      </w:pPr>
      <w:r w:rsidRPr="00DF461B">
        <w:rPr>
          <w:b/>
          <w:bCs/>
        </w:rPr>
        <w:t>6.x.5 Anisotropie des Zustandsraums</w:t>
      </w:r>
    </w:p>
    <w:p w14:paraId="41E1CC2D" w14:textId="77777777" w:rsidR="00DF461B" w:rsidRPr="00DF461B" w:rsidRDefault="00DF461B" w:rsidP="00DF461B">
      <w:r w:rsidRPr="00DF461B">
        <w:t>Eine zentrale strukturelle Eigenschaft des Datensatzes ist die ungleiche Verteilung der Varianz auf die Dimensionen:</w:t>
      </w:r>
    </w:p>
    <w:p w14:paraId="0E62BD68" w14:textId="77777777" w:rsidR="00DF461B" w:rsidRPr="00DF461B" w:rsidRDefault="00DF461B" w:rsidP="00DF461B">
      <w:r w:rsidRPr="00DF461B">
        <w:t>Var(xsozial)</w:t>
      </w:r>
      <w:r w:rsidRPr="00DF461B">
        <w:rPr>
          <w:rFonts w:ascii="Cambria Math" w:hAnsi="Cambria Math" w:cs="Cambria Math"/>
        </w:rPr>
        <w:t>≫</w:t>
      </w:r>
      <w:r w:rsidRPr="00DF461B">
        <w:t>Var(xj</w:t>
      </w:r>
      <w:proofErr w:type="gramStart"/>
      <w:r w:rsidRPr="00DF461B">
        <w:t>),j</w:t>
      </w:r>
      <w:proofErr w:type="gramEnd"/>
      <w:r w:rsidRPr="00DF461B">
        <w:rPr>
          <w:rFonts w:cs="Calibri"/>
        </w:rPr>
        <w:t>≠</w:t>
      </w:r>
      <w:r w:rsidRPr="00DF461B">
        <w:t>sozial(6.x.15)\mathrm{Var}(x_{\text{sozial}}) \</w:t>
      </w:r>
      <w:proofErr w:type="spellStart"/>
      <w:r w:rsidRPr="00DF461B">
        <w:t>gg</w:t>
      </w:r>
      <w:proofErr w:type="spellEnd"/>
      <w:r w:rsidRPr="00DF461B">
        <w:t xml:space="preserve"> \</w:t>
      </w:r>
      <w:proofErr w:type="spellStart"/>
      <w:r w:rsidRPr="00DF461B">
        <w:t>mathrm</w:t>
      </w:r>
      <w:proofErr w:type="spellEnd"/>
      <w:r w:rsidRPr="00DF461B">
        <w:t>{Var}(</w:t>
      </w:r>
      <w:proofErr w:type="spellStart"/>
      <w:r w:rsidRPr="00DF461B">
        <w:t>x_j</w:t>
      </w:r>
      <w:proofErr w:type="spellEnd"/>
      <w:r w:rsidRPr="00DF461B">
        <w:t>), \</w:t>
      </w:r>
      <w:proofErr w:type="spellStart"/>
      <w:r w:rsidRPr="00DF461B">
        <w:t>quad</w:t>
      </w:r>
      <w:proofErr w:type="spellEnd"/>
      <w:r w:rsidRPr="00DF461B">
        <w:t xml:space="preserve"> j \</w:t>
      </w:r>
      <w:proofErr w:type="spellStart"/>
      <w:r w:rsidRPr="00DF461B">
        <w:t>neq</w:t>
      </w:r>
      <w:proofErr w:type="spellEnd"/>
      <w:r w:rsidRPr="00DF461B">
        <w:t xml:space="preserve"> \</w:t>
      </w:r>
      <w:proofErr w:type="spellStart"/>
      <w:r w:rsidRPr="00DF461B">
        <w:t>text</w:t>
      </w:r>
      <w:proofErr w:type="spellEnd"/>
      <w:r w:rsidRPr="00DF461B">
        <w:t>{sozial} \tag{6.x.15}Var(</w:t>
      </w:r>
      <w:proofErr w:type="spellStart"/>
      <w:r w:rsidRPr="00DF461B">
        <w:t>xsozial</w:t>
      </w:r>
      <w:proofErr w:type="spellEnd"/>
      <w:r w:rsidRPr="00DF461B">
        <w:t>​)</w:t>
      </w:r>
      <w:r w:rsidRPr="00DF461B">
        <w:rPr>
          <w:rFonts w:ascii="Cambria Math" w:hAnsi="Cambria Math" w:cs="Cambria Math"/>
        </w:rPr>
        <w:t>≫</w:t>
      </w:r>
      <w:r w:rsidRPr="00DF461B">
        <w:t>Var(</w:t>
      </w:r>
      <w:proofErr w:type="spellStart"/>
      <w:r w:rsidRPr="00DF461B">
        <w:t>xj</w:t>
      </w:r>
      <w:proofErr w:type="spellEnd"/>
      <w:r w:rsidRPr="00DF461B">
        <w:t xml:space="preserve">​),j=sozial(6.x.15) </w:t>
      </w:r>
    </w:p>
    <w:p w14:paraId="7D08F733" w14:textId="77777777" w:rsidR="00DF461B" w:rsidRPr="00DF461B" w:rsidRDefault="00DF461B" w:rsidP="00DF461B">
      <w:r w:rsidRPr="00DF461B">
        <w:t>Diese Ungleichung zeigt, dass der Zustandsraum nicht isotrop ist, sondern eine bevorzugte Richtung besitzt.</w:t>
      </w:r>
    </w:p>
    <w:p w14:paraId="5C00571D" w14:textId="77777777" w:rsidR="00DF461B" w:rsidRPr="00DF461B" w:rsidRDefault="00DF461B" w:rsidP="00DF461B">
      <w:r w:rsidRPr="00DF461B">
        <w:t>Formal lässt sich dies durch die Kovarianzmatrix</w:t>
      </w:r>
    </w:p>
    <w:p w14:paraId="141AC97B" w14:textId="77777777" w:rsidR="00DF461B" w:rsidRPr="00DF461B" w:rsidRDefault="00DF461B" w:rsidP="00DF461B">
      <w:r w:rsidRPr="00DF461B">
        <w:t>Σ=E[(Φ(Si)−Sˉ)(Φ(Si)−Sˉ)T](6.x.16)\Sigma = \</w:t>
      </w:r>
      <w:proofErr w:type="spellStart"/>
      <w:r w:rsidRPr="00DF461B">
        <w:t>mathbb</w:t>
      </w:r>
      <w:proofErr w:type="spellEnd"/>
      <w:r w:rsidRPr="00DF461B">
        <w:t>{E}\</w:t>
      </w:r>
      <w:proofErr w:type="spellStart"/>
      <w:r w:rsidRPr="00DF461B">
        <w:t>left</w:t>
      </w:r>
      <w:proofErr w:type="spellEnd"/>
      <w:r w:rsidRPr="00DF461B">
        <w:t>[(\Phi(</w:t>
      </w:r>
      <w:proofErr w:type="spellStart"/>
      <w:r w:rsidRPr="00DF461B">
        <w:t>S_i</w:t>
      </w:r>
      <w:proofErr w:type="spellEnd"/>
      <w:r w:rsidRPr="00DF461B">
        <w:t>)-\bar{S})(\Phi(</w:t>
      </w:r>
      <w:proofErr w:type="spellStart"/>
      <w:r w:rsidRPr="00DF461B">
        <w:t>S_i</w:t>
      </w:r>
      <w:proofErr w:type="spellEnd"/>
      <w:r w:rsidRPr="00DF461B">
        <w:t>)-\bar{S})^T\</w:t>
      </w:r>
      <w:proofErr w:type="spellStart"/>
      <w:r w:rsidRPr="00DF461B">
        <w:t>right</w:t>
      </w:r>
      <w:proofErr w:type="spellEnd"/>
      <w:r w:rsidRPr="00DF461B">
        <w:t xml:space="preserve">] \tag{6.x.16}Σ=E[(Φ(Si​)−Sˉ)(Φ(Si​)−Sˉ)T](6.x.16) </w:t>
      </w:r>
    </w:p>
    <w:p w14:paraId="62B03445" w14:textId="77777777" w:rsidR="00DF461B" w:rsidRPr="00DF461B" w:rsidRDefault="00DF461B" w:rsidP="00DF461B">
      <w:r w:rsidRPr="00DF461B">
        <w:t>beschreiben, deren größte Eigenwerte entlang der sozialen Dimension liegen.</w:t>
      </w:r>
    </w:p>
    <w:p w14:paraId="1CD22AF0" w14:textId="77777777" w:rsidR="00DF461B" w:rsidRPr="00DF461B" w:rsidRDefault="00DF461B" w:rsidP="00DF461B">
      <w:r w:rsidRPr="00DF461B">
        <w:pict w14:anchorId="3BE59770">
          <v:rect id="_x0000_i1264" style="width:0;height:1.5pt" o:hralign="center" o:hrstd="t" o:hr="t" fillcolor="#a0a0a0" stroked="f"/>
        </w:pict>
      </w:r>
    </w:p>
    <w:p w14:paraId="45C5F3EE" w14:textId="77777777" w:rsidR="00DF461B" w:rsidRPr="00DF461B" w:rsidRDefault="00DF461B" w:rsidP="00DF461B">
      <w:pPr>
        <w:rPr>
          <w:b/>
          <w:bCs/>
        </w:rPr>
      </w:pPr>
      <w:r w:rsidRPr="00DF461B">
        <w:rPr>
          <w:b/>
          <w:bCs/>
        </w:rPr>
        <w:t>6.x.6 Dominanzstruktur als projektive Ordnung</w:t>
      </w:r>
    </w:p>
    <w:p w14:paraId="562BDAE2" w14:textId="77777777" w:rsidR="00DF461B" w:rsidRPr="00DF461B" w:rsidRDefault="00DF461B" w:rsidP="00DF461B">
      <w:r w:rsidRPr="00DF461B">
        <w:t>Die dominante Dimension eines Zustandes ist definiert durch:</w:t>
      </w:r>
    </w:p>
    <w:p w14:paraId="6B78FFBE" w14:textId="77777777" w:rsidR="00DF461B" w:rsidRPr="00DF461B" w:rsidRDefault="00DF461B" w:rsidP="00DF461B">
      <w:r w:rsidRPr="00DF461B">
        <w:lastRenderedPageBreak/>
        <w:t>d(Si)=</w:t>
      </w:r>
      <w:proofErr w:type="spellStart"/>
      <w:r w:rsidRPr="00DF461B">
        <w:t>arg</w:t>
      </w:r>
      <w:r w:rsidRPr="00DF461B">
        <w:rPr>
          <w:rFonts w:ascii="Cambria Math" w:hAnsi="Cambria Math" w:cs="Cambria Math"/>
        </w:rPr>
        <w:t>⁡</w:t>
      </w:r>
      <w:r w:rsidRPr="00DF461B">
        <w:t>max</w:t>
      </w:r>
      <w:r w:rsidRPr="00DF461B">
        <w:rPr>
          <w:rFonts w:ascii="Cambria Math" w:hAnsi="Cambria Math" w:cs="Cambria Math"/>
        </w:rPr>
        <w:t>⁡</w:t>
      </w:r>
      <w:r w:rsidRPr="00DF461B">
        <w:t>j</w:t>
      </w:r>
      <w:r w:rsidRPr="00DF461B">
        <w:rPr>
          <w:rFonts w:ascii="Cambria Math" w:hAnsi="Cambria Math" w:cs="Cambria Math"/>
        </w:rPr>
        <w:t>∣</w:t>
      </w:r>
      <w:proofErr w:type="gramStart"/>
      <w:r w:rsidRPr="00DF461B">
        <w:t>xi,j</w:t>
      </w:r>
      <w:proofErr w:type="spellEnd"/>
      <w:proofErr w:type="gramEnd"/>
      <w:r w:rsidRPr="00DF461B">
        <w:rPr>
          <w:rFonts w:ascii="Cambria Math" w:hAnsi="Cambria Math" w:cs="Cambria Math"/>
        </w:rPr>
        <w:t>∣</w:t>
      </w:r>
      <w:r w:rsidRPr="00DF461B">
        <w:t>(6.x.17)d(</w:t>
      </w:r>
      <w:proofErr w:type="spellStart"/>
      <w:r w:rsidRPr="00DF461B">
        <w:t>S_i</w:t>
      </w:r>
      <w:proofErr w:type="spellEnd"/>
      <w:r w:rsidRPr="00DF461B">
        <w:t>) = \arg\</w:t>
      </w:r>
      <w:proofErr w:type="spellStart"/>
      <w:r w:rsidRPr="00DF461B">
        <w:t>max_j</w:t>
      </w:r>
      <w:proofErr w:type="spellEnd"/>
      <w:r w:rsidRPr="00DF461B">
        <w:t xml:space="preserve"> |x_{</w:t>
      </w:r>
      <w:proofErr w:type="spellStart"/>
      <w:r w:rsidRPr="00DF461B">
        <w:t>i,j</w:t>
      </w:r>
      <w:proofErr w:type="spellEnd"/>
      <w:r w:rsidRPr="00DF461B">
        <w:t>}| \tag{6.x.17}d(Si​)=</w:t>
      </w:r>
      <w:proofErr w:type="spellStart"/>
      <w:r w:rsidRPr="00DF461B">
        <w:t>argjmax</w:t>
      </w:r>
      <w:proofErr w:type="spellEnd"/>
      <w:r w:rsidRPr="00DF461B">
        <w:t>​</w:t>
      </w:r>
      <w:r w:rsidRPr="00DF461B">
        <w:rPr>
          <w:rFonts w:ascii="Cambria Math" w:hAnsi="Cambria Math" w:cs="Cambria Math"/>
        </w:rPr>
        <w:t>∣</w:t>
      </w:r>
      <w:proofErr w:type="spellStart"/>
      <w:r w:rsidRPr="00DF461B">
        <w:t>xi,j</w:t>
      </w:r>
      <w:proofErr w:type="spellEnd"/>
      <w:r w:rsidRPr="00DF461B">
        <w:t>​</w:t>
      </w:r>
      <w:r w:rsidRPr="00DF461B">
        <w:rPr>
          <w:rFonts w:ascii="Cambria Math" w:hAnsi="Cambria Math" w:cs="Cambria Math"/>
        </w:rPr>
        <w:t>∣</w:t>
      </w:r>
      <w:r w:rsidRPr="00DF461B">
        <w:t xml:space="preserve">(6.x.17) </w:t>
      </w:r>
    </w:p>
    <w:p w14:paraId="1BF80E97" w14:textId="77777777" w:rsidR="00DF461B" w:rsidRPr="00DF461B" w:rsidRDefault="00DF461B" w:rsidP="00DF461B">
      <w:r w:rsidRPr="00DF461B">
        <w:t>Die empirische Verteilung zeigt:</w:t>
      </w:r>
    </w:p>
    <w:p w14:paraId="1654865B" w14:textId="77777777" w:rsidR="00DF461B" w:rsidRPr="00DF461B" w:rsidRDefault="00DF461B" w:rsidP="00DF461B">
      <w:pPr>
        <w:numPr>
          <w:ilvl w:val="0"/>
          <w:numId w:val="4"/>
        </w:numPr>
      </w:pPr>
      <w:r w:rsidRPr="00DF461B">
        <w:t xml:space="preserve">Kognition dominant </w:t>
      </w:r>
    </w:p>
    <w:p w14:paraId="43B3202F" w14:textId="77777777" w:rsidR="00DF461B" w:rsidRPr="00DF461B" w:rsidRDefault="00DF461B" w:rsidP="00DF461B">
      <w:pPr>
        <w:numPr>
          <w:ilvl w:val="0"/>
          <w:numId w:val="4"/>
        </w:numPr>
      </w:pPr>
      <w:r w:rsidRPr="00DF461B">
        <w:t xml:space="preserve">Performanz dominant </w:t>
      </w:r>
    </w:p>
    <w:p w14:paraId="49E67DB8" w14:textId="77777777" w:rsidR="00DF461B" w:rsidRPr="00DF461B" w:rsidRDefault="00DF461B" w:rsidP="00DF461B">
      <w:pPr>
        <w:numPr>
          <w:ilvl w:val="0"/>
          <w:numId w:val="4"/>
        </w:numPr>
      </w:pPr>
      <w:r w:rsidRPr="00DF461B">
        <w:t xml:space="preserve">Regulation dominant </w:t>
      </w:r>
    </w:p>
    <w:p w14:paraId="2A71E319" w14:textId="77777777" w:rsidR="00DF461B" w:rsidRPr="00DF461B" w:rsidRDefault="00DF461B" w:rsidP="00DF461B">
      <w:r w:rsidRPr="00DF461B">
        <w:t>Damit ergibt sich eine projektive Ordnung:</w:t>
      </w:r>
    </w:p>
    <w:p w14:paraId="6E21F518" w14:textId="77777777" w:rsidR="00DF461B" w:rsidRPr="00DF461B" w:rsidRDefault="00DF461B" w:rsidP="00DF461B">
      <w:r w:rsidRPr="00DF461B">
        <w:t>xkognition</w:t>
      </w:r>
      <w:r w:rsidRPr="00DF461B">
        <w:rPr>
          <w:rFonts w:ascii="Cambria Math" w:hAnsi="Cambria Math" w:cs="Cambria Math"/>
        </w:rPr>
        <w:t>∼</w:t>
      </w:r>
      <w:r w:rsidRPr="00DF461B">
        <w:t>xperformanz</w:t>
      </w:r>
      <w:r w:rsidRPr="00DF461B">
        <w:rPr>
          <w:rFonts w:ascii="Cambria Math" w:hAnsi="Cambria Math" w:cs="Cambria Math"/>
        </w:rPr>
        <w:t>∼</w:t>
      </w:r>
      <w:r w:rsidRPr="00DF461B">
        <w:t>xregulation</w:t>
      </w:r>
      <w:r w:rsidRPr="00DF461B">
        <w:rPr>
          <w:rFonts w:ascii="Cambria Math" w:hAnsi="Cambria Math" w:cs="Cambria Math"/>
        </w:rPr>
        <w:t>≫</w:t>
      </w:r>
      <w:proofErr w:type="gramStart"/>
      <w:r w:rsidRPr="00DF461B">
        <w:t>xsozial(</w:t>
      </w:r>
      <w:proofErr w:type="gramEnd"/>
      <w:r w:rsidRPr="00DF461B">
        <w:t>6.x.18)x_{\text{kognition}} \</w:t>
      </w:r>
      <w:proofErr w:type="spellStart"/>
      <w:r w:rsidRPr="00DF461B">
        <w:t>sim</w:t>
      </w:r>
      <w:proofErr w:type="spellEnd"/>
      <w:r w:rsidRPr="00DF461B">
        <w:t xml:space="preserve"> x_{\</w:t>
      </w:r>
      <w:proofErr w:type="spellStart"/>
      <w:r w:rsidRPr="00DF461B">
        <w:t>text</w:t>
      </w:r>
      <w:proofErr w:type="spellEnd"/>
      <w:r w:rsidRPr="00DF461B">
        <w:t>{</w:t>
      </w:r>
      <w:proofErr w:type="spellStart"/>
      <w:r w:rsidRPr="00DF461B">
        <w:t>performanz</w:t>
      </w:r>
      <w:proofErr w:type="spellEnd"/>
      <w:r w:rsidRPr="00DF461B">
        <w:t>}} \</w:t>
      </w:r>
      <w:proofErr w:type="spellStart"/>
      <w:r w:rsidRPr="00DF461B">
        <w:t>sim</w:t>
      </w:r>
      <w:proofErr w:type="spellEnd"/>
      <w:r w:rsidRPr="00DF461B">
        <w:t xml:space="preserve"> x_{\</w:t>
      </w:r>
      <w:proofErr w:type="spellStart"/>
      <w:r w:rsidRPr="00DF461B">
        <w:t>text</w:t>
      </w:r>
      <w:proofErr w:type="spellEnd"/>
      <w:r w:rsidRPr="00DF461B">
        <w:t>{</w:t>
      </w:r>
      <w:proofErr w:type="spellStart"/>
      <w:r w:rsidRPr="00DF461B">
        <w:t>regulation</w:t>
      </w:r>
      <w:proofErr w:type="spellEnd"/>
      <w:r w:rsidRPr="00DF461B">
        <w:t>}} \</w:t>
      </w:r>
      <w:proofErr w:type="spellStart"/>
      <w:r w:rsidRPr="00DF461B">
        <w:t>gg</w:t>
      </w:r>
      <w:proofErr w:type="spellEnd"/>
      <w:r w:rsidRPr="00DF461B">
        <w:t xml:space="preserve"> x_{\</w:t>
      </w:r>
      <w:proofErr w:type="spellStart"/>
      <w:r w:rsidRPr="00DF461B">
        <w:t>text</w:t>
      </w:r>
      <w:proofErr w:type="spellEnd"/>
      <w:r w:rsidRPr="00DF461B">
        <w:t>{sozial}} \tag{6.x.18}xkognition​</w:t>
      </w:r>
      <w:r w:rsidRPr="00DF461B">
        <w:rPr>
          <w:rFonts w:ascii="Cambria Math" w:hAnsi="Cambria Math" w:cs="Cambria Math"/>
        </w:rPr>
        <w:t>∼</w:t>
      </w:r>
      <w:r w:rsidRPr="00DF461B">
        <w:t>xperformanz​</w:t>
      </w:r>
      <w:r w:rsidRPr="00DF461B">
        <w:rPr>
          <w:rFonts w:ascii="Cambria Math" w:hAnsi="Cambria Math" w:cs="Cambria Math"/>
        </w:rPr>
        <w:t>∼</w:t>
      </w:r>
      <w:r w:rsidRPr="00DF461B">
        <w:t>xregulation​</w:t>
      </w:r>
      <w:r w:rsidRPr="00DF461B">
        <w:rPr>
          <w:rFonts w:ascii="Cambria Math" w:hAnsi="Cambria Math" w:cs="Cambria Math"/>
        </w:rPr>
        <w:t>≫</w:t>
      </w:r>
      <w:r w:rsidRPr="00DF461B">
        <w:t xml:space="preserve">xsozial​(6.x.18) </w:t>
      </w:r>
    </w:p>
    <w:p w14:paraId="27C490B5" w14:textId="77777777" w:rsidR="00DF461B" w:rsidRPr="00DF461B" w:rsidRDefault="00DF461B" w:rsidP="00DF461B">
      <w:r w:rsidRPr="00DF461B">
        <w:t>Dies bedeutet:</w:t>
      </w:r>
    </w:p>
    <w:p w14:paraId="3AF03450" w14:textId="77777777" w:rsidR="00DF461B" w:rsidRPr="00DF461B" w:rsidRDefault="00DF461B" w:rsidP="00DF461B">
      <w:r w:rsidRPr="00DF461B">
        <w:t>Die globale Systemstruktur ist primär kognitiv-performativ organisiert.</w:t>
      </w:r>
    </w:p>
    <w:p w14:paraId="2C13C29F" w14:textId="77777777" w:rsidR="00DF461B" w:rsidRPr="00DF461B" w:rsidRDefault="00DF461B" w:rsidP="00DF461B">
      <w:r w:rsidRPr="00DF461B">
        <w:pict w14:anchorId="71EF89D0">
          <v:rect id="_x0000_i1265" style="width:0;height:1.5pt" o:hralign="center" o:hrstd="t" o:hr="t" fillcolor="#a0a0a0" stroked="f"/>
        </w:pict>
      </w:r>
    </w:p>
    <w:p w14:paraId="0D1E1446" w14:textId="77777777" w:rsidR="00DF461B" w:rsidRPr="00DF461B" w:rsidRDefault="00DF461B" w:rsidP="00DF461B">
      <w:pPr>
        <w:rPr>
          <w:b/>
          <w:bCs/>
        </w:rPr>
      </w:pPr>
      <w:r w:rsidRPr="00DF461B">
        <w:rPr>
          <w:b/>
          <w:bCs/>
        </w:rPr>
        <w:t>6.x.7 Polaritätsinvarianz des Systems</w:t>
      </w:r>
    </w:p>
    <w:p w14:paraId="55FC71FB" w14:textId="77777777" w:rsidR="00DF461B" w:rsidRPr="00DF461B" w:rsidRDefault="00DF461B" w:rsidP="00DF461B">
      <w:r w:rsidRPr="00DF461B">
        <w:t>Die Polarität wird definiert als:</w:t>
      </w:r>
    </w:p>
    <w:p w14:paraId="50AD9EFF" w14:textId="77777777" w:rsidR="00DF461B" w:rsidRPr="00DF461B" w:rsidRDefault="00DF461B" w:rsidP="00DF461B">
      <w:r w:rsidRPr="00DF461B">
        <w:t>P(Si)=</w:t>
      </w:r>
      <w:proofErr w:type="spellStart"/>
      <w:r w:rsidRPr="00DF461B">
        <w:t>sign</w:t>
      </w:r>
      <w:proofErr w:type="spellEnd"/>
      <w:r w:rsidRPr="00DF461B">
        <w:rPr>
          <w:rFonts w:ascii="Cambria Math" w:hAnsi="Cambria Math" w:cs="Cambria Math"/>
        </w:rPr>
        <w:t>⁡</w:t>
      </w:r>
      <w:r w:rsidRPr="00DF461B">
        <w:t>(</w:t>
      </w:r>
      <w:r w:rsidRPr="00DF461B">
        <w:rPr>
          <w:rFonts w:cs="Calibri"/>
        </w:rPr>
        <w:t>∑</w:t>
      </w:r>
      <w:r w:rsidRPr="00DF461B">
        <w:t>j=17</w:t>
      </w:r>
      <w:proofErr w:type="gramStart"/>
      <w:r w:rsidRPr="00DF461B">
        <w:t>xi,j</w:t>
      </w:r>
      <w:proofErr w:type="gramEnd"/>
      <w:r w:rsidRPr="00DF461B">
        <w:t>)(6.x.19)P(</w:t>
      </w:r>
      <w:proofErr w:type="spellStart"/>
      <w:r w:rsidRPr="00DF461B">
        <w:t>S_i</w:t>
      </w:r>
      <w:proofErr w:type="spellEnd"/>
      <w:r w:rsidRPr="00DF461B">
        <w:t>) = \</w:t>
      </w:r>
      <w:proofErr w:type="spellStart"/>
      <w:r w:rsidRPr="00DF461B">
        <w:t>operatorname</w:t>
      </w:r>
      <w:proofErr w:type="spellEnd"/>
      <w:r w:rsidRPr="00DF461B">
        <w:t>{</w:t>
      </w:r>
      <w:proofErr w:type="spellStart"/>
      <w:r w:rsidRPr="00DF461B">
        <w:t>sign</w:t>
      </w:r>
      <w:proofErr w:type="spellEnd"/>
      <w:r w:rsidRPr="00DF461B">
        <w:t>}\</w:t>
      </w:r>
      <w:proofErr w:type="spellStart"/>
      <w:r w:rsidRPr="00DF461B">
        <w:t>left</w:t>
      </w:r>
      <w:proofErr w:type="spellEnd"/>
      <w:r w:rsidRPr="00DF461B">
        <w:t>(\</w:t>
      </w:r>
      <w:proofErr w:type="spellStart"/>
      <w:r w:rsidRPr="00DF461B">
        <w:t>sum</w:t>
      </w:r>
      <w:proofErr w:type="spellEnd"/>
      <w:r w:rsidRPr="00DF461B">
        <w:t>_{j=1}^{7} x_{</w:t>
      </w:r>
      <w:proofErr w:type="spellStart"/>
      <w:r w:rsidRPr="00DF461B">
        <w:t>i,j</w:t>
      </w:r>
      <w:proofErr w:type="spellEnd"/>
      <w:r w:rsidRPr="00DF461B">
        <w:t>}\</w:t>
      </w:r>
      <w:proofErr w:type="spellStart"/>
      <w:r w:rsidRPr="00DF461B">
        <w:t>right</w:t>
      </w:r>
      <w:proofErr w:type="spellEnd"/>
      <w:r w:rsidRPr="00DF461B">
        <w:t>) \tag{6.x.19}P(Si​)=</w:t>
      </w:r>
      <w:proofErr w:type="spellStart"/>
      <w:r w:rsidRPr="00DF461B">
        <w:t>sign</w:t>
      </w:r>
      <w:proofErr w:type="spellEnd"/>
      <w:r w:rsidRPr="00DF461B">
        <w:t>(j=1∑7​</w:t>
      </w:r>
      <w:proofErr w:type="spellStart"/>
      <w:r w:rsidRPr="00DF461B">
        <w:t>xi,j</w:t>
      </w:r>
      <w:proofErr w:type="spellEnd"/>
      <w:r w:rsidRPr="00DF461B">
        <w:t xml:space="preserve">​)(6.x.19) </w:t>
      </w:r>
    </w:p>
    <w:p w14:paraId="2FB97D4C" w14:textId="77777777" w:rsidR="00DF461B" w:rsidRPr="00DF461B" w:rsidRDefault="00DF461B" w:rsidP="00DF461B">
      <w:r w:rsidRPr="00DF461B">
        <w:t>Empirisch gilt:</w:t>
      </w:r>
    </w:p>
    <w:p w14:paraId="7A088C38" w14:textId="77777777" w:rsidR="00DF461B" w:rsidRPr="00DF461B" w:rsidRDefault="00DF461B" w:rsidP="00DF461B">
      <w:r w:rsidRPr="00DF461B">
        <w:t>P(Si)=+1</w:t>
      </w:r>
      <w:r w:rsidRPr="00DF461B">
        <w:rPr>
          <w:rFonts w:ascii="Cambria Math" w:hAnsi="Cambria Math" w:cs="Cambria Math"/>
        </w:rPr>
        <w:t>∀</w:t>
      </w:r>
      <w:r w:rsidRPr="00DF461B">
        <w:t>i(</w:t>
      </w:r>
      <w:proofErr w:type="gramStart"/>
      <w:r w:rsidRPr="00DF461B">
        <w:t>6.x.20)P</w:t>
      </w:r>
      <w:proofErr w:type="gramEnd"/>
      <w:r w:rsidRPr="00DF461B">
        <w:t>(</w:t>
      </w:r>
      <w:proofErr w:type="spellStart"/>
      <w:r w:rsidRPr="00DF461B">
        <w:t>S_i</w:t>
      </w:r>
      <w:proofErr w:type="spellEnd"/>
      <w:r w:rsidRPr="00DF461B">
        <w:t>) = +1 \</w:t>
      </w:r>
      <w:proofErr w:type="spellStart"/>
      <w:r w:rsidRPr="00DF461B">
        <w:t>quad</w:t>
      </w:r>
      <w:proofErr w:type="spellEnd"/>
      <w:r w:rsidRPr="00DF461B">
        <w:t xml:space="preserve"> \</w:t>
      </w:r>
      <w:proofErr w:type="spellStart"/>
      <w:r w:rsidRPr="00DF461B">
        <w:t>forall</w:t>
      </w:r>
      <w:proofErr w:type="spellEnd"/>
      <w:r w:rsidRPr="00DF461B">
        <w:t xml:space="preserve"> i \tag{6.x.20}P(Si​)=+1</w:t>
      </w:r>
      <w:r w:rsidRPr="00DF461B">
        <w:rPr>
          <w:rFonts w:ascii="Cambria Math" w:hAnsi="Cambria Math" w:cs="Cambria Math"/>
        </w:rPr>
        <w:t>∀</w:t>
      </w:r>
      <w:r w:rsidRPr="00DF461B">
        <w:t xml:space="preserve">i(6.x.20) </w:t>
      </w:r>
    </w:p>
    <w:p w14:paraId="34F848B7" w14:textId="77777777" w:rsidR="00DF461B" w:rsidRPr="00DF461B" w:rsidRDefault="00DF461B" w:rsidP="00DF461B">
      <w:r w:rsidRPr="00DF461B">
        <w:t>Dies impliziert:</w:t>
      </w:r>
    </w:p>
    <w:p w14:paraId="340A5E70" w14:textId="77777777" w:rsidR="00DF461B" w:rsidRPr="00DF461B" w:rsidRDefault="00DF461B" w:rsidP="00DF461B">
      <w:r w:rsidRPr="00DF461B">
        <w:t>∑</w:t>
      </w:r>
      <w:proofErr w:type="spellStart"/>
      <w:proofErr w:type="gramStart"/>
      <w:r w:rsidRPr="00DF461B">
        <w:t>jxi,j</w:t>
      </w:r>
      <w:proofErr w:type="spellEnd"/>
      <w:proofErr w:type="gramEnd"/>
      <w:r w:rsidRPr="00DF461B">
        <w:t>&gt;0(6.x.21)\</w:t>
      </w:r>
      <w:proofErr w:type="spellStart"/>
      <w:r w:rsidRPr="00DF461B">
        <w:t>sum</w:t>
      </w:r>
      <w:proofErr w:type="spellEnd"/>
      <w:r w:rsidRPr="00DF461B">
        <w:t>_{j} x_{</w:t>
      </w:r>
      <w:proofErr w:type="spellStart"/>
      <w:r w:rsidRPr="00DF461B">
        <w:t>i,j</w:t>
      </w:r>
      <w:proofErr w:type="spellEnd"/>
      <w:r w:rsidRPr="00DF461B">
        <w:t>} &gt; 0 \tag{6.x.21}j∑​</w:t>
      </w:r>
      <w:proofErr w:type="spellStart"/>
      <w:r w:rsidRPr="00DF461B">
        <w:t>xi,j</w:t>
      </w:r>
      <w:proofErr w:type="spellEnd"/>
      <w:r w:rsidRPr="00DF461B">
        <w:t xml:space="preserve">​&gt;0(6.x.21) </w:t>
      </w:r>
    </w:p>
    <w:p w14:paraId="0CD5ACE2" w14:textId="77777777" w:rsidR="00DF461B" w:rsidRPr="00DF461B" w:rsidRDefault="00DF461B" w:rsidP="00DF461B">
      <w:r w:rsidRPr="00DF461B">
        <w:t>für alle Zustände.</w:t>
      </w:r>
    </w:p>
    <w:p w14:paraId="7C56046F" w14:textId="77777777" w:rsidR="00DF461B" w:rsidRPr="00DF461B" w:rsidRDefault="00DF461B" w:rsidP="00DF461B">
      <w:r w:rsidRPr="00DF461B">
        <w:t>Interpretation:</w:t>
      </w:r>
    </w:p>
    <w:p w14:paraId="0AF50838" w14:textId="77777777" w:rsidR="00DF461B" w:rsidRPr="00DF461B" w:rsidRDefault="00DF461B" w:rsidP="00DF461B">
      <w:r w:rsidRPr="00DF461B">
        <w:t xml:space="preserve">Der gesamte Zustandsraum liegt in einem positiv orientierten </w:t>
      </w:r>
      <w:proofErr w:type="spellStart"/>
      <w:r w:rsidRPr="00DF461B">
        <w:t>Halbraum</w:t>
      </w:r>
      <w:proofErr w:type="spellEnd"/>
      <w:r w:rsidRPr="00DF461B">
        <w:t>.</w:t>
      </w:r>
    </w:p>
    <w:p w14:paraId="7549036A" w14:textId="77777777" w:rsidR="00DF461B" w:rsidRPr="00DF461B" w:rsidRDefault="00DF461B" w:rsidP="00DF461B">
      <w:r w:rsidRPr="00DF461B">
        <w:t>Dies ist ein starker Kohärenzindikator im FRZK.</w:t>
      </w:r>
    </w:p>
    <w:p w14:paraId="0D14E6C2" w14:textId="77777777" w:rsidR="00DF461B" w:rsidRPr="00DF461B" w:rsidRDefault="00DF461B" w:rsidP="00DF461B">
      <w:r w:rsidRPr="00DF461B">
        <w:pict w14:anchorId="0D86E082">
          <v:rect id="_x0000_i1266" style="width:0;height:1.5pt" o:hralign="center" o:hrstd="t" o:hr="t" fillcolor="#a0a0a0" stroked="f"/>
        </w:pict>
      </w:r>
    </w:p>
    <w:p w14:paraId="75E54DA8" w14:textId="77777777" w:rsidR="00DF461B" w:rsidRPr="00DF461B" w:rsidRDefault="00DF461B" w:rsidP="00DF461B">
      <w:pPr>
        <w:rPr>
          <w:b/>
          <w:bCs/>
        </w:rPr>
      </w:pPr>
      <w:r w:rsidRPr="00DF461B">
        <w:rPr>
          <w:b/>
          <w:bCs/>
        </w:rPr>
        <w:t>6.x.8 Semantische Dichte als degeneriertes Maß</w:t>
      </w:r>
    </w:p>
    <w:p w14:paraId="78E1142C" w14:textId="77777777" w:rsidR="00DF461B" w:rsidRPr="00DF461B" w:rsidRDefault="00DF461B" w:rsidP="00DF461B">
      <w:r w:rsidRPr="00DF461B">
        <w:t>Die semantische Dichte ist gegeben durch:</w:t>
      </w:r>
    </w:p>
    <w:p w14:paraId="6DCFDCC9" w14:textId="77777777" w:rsidR="00DF461B" w:rsidRPr="00DF461B" w:rsidRDefault="00DF461B" w:rsidP="00DF461B">
      <w:proofErr w:type="spellStart"/>
      <w:proofErr w:type="gramStart"/>
      <w:r w:rsidRPr="00DF461B">
        <w:t>dsem</w:t>
      </w:r>
      <w:proofErr w:type="spellEnd"/>
      <w:r w:rsidRPr="00DF461B">
        <w:t>(</w:t>
      </w:r>
      <w:proofErr w:type="gramEnd"/>
      <w:r w:rsidRPr="00DF461B">
        <w:t>Si)≈1(6.x.22)d_{\</w:t>
      </w:r>
      <w:proofErr w:type="spellStart"/>
      <w:r w:rsidRPr="00DF461B">
        <w:t>text</w:t>
      </w:r>
      <w:proofErr w:type="spellEnd"/>
      <w:r w:rsidRPr="00DF461B">
        <w:t>{</w:t>
      </w:r>
      <w:proofErr w:type="spellStart"/>
      <w:r w:rsidRPr="00DF461B">
        <w:t>sem</w:t>
      </w:r>
      <w:proofErr w:type="spellEnd"/>
      <w:r w:rsidRPr="00DF461B">
        <w:t>}}(</w:t>
      </w:r>
      <w:proofErr w:type="spellStart"/>
      <w:r w:rsidRPr="00DF461B">
        <w:t>S_i</w:t>
      </w:r>
      <w:proofErr w:type="spellEnd"/>
      <w:r w:rsidRPr="00DF461B">
        <w:t>) \</w:t>
      </w:r>
      <w:proofErr w:type="spellStart"/>
      <w:r w:rsidRPr="00DF461B">
        <w:t>approx</w:t>
      </w:r>
      <w:proofErr w:type="spellEnd"/>
      <w:r w:rsidRPr="00DF461B">
        <w:t xml:space="preserve"> 1 \tag{6.x.22}</w:t>
      </w:r>
      <w:proofErr w:type="spellStart"/>
      <w:r w:rsidRPr="00DF461B">
        <w:t>dsem</w:t>
      </w:r>
      <w:proofErr w:type="spellEnd"/>
      <w:r w:rsidRPr="00DF461B">
        <w:t xml:space="preserve">​(Si​)≈1(6.x.22) </w:t>
      </w:r>
    </w:p>
    <w:p w14:paraId="5A55EE26" w14:textId="77777777" w:rsidR="00DF461B" w:rsidRPr="00DF461B" w:rsidRDefault="00DF461B" w:rsidP="00DF461B">
      <w:r w:rsidRPr="00DF461B">
        <w:t>für nahezu alle Zustände.</w:t>
      </w:r>
    </w:p>
    <w:p w14:paraId="2D9E0DA2" w14:textId="77777777" w:rsidR="00DF461B" w:rsidRPr="00DF461B" w:rsidRDefault="00DF461B" w:rsidP="00DF461B">
      <w:r w:rsidRPr="00DF461B">
        <w:t>Damit gilt:</w:t>
      </w:r>
    </w:p>
    <w:p w14:paraId="237DD3EC" w14:textId="77777777" w:rsidR="00DF461B" w:rsidRPr="00DF461B" w:rsidRDefault="00DF461B" w:rsidP="00DF461B">
      <w:r w:rsidRPr="00DF461B">
        <w:t>Var(</w:t>
      </w:r>
      <w:proofErr w:type="spellStart"/>
      <w:r w:rsidRPr="00DF461B">
        <w:t>dsem</w:t>
      </w:r>
      <w:proofErr w:type="spellEnd"/>
      <w:r w:rsidRPr="00DF461B">
        <w:t>)≈0(</w:t>
      </w:r>
      <w:proofErr w:type="gramStart"/>
      <w:r w:rsidRPr="00DF461B">
        <w:t>6.x.23)\</w:t>
      </w:r>
      <w:proofErr w:type="spellStart"/>
      <w:proofErr w:type="gramEnd"/>
      <w:r w:rsidRPr="00DF461B">
        <w:t>mathrm</w:t>
      </w:r>
      <w:proofErr w:type="spellEnd"/>
      <w:r w:rsidRPr="00DF461B">
        <w:t>{Var}(d_{\</w:t>
      </w:r>
      <w:proofErr w:type="spellStart"/>
      <w:r w:rsidRPr="00DF461B">
        <w:t>text</w:t>
      </w:r>
      <w:proofErr w:type="spellEnd"/>
      <w:r w:rsidRPr="00DF461B">
        <w:t>{</w:t>
      </w:r>
      <w:proofErr w:type="spellStart"/>
      <w:r w:rsidRPr="00DF461B">
        <w:t>sem</w:t>
      </w:r>
      <w:proofErr w:type="spellEnd"/>
      <w:r w:rsidRPr="00DF461B">
        <w:t>}}) \</w:t>
      </w:r>
      <w:proofErr w:type="spellStart"/>
      <w:r w:rsidRPr="00DF461B">
        <w:t>approx</w:t>
      </w:r>
      <w:proofErr w:type="spellEnd"/>
      <w:r w:rsidRPr="00DF461B">
        <w:t xml:space="preserve"> 0 \tag{6.x.23}Var(</w:t>
      </w:r>
      <w:proofErr w:type="spellStart"/>
      <w:r w:rsidRPr="00DF461B">
        <w:t>dsem</w:t>
      </w:r>
      <w:proofErr w:type="spellEnd"/>
      <w:r w:rsidRPr="00DF461B">
        <w:t xml:space="preserve">​)≈0(6.x.23) </w:t>
      </w:r>
    </w:p>
    <w:p w14:paraId="2D37D6EF" w14:textId="77777777" w:rsidR="00DF461B" w:rsidRPr="00DF461B" w:rsidRDefault="00DF461B" w:rsidP="00DF461B">
      <w:r w:rsidRPr="00DF461B">
        <w:t>Dies führt zu einer Degeneration des Maßes:</w:t>
      </w:r>
    </w:p>
    <w:p w14:paraId="523D4C44" w14:textId="77777777" w:rsidR="00DF461B" w:rsidRPr="00DF461B" w:rsidRDefault="00DF461B" w:rsidP="00DF461B">
      <w:r w:rsidRPr="00DF461B">
        <w:t>∂dsem∂S≈0(</w:t>
      </w:r>
      <w:proofErr w:type="gramStart"/>
      <w:r w:rsidRPr="00DF461B">
        <w:t>6.x.24)\</w:t>
      </w:r>
      <w:proofErr w:type="spellStart"/>
      <w:proofErr w:type="gramEnd"/>
      <w:r w:rsidRPr="00DF461B">
        <w:t>frac</w:t>
      </w:r>
      <w:proofErr w:type="spellEnd"/>
      <w:r w:rsidRPr="00DF461B">
        <w:t>{\partial d_{\</w:t>
      </w:r>
      <w:proofErr w:type="spellStart"/>
      <w:r w:rsidRPr="00DF461B">
        <w:t>text</w:t>
      </w:r>
      <w:proofErr w:type="spellEnd"/>
      <w:r w:rsidRPr="00DF461B">
        <w:t>{</w:t>
      </w:r>
      <w:proofErr w:type="spellStart"/>
      <w:r w:rsidRPr="00DF461B">
        <w:t>sem</w:t>
      </w:r>
      <w:proofErr w:type="spellEnd"/>
      <w:r w:rsidRPr="00DF461B">
        <w:t>}}}{\partial S} \</w:t>
      </w:r>
      <w:proofErr w:type="spellStart"/>
      <w:r w:rsidRPr="00DF461B">
        <w:t>approx</w:t>
      </w:r>
      <w:proofErr w:type="spellEnd"/>
      <w:r w:rsidRPr="00DF461B">
        <w:t xml:space="preserve"> 0 \tag{6.x.24}∂</w:t>
      </w:r>
      <w:proofErr w:type="spellStart"/>
      <w:r w:rsidRPr="00DF461B">
        <w:t>S∂dsem</w:t>
      </w:r>
      <w:proofErr w:type="spellEnd"/>
      <w:r w:rsidRPr="00DF461B">
        <w:t xml:space="preserve">​​≈0(6.x.24) </w:t>
      </w:r>
    </w:p>
    <w:p w14:paraId="14A3A472" w14:textId="77777777" w:rsidR="00DF461B" w:rsidRPr="00DF461B" w:rsidRDefault="00DF461B" w:rsidP="00DF461B">
      <w:r w:rsidRPr="00DF461B">
        <w:lastRenderedPageBreak/>
        <w:t>→ keine Differenzierungsfähigkeit</w:t>
      </w:r>
    </w:p>
    <w:p w14:paraId="64E877CA" w14:textId="77777777" w:rsidR="00DF461B" w:rsidRPr="00DF461B" w:rsidRDefault="00DF461B" w:rsidP="00DF461B">
      <w:r w:rsidRPr="00DF461B">
        <w:pict w14:anchorId="0A5F9D18">
          <v:rect id="_x0000_i1267" style="width:0;height:1.5pt" o:hralign="center" o:hrstd="t" o:hr="t" fillcolor="#a0a0a0" stroked="f"/>
        </w:pict>
      </w:r>
    </w:p>
    <w:p w14:paraId="45485A12" w14:textId="77777777" w:rsidR="00DF461B" w:rsidRPr="00DF461B" w:rsidRDefault="00DF461B" w:rsidP="00DF461B">
      <w:pPr>
        <w:rPr>
          <w:b/>
          <w:bCs/>
        </w:rPr>
      </w:pPr>
      <w:r w:rsidRPr="00DF461B">
        <w:rPr>
          <w:b/>
          <w:bCs/>
        </w:rPr>
        <w:t>6.x.9 Störfallanalyse</w:t>
      </w:r>
    </w:p>
    <w:p w14:paraId="03B44EA4" w14:textId="77777777" w:rsidR="00DF461B" w:rsidRPr="00DF461B" w:rsidRDefault="00DF461B" w:rsidP="00DF461B">
      <w:r w:rsidRPr="00DF461B">
        <w:t>Einzelne Zustände erfüllen:</w:t>
      </w:r>
    </w:p>
    <w:p w14:paraId="3739A4D9" w14:textId="77777777" w:rsidR="00DF461B" w:rsidRPr="00DF461B" w:rsidRDefault="00DF461B" w:rsidP="00DF461B">
      <w:r w:rsidRPr="00DF461B">
        <w:rPr>
          <w:rFonts w:ascii="Cambria Math" w:hAnsi="Cambria Math" w:cs="Cambria Math"/>
        </w:rPr>
        <w:t>∥</w:t>
      </w:r>
      <w:r w:rsidRPr="00DF461B">
        <w:rPr>
          <w:rFonts w:cs="Calibri"/>
        </w:rPr>
        <w:t>Φ</w:t>
      </w:r>
      <w:r w:rsidRPr="00DF461B">
        <w:t>(Si)</w:t>
      </w:r>
      <w:r w:rsidRPr="00DF461B">
        <w:rPr>
          <w:rFonts w:cs="Calibri"/>
        </w:rPr>
        <w:t>−</w:t>
      </w:r>
      <w:r w:rsidRPr="00DF461B">
        <w:t>S</w:t>
      </w:r>
      <w:r w:rsidRPr="00DF461B">
        <w:rPr>
          <w:rFonts w:cs="Calibri"/>
        </w:rPr>
        <w:t>ˉ</w:t>
      </w:r>
      <w:r w:rsidRPr="00DF461B">
        <w:rPr>
          <w:rFonts w:ascii="Cambria Math" w:hAnsi="Cambria Math" w:cs="Cambria Math"/>
        </w:rPr>
        <w:t>∥≫</w:t>
      </w:r>
      <w:r w:rsidRPr="00DF461B">
        <w:t>E[di](</w:t>
      </w:r>
      <w:proofErr w:type="gramStart"/>
      <w:r w:rsidRPr="00DF461B">
        <w:t>6.x.25)\</w:t>
      </w:r>
      <w:proofErr w:type="gramEnd"/>
      <w:r w:rsidRPr="00DF461B">
        <w:t>|\Phi(</w:t>
      </w:r>
      <w:proofErr w:type="spellStart"/>
      <w:r w:rsidRPr="00DF461B">
        <w:t>S_i</w:t>
      </w:r>
      <w:proofErr w:type="spellEnd"/>
      <w:r w:rsidRPr="00DF461B">
        <w:t>) - \bar{S}\| \</w:t>
      </w:r>
      <w:proofErr w:type="spellStart"/>
      <w:r w:rsidRPr="00DF461B">
        <w:t>gg</w:t>
      </w:r>
      <w:proofErr w:type="spellEnd"/>
      <w:r w:rsidRPr="00DF461B">
        <w:t xml:space="preserve"> \</w:t>
      </w:r>
      <w:proofErr w:type="spellStart"/>
      <w:r w:rsidRPr="00DF461B">
        <w:t>mathbb</w:t>
      </w:r>
      <w:proofErr w:type="spellEnd"/>
      <w:r w:rsidRPr="00DF461B">
        <w:t>{E}[</w:t>
      </w:r>
      <w:proofErr w:type="spellStart"/>
      <w:r w:rsidRPr="00DF461B">
        <w:t>d_i</w:t>
      </w:r>
      <w:proofErr w:type="spellEnd"/>
      <w:r w:rsidRPr="00DF461B">
        <w:t>] \tag{6.x.25}</w:t>
      </w:r>
      <w:r w:rsidRPr="00DF461B">
        <w:rPr>
          <w:rFonts w:ascii="Cambria Math" w:hAnsi="Cambria Math" w:cs="Cambria Math"/>
        </w:rPr>
        <w:t>∥</w:t>
      </w:r>
      <w:r w:rsidRPr="00DF461B">
        <w:rPr>
          <w:rFonts w:cs="Calibri"/>
        </w:rPr>
        <w:t>Φ</w:t>
      </w:r>
      <w:r w:rsidRPr="00DF461B">
        <w:t>(Si​)−Sˉ</w:t>
      </w:r>
      <w:r w:rsidRPr="00DF461B">
        <w:rPr>
          <w:rFonts w:ascii="Cambria Math" w:hAnsi="Cambria Math" w:cs="Cambria Math"/>
        </w:rPr>
        <w:t>∥≫</w:t>
      </w:r>
      <w:r w:rsidRPr="00DF461B">
        <w:t xml:space="preserve">E[di​](6.x.25) </w:t>
      </w:r>
    </w:p>
    <w:p w14:paraId="3975E64F" w14:textId="77777777" w:rsidR="00DF461B" w:rsidRPr="00DF461B" w:rsidRDefault="00DF461B" w:rsidP="00DF461B">
      <w:r w:rsidRPr="00DF461B">
        <w:t>Diese Zustände verletzen die Regularitätsbedingung:</w:t>
      </w:r>
    </w:p>
    <w:p w14:paraId="7B11377E" w14:textId="77777777" w:rsidR="00DF461B" w:rsidRPr="00DF461B" w:rsidRDefault="00DF461B" w:rsidP="00DF461B">
      <w:proofErr w:type="spellStart"/>
      <w:r w:rsidRPr="00DF461B">
        <w:t>Si</w:t>
      </w:r>
      <w:r w:rsidRPr="00DF461B">
        <w:rPr>
          <w:rFonts w:ascii="Cambria Math" w:hAnsi="Cambria Math" w:cs="Cambria Math"/>
        </w:rPr>
        <w:t>∈</w:t>
      </w:r>
      <w:r w:rsidRPr="00DF461B">
        <w:t>Sregula</w:t>
      </w:r>
      <w:r w:rsidRPr="00DF461B">
        <w:rPr>
          <w:rFonts w:cs="Calibri"/>
        </w:rPr>
        <w:t>¨</w:t>
      </w:r>
      <w:proofErr w:type="gramStart"/>
      <w:r w:rsidRPr="00DF461B">
        <w:t>r</w:t>
      </w:r>
      <w:proofErr w:type="spellEnd"/>
      <w:r w:rsidRPr="00DF461B">
        <w:t>(</w:t>
      </w:r>
      <w:proofErr w:type="gramEnd"/>
      <w:r w:rsidRPr="00DF461B">
        <w:t>6.x.26)</w:t>
      </w:r>
      <w:proofErr w:type="spellStart"/>
      <w:r w:rsidRPr="00DF461B">
        <w:t>S_i</w:t>
      </w:r>
      <w:proofErr w:type="spellEnd"/>
      <w:r w:rsidRPr="00DF461B">
        <w:t xml:space="preserve"> \in \</w:t>
      </w:r>
      <w:proofErr w:type="spellStart"/>
      <w:r w:rsidRPr="00DF461B">
        <w:t>mathcal</w:t>
      </w:r>
      <w:proofErr w:type="spellEnd"/>
      <w:r w:rsidRPr="00DF461B">
        <w:t>{S}_{\</w:t>
      </w:r>
      <w:proofErr w:type="spellStart"/>
      <w:r w:rsidRPr="00DF461B">
        <w:t>text</w:t>
      </w:r>
      <w:proofErr w:type="spellEnd"/>
      <w:r w:rsidRPr="00DF461B">
        <w:t>{regul</w:t>
      </w:r>
      <w:r w:rsidRPr="00DF461B">
        <w:rPr>
          <w:rFonts w:cs="Calibri"/>
        </w:rPr>
        <w:t>ä</w:t>
      </w:r>
      <w:r w:rsidRPr="00DF461B">
        <w:t>r}} \tag{6.x.26}Si​</w:t>
      </w:r>
      <w:r w:rsidRPr="00DF461B">
        <w:rPr>
          <w:rFonts w:ascii="Cambria Math" w:hAnsi="Cambria Math" w:cs="Cambria Math"/>
        </w:rPr>
        <w:t>∈</w:t>
      </w:r>
      <w:proofErr w:type="spellStart"/>
      <w:r w:rsidRPr="00DF461B">
        <w:t>Sregula¨r</w:t>
      </w:r>
      <w:proofErr w:type="spellEnd"/>
      <w:r w:rsidRPr="00DF461B">
        <w:t xml:space="preserve">​(6.x.26) </w:t>
      </w:r>
    </w:p>
    <w:p w14:paraId="5E8AD1F6" w14:textId="77777777" w:rsidR="00DF461B" w:rsidRPr="00DF461B" w:rsidRDefault="00DF461B" w:rsidP="00DF461B">
      <w:r w:rsidRPr="00DF461B">
        <w:t>und müssen als Störfälle interpretiert werden:</w:t>
      </w:r>
    </w:p>
    <w:p w14:paraId="0EA5A782" w14:textId="77777777" w:rsidR="00DF461B" w:rsidRPr="00DF461B" w:rsidRDefault="00DF461B" w:rsidP="00DF461B">
      <w:proofErr w:type="spellStart"/>
      <w:r w:rsidRPr="00DF461B">
        <w:t>Si</w:t>
      </w:r>
      <w:r w:rsidRPr="00DF461B">
        <w:rPr>
          <w:rFonts w:ascii="Cambria Math" w:hAnsi="Cambria Math" w:cs="Cambria Math"/>
        </w:rPr>
        <w:t>∈</w:t>
      </w:r>
      <w:r w:rsidRPr="00DF461B">
        <w:t>Ssto</w:t>
      </w:r>
      <w:r w:rsidRPr="00DF461B">
        <w:rPr>
          <w:rFonts w:cs="Calibri"/>
        </w:rPr>
        <w:t>¨</w:t>
      </w:r>
      <w:proofErr w:type="gramStart"/>
      <w:r w:rsidRPr="00DF461B">
        <w:t>r</w:t>
      </w:r>
      <w:proofErr w:type="spellEnd"/>
      <w:r w:rsidRPr="00DF461B">
        <w:t>(</w:t>
      </w:r>
      <w:proofErr w:type="gramEnd"/>
      <w:r w:rsidRPr="00DF461B">
        <w:t>6.x.27)</w:t>
      </w:r>
      <w:proofErr w:type="spellStart"/>
      <w:r w:rsidRPr="00DF461B">
        <w:t>S_i</w:t>
      </w:r>
      <w:proofErr w:type="spellEnd"/>
      <w:r w:rsidRPr="00DF461B">
        <w:t xml:space="preserve"> \in \</w:t>
      </w:r>
      <w:proofErr w:type="spellStart"/>
      <w:r w:rsidRPr="00DF461B">
        <w:t>mathcal</w:t>
      </w:r>
      <w:proofErr w:type="spellEnd"/>
      <w:r w:rsidRPr="00DF461B">
        <w:t>{S}_{\</w:t>
      </w:r>
      <w:proofErr w:type="spellStart"/>
      <w:r w:rsidRPr="00DF461B">
        <w:t>text</w:t>
      </w:r>
      <w:proofErr w:type="spellEnd"/>
      <w:r w:rsidRPr="00DF461B">
        <w:t>{st</w:t>
      </w:r>
      <w:r w:rsidRPr="00DF461B">
        <w:rPr>
          <w:rFonts w:cs="Calibri"/>
        </w:rPr>
        <w:t>ö</w:t>
      </w:r>
      <w:r w:rsidRPr="00DF461B">
        <w:t>r}} \tag{6.x.27}Si​</w:t>
      </w:r>
      <w:r w:rsidRPr="00DF461B">
        <w:rPr>
          <w:rFonts w:ascii="Cambria Math" w:hAnsi="Cambria Math" w:cs="Cambria Math"/>
        </w:rPr>
        <w:t>∈</w:t>
      </w:r>
      <w:proofErr w:type="spellStart"/>
      <w:r w:rsidRPr="00DF461B">
        <w:t>Ssto¨r</w:t>
      </w:r>
      <w:proofErr w:type="spellEnd"/>
      <w:r w:rsidRPr="00DF461B">
        <w:t xml:space="preserve">​(6.x.27) </w:t>
      </w:r>
    </w:p>
    <w:p w14:paraId="0417D13D" w14:textId="77777777" w:rsidR="00DF461B" w:rsidRPr="00DF461B" w:rsidRDefault="00DF461B" w:rsidP="00DF461B">
      <w:r w:rsidRPr="00DF461B">
        <w:pict w14:anchorId="111A483C">
          <v:rect id="_x0000_i1268" style="width:0;height:1.5pt" o:hralign="center" o:hrstd="t" o:hr="t" fillcolor="#a0a0a0" stroked="f"/>
        </w:pict>
      </w:r>
    </w:p>
    <w:p w14:paraId="20C2CEAE" w14:textId="77777777" w:rsidR="00DF461B" w:rsidRPr="00DF461B" w:rsidRDefault="00DF461B" w:rsidP="00DF461B">
      <w:pPr>
        <w:rPr>
          <w:b/>
          <w:bCs/>
        </w:rPr>
      </w:pPr>
      <w:r w:rsidRPr="00DF461B">
        <w:rPr>
          <w:b/>
          <w:bCs/>
        </w:rPr>
        <w:t>6.x.10 Stabilitätsgleichung des Gesamtsystems</w:t>
      </w:r>
    </w:p>
    <w:p w14:paraId="6C7FA18E" w14:textId="77777777" w:rsidR="00DF461B" w:rsidRPr="00DF461B" w:rsidRDefault="00DF461B" w:rsidP="00DF461B">
      <w:r w:rsidRPr="00DF461B">
        <w:t>Die zeitliche Stabilität wird definiert durch:</w:t>
      </w:r>
    </w:p>
    <w:p w14:paraId="7765B533" w14:textId="77777777" w:rsidR="00DF461B" w:rsidRPr="00DF461B" w:rsidRDefault="00DF461B" w:rsidP="00DF461B">
      <w:r w:rsidRPr="00DF461B">
        <w:t>Stab(S)=1−1T∑t=1T</w:t>
      </w:r>
      <w:r w:rsidRPr="00DF461B">
        <w:rPr>
          <w:rFonts w:ascii="Cambria Math" w:hAnsi="Cambria Math" w:cs="Cambria Math"/>
        </w:rPr>
        <w:t>∥</w:t>
      </w:r>
      <w:r w:rsidRPr="00DF461B">
        <w:rPr>
          <w:rFonts w:cs="Calibri"/>
        </w:rPr>
        <w:t>Φ</w:t>
      </w:r>
      <w:r w:rsidRPr="00DF461B">
        <w:t>(St+1)</w:t>
      </w:r>
      <w:r w:rsidRPr="00DF461B">
        <w:rPr>
          <w:rFonts w:cs="Calibri"/>
        </w:rPr>
        <w:t>−Φ</w:t>
      </w:r>
      <w:r w:rsidRPr="00DF461B">
        <w:t>(St)</w:t>
      </w:r>
      <w:r w:rsidRPr="00DF461B">
        <w:rPr>
          <w:rFonts w:ascii="Cambria Math" w:hAnsi="Cambria Math" w:cs="Cambria Math"/>
        </w:rPr>
        <w:t>∥</w:t>
      </w:r>
      <w:r w:rsidRPr="00DF461B">
        <w:t>(6.x.28)\mathrm{Stab}(\mathcal{S}) = 1 - \</w:t>
      </w:r>
      <w:proofErr w:type="spellStart"/>
      <w:r w:rsidRPr="00DF461B">
        <w:t>frac</w:t>
      </w:r>
      <w:proofErr w:type="spellEnd"/>
      <w:r w:rsidRPr="00DF461B">
        <w:t>{1}{T} \</w:t>
      </w:r>
      <w:proofErr w:type="spellStart"/>
      <w:r w:rsidRPr="00DF461B">
        <w:t>sum</w:t>
      </w:r>
      <w:proofErr w:type="spellEnd"/>
      <w:r w:rsidRPr="00DF461B">
        <w:t>_{t=1}^{T} \|\Phi(S_{t+1}) - \Phi(</w:t>
      </w:r>
      <w:proofErr w:type="spellStart"/>
      <w:r w:rsidRPr="00DF461B">
        <w:t>S_t</w:t>
      </w:r>
      <w:proofErr w:type="spellEnd"/>
      <w:r w:rsidRPr="00DF461B">
        <w:t>)\| \tag{6.x.28}Stab(S)=1−T1​t=1∑T​</w:t>
      </w:r>
      <w:r w:rsidRPr="00DF461B">
        <w:rPr>
          <w:rFonts w:ascii="Cambria Math" w:hAnsi="Cambria Math" w:cs="Cambria Math"/>
        </w:rPr>
        <w:t>∥</w:t>
      </w:r>
      <w:r w:rsidRPr="00DF461B">
        <w:rPr>
          <w:rFonts w:cs="Calibri"/>
        </w:rPr>
        <w:t>Φ</w:t>
      </w:r>
      <w:r w:rsidRPr="00DF461B">
        <w:t>(St+1​)−Φ(St​)</w:t>
      </w:r>
      <w:r w:rsidRPr="00DF461B">
        <w:rPr>
          <w:rFonts w:ascii="Cambria Math" w:hAnsi="Cambria Math" w:cs="Cambria Math"/>
        </w:rPr>
        <w:t>∥</w:t>
      </w:r>
      <w:r w:rsidRPr="00DF461B">
        <w:t xml:space="preserve">(6.x.28) </w:t>
      </w:r>
    </w:p>
    <w:p w14:paraId="13E56608" w14:textId="77777777" w:rsidR="00DF461B" w:rsidRPr="00DF461B" w:rsidRDefault="00DF461B" w:rsidP="00DF461B">
      <w:r w:rsidRPr="00DF461B">
        <w:t>Da die Zustände im Mittel nahe beieinander liegen, gilt:</w:t>
      </w:r>
    </w:p>
    <w:p w14:paraId="62880829" w14:textId="77777777" w:rsidR="00DF461B" w:rsidRPr="00DF461B" w:rsidRDefault="00DF461B" w:rsidP="00DF461B">
      <w:r w:rsidRPr="00DF461B">
        <w:rPr>
          <w:rFonts w:ascii="Cambria Math" w:hAnsi="Cambria Math" w:cs="Cambria Math"/>
        </w:rPr>
        <w:t>∥</w:t>
      </w:r>
      <w:r w:rsidRPr="00DF461B">
        <w:rPr>
          <w:rFonts w:cs="Calibri"/>
        </w:rPr>
        <w:t>Φ</w:t>
      </w:r>
      <w:r w:rsidRPr="00DF461B">
        <w:t>(St+</w:t>
      </w:r>
      <w:proofErr w:type="gramStart"/>
      <w:r w:rsidRPr="00DF461B">
        <w:t>1)</w:t>
      </w:r>
      <w:r w:rsidRPr="00DF461B">
        <w:rPr>
          <w:rFonts w:cs="Calibri"/>
        </w:rPr>
        <w:t>−</w:t>
      </w:r>
      <w:proofErr w:type="gramEnd"/>
      <w:r w:rsidRPr="00DF461B">
        <w:rPr>
          <w:rFonts w:cs="Calibri"/>
        </w:rPr>
        <w:t>Φ</w:t>
      </w:r>
      <w:r w:rsidRPr="00DF461B">
        <w:t>(St)</w:t>
      </w:r>
      <w:r w:rsidRPr="00DF461B">
        <w:rPr>
          <w:rFonts w:ascii="Cambria Math" w:hAnsi="Cambria Math" w:cs="Cambria Math"/>
        </w:rPr>
        <w:t>∥≪</w:t>
      </w:r>
      <w:r w:rsidRPr="00DF461B">
        <w:t>1(6.x.29)\|\Phi(S_{t+1}) - \Phi(</w:t>
      </w:r>
      <w:proofErr w:type="spellStart"/>
      <w:r w:rsidRPr="00DF461B">
        <w:t>S_t</w:t>
      </w:r>
      <w:proofErr w:type="spellEnd"/>
      <w:r w:rsidRPr="00DF461B">
        <w:t>)\| \</w:t>
      </w:r>
      <w:proofErr w:type="spellStart"/>
      <w:r w:rsidRPr="00DF461B">
        <w:t>ll</w:t>
      </w:r>
      <w:proofErr w:type="spellEnd"/>
      <w:r w:rsidRPr="00DF461B">
        <w:t xml:space="preserve"> 1 \tag{6.x.29}</w:t>
      </w:r>
      <w:r w:rsidRPr="00DF461B">
        <w:rPr>
          <w:rFonts w:ascii="Cambria Math" w:hAnsi="Cambria Math" w:cs="Cambria Math"/>
        </w:rPr>
        <w:t>∥</w:t>
      </w:r>
      <w:r w:rsidRPr="00DF461B">
        <w:rPr>
          <w:rFonts w:cs="Calibri"/>
        </w:rPr>
        <w:t>Φ</w:t>
      </w:r>
      <w:r w:rsidRPr="00DF461B">
        <w:t>(St+1​)−Φ(St​)</w:t>
      </w:r>
      <w:r w:rsidRPr="00DF461B">
        <w:rPr>
          <w:rFonts w:ascii="Cambria Math" w:hAnsi="Cambria Math" w:cs="Cambria Math"/>
        </w:rPr>
        <w:t>∥≪</w:t>
      </w:r>
      <w:r w:rsidRPr="00DF461B">
        <w:t xml:space="preserve">1(6.x.29) </w:t>
      </w:r>
    </w:p>
    <w:p w14:paraId="17AE0322" w14:textId="77777777" w:rsidR="00DF461B" w:rsidRPr="00DF461B" w:rsidRDefault="00DF461B" w:rsidP="00DF461B">
      <w:r w:rsidRPr="00DF461B">
        <w:t>Damit folgt:</w:t>
      </w:r>
    </w:p>
    <w:p w14:paraId="09BAFAF5" w14:textId="77777777" w:rsidR="00DF461B" w:rsidRPr="00DF461B" w:rsidRDefault="00DF461B" w:rsidP="00DF461B">
      <w:r w:rsidRPr="00DF461B">
        <w:t>Stab(S)≈1(</w:t>
      </w:r>
      <w:proofErr w:type="gramStart"/>
      <w:r w:rsidRPr="00DF461B">
        <w:t>6.x.30)\</w:t>
      </w:r>
      <w:proofErr w:type="spellStart"/>
      <w:proofErr w:type="gramEnd"/>
      <w:r w:rsidRPr="00DF461B">
        <w:t>mathrm</w:t>
      </w:r>
      <w:proofErr w:type="spellEnd"/>
      <w:r w:rsidRPr="00DF461B">
        <w:t>{Stab}(\</w:t>
      </w:r>
      <w:proofErr w:type="spellStart"/>
      <w:r w:rsidRPr="00DF461B">
        <w:t>mathcal</w:t>
      </w:r>
      <w:proofErr w:type="spellEnd"/>
      <w:r w:rsidRPr="00DF461B">
        <w:t>{S}) \</w:t>
      </w:r>
      <w:proofErr w:type="spellStart"/>
      <w:r w:rsidRPr="00DF461B">
        <w:t>approx</w:t>
      </w:r>
      <w:proofErr w:type="spellEnd"/>
      <w:r w:rsidRPr="00DF461B">
        <w:t xml:space="preserve"> 1 \tag{6.x.30}Stab(S)≈1(6.x.30) </w:t>
      </w:r>
    </w:p>
    <w:p w14:paraId="653A470B" w14:textId="77777777" w:rsidR="00DF461B" w:rsidRPr="00DF461B" w:rsidRDefault="00DF461B" w:rsidP="00DF461B">
      <w:r w:rsidRPr="00DF461B">
        <w:pict w14:anchorId="3851E736">
          <v:rect id="_x0000_i1269" style="width:0;height:1.5pt" o:hralign="center" o:hrstd="t" o:hr="t" fillcolor="#a0a0a0" stroked="f"/>
        </w:pict>
      </w:r>
    </w:p>
    <w:p w14:paraId="07C45A20" w14:textId="77777777" w:rsidR="00DF461B" w:rsidRPr="00DF461B" w:rsidRDefault="00DF461B" w:rsidP="00DF461B">
      <w:pPr>
        <w:rPr>
          <w:b/>
          <w:bCs/>
        </w:rPr>
      </w:pPr>
      <w:r w:rsidRPr="00DF461B">
        <w:rPr>
          <w:b/>
          <w:bCs/>
        </w:rPr>
        <w:t>6.x.11 Zentrale mathematische Schlussfolgerung</w:t>
      </w:r>
    </w:p>
    <w:p w14:paraId="12C22B09" w14:textId="77777777" w:rsidR="00DF461B" w:rsidRPr="00DF461B" w:rsidRDefault="00DF461B" w:rsidP="00DF461B">
      <w:r w:rsidRPr="00DF461B">
        <w:t>Der Gesamtdatensatz erfüllt die folgenden Eigenschaften:</w:t>
      </w:r>
    </w:p>
    <w:p w14:paraId="3DF9AE98" w14:textId="77777777" w:rsidR="00DF461B" w:rsidRPr="00DF461B" w:rsidRDefault="00DF461B" w:rsidP="00DF461B">
      <w:pPr>
        <w:numPr>
          <w:ilvl w:val="0"/>
          <w:numId w:val="5"/>
        </w:numPr>
      </w:pPr>
      <w:r w:rsidRPr="00DF461B">
        <w:t xml:space="preserve">Schwerpunktinvarianz: </w:t>
      </w:r>
    </w:p>
    <w:p w14:paraId="2EABCB25" w14:textId="77777777" w:rsidR="00DF461B" w:rsidRPr="00DF461B" w:rsidRDefault="00DF461B" w:rsidP="00DF461B">
      <w:r w:rsidRPr="00DF461B">
        <w:t>∑(Φ(Si)−</w:t>
      </w:r>
      <w:proofErr w:type="gramStart"/>
      <w:r w:rsidRPr="00DF461B">
        <w:t>Sˉ)=</w:t>
      </w:r>
      <w:proofErr w:type="gramEnd"/>
      <w:r w:rsidRPr="00DF461B">
        <w:t>0\</w:t>
      </w:r>
      <w:proofErr w:type="spellStart"/>
      <w:r w:rsidRPr="00DF461B">
        <w:t>sum</w:t>
      </w:r>
      <w:proofErr w:type="spellEnd"/>
      <w:r w:rsidRPr="00DF461B">
        <w:t xml:space="preserve"> (\Phi(</w:t>
      </w:r>
      <w:proofErr w:type="spellStart"/>
      <w:r w:rsidRPr="00DF461B">
        <w:t>S_i</w:t>
      </w:r>
      <w:proofErr w:type="spellEnd"/>
      <w:r w:rsidRPr="00DF461B">
        <w:t xml:space="preserve">) - \bar{S}) = 0∑(Φ(Si​)−Sˉ)=0 </w:t>
      </w:r>
    </w:p>
    <w:p w14:paraId="0F9D20B0" w14:textId="77777777" w:rsidR="00DF461B" w:rsidRPr="00DF461B" w:rsidRDefault="00DF461B" w:rsidP="00DF461B">
      <w:pPr>
        <w:numPr>
          <w:ilvl w:val="0"/>
          <w:numId w:val="6"/>
        </w:numPr>
      </w:pPr>
      <w:r w:rsidRPr="00DF461B">
        <w:t xml:space="preserve">Anisotrope Varianzstruktur: </w:t>
      </w:r>
    </w:p>
    <w:p w14:paraId="19FBB60A" w14:textId="77777777" w:rsidR="00DF461B" w:rsidRPr="00DF461B" w:rsidRDefault="00DF461B" w:rsidP="00DF461B">
      <w:r w:rsidRPr="00DF461B">
        <w:t>Σ nicht diagonal homogen\Sigma \</w:t>
      </w:r>
      <w:proofErr w:type="spellStart"/>
      <w:proofErr w:type="gramStart"/>
      <w:r w:rsidRPr="00DF461B">
        <w:t>text</w:t>
      </w:r>
      <w:proofErr w:type="spellEnd"/>
      <w:r w:rsidRPr="00DF461B">
        <w:t>{ nicht</w:t>
      </w:r>
      <w:proofErr w:type="gramEnd"/>
      <w:r w:rsidRPr="00DF461B">
        <w:t xml:space="preserve"> diagonal homogen}Σ nicht diagonal homogen </w:t>
      </w:r>
    </w:p>
    <w:p w14:paraId="688356A7" w14:textId="77777777" w:rsidR="00DF461B" w:rsidRPr="00DF461B" w:rsidRDefault="00DF461B" w:rsidP="00DF461B">
      <w:pPr>
        <w:numPr>
          <w:ilvl w:val="0"/>
          <w:numId w:val="7"/>
        </w:numPr>
      </w:pPr>
      <w:r w:rsidRPr="00DF461B">
        <w:t xml:space="preserve">Polaritätsinvarianz: </w:t>
      </w:r>
    </w:p>
    <w:p w14:paraId="11A02747" w14:textId="77777777" w:rsidR="00DF461B" w:rsidRPr="00DF461B" w:rsidRDefault="00DF461B" w:rsidP="00DF461B">
      <w:r w:rsidRPr="00DF461B">
        <w:t>P(Si)=+1P(</w:t>
      </w:r>
      <w:proofErr w:type="spellStart"/>
      <w:r w:rsidRPr="00DF461B">
        <w:t>S_i</w:t>
      </w:r>
      <w:proofErr w:type="spellEnd"/>
      <w:r w:rsidRPr="00DF461B">
        <w:t xml:space="preserve">) = +1P(Si​)=+1 </w:t>
      </w:r>
    </w:p>
    <w:p w14:paraId="480F83C4" w14:textId="77777777" w:rsidR="00DF461B" w:rsidRPr="00DF461B" w:rsidRDefault="00DF461B" w:rsidP="00DF461B">
      <w:pPr>
        <w:numPr>
          <w:ilvl w:val="0"/>
          <w:numId w:val="8"/>
        </w:numPr>
      </w:pPr>
      <w:r w:rsidRPr="00DF461B">
        <w:t xml:space="preserve">Degeneration der Dichte: </w:t>
      </w:r>
    </w:p>
    <w:p w14:paraId="163EE028" w14:textId="77777777" w:rsidR="00DF461B" w:rsidRPr="00DF461B" w:rsidRDefault="00DF461B" w:rsidP="00DF461B">
      <w:r w:rsidRPr="00DF461B">
        <w:t>Var(</w:t>
      </w:r>
      <w:proofErr w:type="spellStart"/>
      <w:r w:rsidRPr="00DF461B">
        <w:t>dsem</w:t>
      </w:r>
      <w:proofErr w:type="spellEnd"/>
      <w:r w:rsidRPr="00DF461B">
        <w:t>)≈0\</w:t>
      </w:r>
      <w:proofErr w:type="spellStart"/>
      <w:proofErr w:type="gramStart"/>
      <w:r w:rsidRPr="00DF461B">
        <w:t>mathrm</w:t>
      </w:r>
      <w:proofErr w:type="spellEnd"/>
      <w:r w:rsidRPr="00DF461B">
        <w:t>{</w:t>
      </w:r>
      <w:proofErr w:type="gramEnd"/>
      <w:r w:rsidRPr="00DF461B">
        <w:t>Var}(d_{\</w:t>
      </w:r>
      <w:proofErr w:type="spellStart"/>
      <w:r w:rsidRPr="00DF461B">
        <w:t>text</w:t>
      </w:r>
      <w:proofErr w:type="spellEnd"/>
      <w:r w:rsidRPr="00DF461B">
        <w:t>{</w:t>
      </w:r>
      <w:proofErr w:type="spellStart"/>
      <w:r w:rsidRPr="00DF461B">
        <w:t>sem</w:t>
      </w:r>
      <w:proofErr w:type="spellEnd"/>
      <w:r w:rsidRPr="00DF461B">
        <w:t>}}) \</w:t>
      </w:r>
      <w:proofErr w:type="spellStart"/>
      <w:r w:rsidRPr="00DF461B">
        <w:t>approx</w:t>
      </w:r>
      <w:proofErr w:type="spellEnd"/>
      <w:r w:rsidRPr="00DF461B">
        <w:t xml:space="preserve"> 0Var(</w:t>
      </w:r>
      <w:proofErr w:type="spellStart"/>
      <w:r w:rsidRPr="00DF461B">
        <w:t>dsem</w:t>
      </w:r>
      <w:proofErr w:type="spellEnd"/>
      <w:r w:rsidRPr="00DF461B">
        <w:t xml:space="preserve">​)≈0 </w:t>
      </w:r>
    </w:p>
    <w:p w14:paraId="052A0BDE" w14:textId="77777777" w:rsidR="00DF461B" w:rsidRPr="00DF461B" w:rsidRDefault="00DF461B" w:rsidP="00DF461B">
      <w:r w:rsidRPr="00DF461B">
        <w:pict w14:anchorId="391FCC0C">
          <v:rect id="_x0000_i1270" style="width:0;height:1.5pt" o:hralign="center" o:hrstd="t" o:hr="t" fillcolor="#a0a0a0" stroked="f"/>
        </w:pict>
      </w:r>
    </w:p>
    <w:p w14:paraId="3915F301" w14:textId="77777777" w:rsidR="00DF461B" w:rsidRPr="00DF461B" w:rsidRDefault="00DF461B" w:rsidP="00DF461B">
      <w:pPr>
        <w:rPr>
          <w:b/>
          <w:bCs/>
        </w:rPr>
      </w:pPr>
      <w:r w:rsidRPr="00DF461B">
        <w:rPr>
          <w:b/>
          <w:bCs/>
        </w:rPr>
        <w:t>6.x.12 Interpretation im FRZK</w:t>
      </w:r>
    </w:p>
    <w:p w14:paraId="1A183F6A" w14:textId="77777777" w:rsidR="00DF461B" w:rsidRPr="00DF461B" w:rsidRDefault="00DF461B" w:rsidP="00DF461B">
      <w:r w:rsidRPr="00DF461B">
        <w:t>Der Gesamtdatensatz beschreibt ein System mit:</w:t>
      </w:r>
    </w:p>
    <w:p w14:paraId="2F457504" w14:textId="77777777" w:rsidR="00DF461B" w:rsidRPr="00DF461B" w:rsidRDefault="00DF461B" w:rsidP="00DF461B">
      <w:pPr>
        <w:numPr>
          <w:ilvl w:val="0"/>
          <w:numId w:val="9"/>
        </w:numPr>
      </w:pPr>
      <w:r w:rsidRPr="00DF461B">
        <w:t xml:space="preserve">hoher globaler Kohärenz </w:t>
      </w:r>
    </w:p>
    <w:p w14:paraId="16A6D413" w14:textId="77777777" w:rsidR="00DF461B" w:rsidRPr="00DF461B" w:rsidRDefault="00DF461B" w:rsidP="00DF461B">
      <w:pPr>
        <w:numPr>
          <w:ilvl w:val="0"/>
          <w:numId w:val="9"/>
        </w:numPr>
      </w:pPr>
      <w:r w:rsidRPr="00DF461B">
        <w:lastRenderedPageBreak/>
        <w:t xml:space="preserve">geringer metrischer Ausdehnung </w:t>
      </w:r>
    </w:p>
    <w:p w14:paraId="1922AA88" w14:textId="77777777" w:rsidR="00DF461B" w:rsidRPr="00DF461B" w:rsidRDefault="00DF461B" w:rsidP="00DF461B">
      <w:pPr>
        <w:numPr>
          <w:ilvl w:val="0"/>
          <w:numId w:val="9"/>
        </w:numPr>
      </w:pPr>
      <w:r w:rsidRPr="00DF461B">
        <w:t xml:space="preserve">dominanter kognitiv-performativer Struktur </w:t>
      </w:r>
    </w:p>
    <w:p w14:paraId="61F4DDC6" w14:textId="77777777" w:rsidR="00DF461B" w:rsidRPr="00DF461B" w:rsidRDefault="00DF461B" w:rsidP="00DF461B">
      <w:pPr>
        <w:numPr>
          <w:ilvl w:val="0"/>
          <w:numId w:val="9"/>
        </w:numPr>
      </w:pPr>
      <w:r w:rsidRPr="00DF461B">
        <w:t xml:space="preserve">schwach ausgeprägter sozialer Differenzierung </w:t>
      </w:r>
    </w:p>
    <w:p w14:paraId="09ECE1E1" w14:textId="77777777" w:rsidR="00DF461B" w:rsidRPr="00DF461B" w:rsidRDefault="00DF461B" w:rsidP="00DF461B">
      <w:pPr>
        <w:numPr>
          <w:ilvl w:val="0"/>
          <w:numId w:val="9"/>
        </w:numPr>
      </w:pPr>
      <w:r w:rsidRPr="00DF461B">
        <w:t xml:space="preserve">reduzierter semantischer Differenzierbarkeit </w:t>
      </w:r>
    </w:p>
    <w:p w14:paraId="5FA22C42" w14:textId="77777777" w:rsidR="00DF461B" w:rsidRPr="00DF461B" w:rsidRDefault="00DF461B" w:rsidP="00DF461B">
      <w:r w:rsidRPr="00DF461B">
        <w:pict w14:anchorId="13E3C280">
          <v:rect id="_x0000_i1271" style="width:0;height:1.5pt" o:hralign="center" o:hrstd="t" o:hr="t" fillcolor="#a0a0a0" stroked="f"/>
        </w:pict>
      </w:r>
    </w:p>
    <w:p w14:paraId="6B88D0AB" w14:textId="77777777" w:rsidR="00DF461B" w:rsidRPr="00DF461B" w:rsidRDefault="00DF461B" w:rsidP="00DF461B">
      <w:pPr>
        <w:rPr>
          <w:b/>
          <w:bCs/>
        </w:rPr>
      </w:pPr>
      <w:r w:rsidRPr="00DF461B">
        <w:rPr>
          <w:b/>
          <w:bCs/>
        </w:rPr>
        <w:t>Zentrale Aussage</w:t>
      </w:r>
    </w:p>
    <w:p w14:paraId="7ABA1126" w14:textId="77777777" w:rsidR="00DF461B" w:rsidRPr="00DF461B" w:rsidRDefault="00DF461B" w:rsidP="00DF461B">
      <w:r w:rsidRPr="00DF461B">
        <w:t>Der Zustandsraum ist koha¨rent, aber strukturell </w:t>
      </w:r>
      <w:proofErr w:type="gramStart"/>
      <w:r w:rsidRPr="00DF461B">
        <w:t>komprimiert.(</w:t>
      </w:r>
      <w:proofErr w:type="gramEnd"/>
      <w:r w:rsidRPr="00DF461B">
        <w:t>6.x.31)\text{Der Zustandsraum ist kohärent, aber strukturell komprimiert.} \</w:t>
      </w:r>
      <w:proofErr w:type="gramStart"/>
      <w:r w:rsidRPr="00DF461B">
        <w:t>tag{</w:t>
      </w:r>
      <w:proofErr w:type="gramEnd"/>
      <w:r w:rsidRPr="00DF461B">
        <w:t xml:space="preserve">6.x.31}Der Zustandsraum ist koha¨rent, aber strukturell komprimiert.(6.x.31) </w:t>
      </w:r>
    </w:p>
    <w:p w14:paraId="4F30E7B3" w14:textId="77777777" w:rsidR="00DF461B" w:rsidRPr="00DF461B" w:rsidRDefault="00DF461B" w:rsidP="00DF461B">
      <w:r w:rsidRPr="00DF461B">
        <w:pict w14:anchorId="23A96FAF">
          <v:rect id="_x0000_i1272" style="width:0;height:1.5pt" o:hralign="center" o:hrstd="t" o:hr="t" fillcolor="#a0a0a0" stroked="f"/>
        </w:pict>
      </w:r>
    </w:p>
    <w:p w14:paraId="22359279" w14:textId="77777777" w:rsidR="00DF461B" w:rsidRPr="00DF461B" w:rsidRDefault="00DF461B" w:rsidP="00DF461B">
      <w:r w:rsidRPr="00DF461B">
        <w:t>Wenn du möchtest, mache ich als nächsten Schritt:</w:t>
      </w:r>
    </w:p>
    <w:p w14:paraId="7C40FAA1" w14:textId="77777777" w:rsidR="00DF461B" w:rsidRPr="00DF461B" w:rsidRDefault="00DF461B" w:rsidP="00DF461B">
      <w:pPr>
        <w:numPr>
          <w:ilvl w:val="0"/>
          <w:numId w:val="10"/>
        </w:numPr>
      </w:pPr>
      <w:r w:rsidRPr="00DF461B">
        <w:t>den exakt gleichen Abschnitt für</w:t>
      </w:r>
      <w:r w:rsidRPr="00DF461B">
        <w:br/>
      </w:r>
      <w:r w:rsidRPr="00DF461B">
        <w:rPr>
          <w:b/>
          <w:bCs/>
        </w:rPr>
        <w:t>„nicht Lehrkraft 1“</w:t>
      </w:r>
      <w:r w:rsidRPr="00DF461B">
        <w:t xml:space="preserve"> und </w:t>
      </w:r>
      <w:r w:rsidRPr="00DF461B">
        <w:rPr>
          <w:b/>
          <w:bCs/>
        </w:rPr>
        <w:t>„Lehrkraft 1“</w:t>
      </w:r>
      <w:r w:rsidRPr="00DF461B">
        <w:t xml:space="preserve"> in identischer mathematischer Tiefe </w:t>
      </w:r>
    </w:p>
    <w:p w14:paraId="63DBE80D" w14:textId="77777777" w:rsidR="00DF461B" w:rsidRPr="00DF461B" w:rsidRDefault="00DF461B" w:rsidP="00DF461B">
      <w:r w:rsidRPr="00DF461B">
        <w:t xml:space="preserve">→ </w:t>
      </w:r>
      <w:proofErr w:type="gramStart"/>
      <w:r w:rsidRPr="00DF461B">
        <w:t>das</w:t>
      </w:r>
      <w:proofErr w:type="gramEnd"/>
      <w:r w:rsidRPr="00DF461B">
        <w:t xml:space="preserve"> ergibt zusammen ein extrem starkes, formal geschlossenes Kapitel.</w:t>
      </w:r>
    </w:p>
    <w:p w14:paraId="0662146A" w14:textId="77777777" w:rsidR="00DF461B" w:rsidRPr="00DF461B" w:rsidRDefault="00DF461B" w:rsidP="00DF461B">
      <w:r w:rsidRPr="00DF461B">
        <w:t>den exakt gleichen Abschnitt für „nicht Lehrkraft 1“ und „Lehrkraft 1“ in identischer mathematischer Tiefe</w:t>
      </w:r>
    </w:p>
    <w:p w14:paraId="7BB5EA3D" w14:textId="77777777" w:rsidR="00DF461B" w:rsidRPr="00DF461B" w:rsidRDefault="00DF461B" w:rsidP="00DF461B">
      <w:r w:rsidRPr="00DF461B">
        <w:t xml:space="preserve">Im Folgenden werden die beiden Teilräume </w:t>
      </w:r>
      <w:r w:rsidRPr="00DF461B">
        <w:rPr>
          <w:b/>
          <w:bCs/>
        </w:rPr>
        <w:t>„alle Lehrkräfte außer Lehrkraft 1“</w:t>
      </w:r>
      <w:r w:rsidRPr="00DF461B">
        <w:t xml:space="preserve"> sowie </w:t>
      </w:r>
      <w:r w:rsidRPr="00DF461B">
        <w:rPr>
          <w:b/>
          <w:bCs/>
        </w:rPr>
        <w:t>„Lehrkraft 1“</w:t>
      </w:r>
      <w:r w:rsidRPr="00DF461B">
        <w:t xml:space="preserve"> in exakt derselben mathematischen Tiefe wie der Gesamtdatensatz analysiert. Die Struktur ist bewusst isomorph aufgebaut, sodass eine direkte Vergleichbarkeit im Sinne des FRZK gewährleistet ist.</w:t>
      </w:r>
    </w:p>
    <w:p w14:paraId="0CE82E29" w14:textId="77777777" w:rsidR="00DF461B" w:rsidRPr="00DF461B" w:rsidRDefault="00DF461B" w:rsidP="00DF461B">
      <w:r w:rsidRPr="00DF461B">
        <w:pict w14:anchorId="362E557B">
          <v:rect id="_x0000_i1273" style="width:0;height:1.5pt" o:hralign="center" o:hrstd="t" o:hr="t" fillcolor="#a0a0a0" stroked="f"/>
        </w:pict>
      </w:r>
    </w:p>
    <w:p w14:paraId="423F8215" w14:textId="77777777" w:rsidR="00DF461B" w:rsidRPr="00DF461B" w:rsidRDefault="00DF461B" w:rsidP="00DF461B">
      <w:pPr>
        <w:rPr>
          <w:b/>
          <w:bCs/>
        </w:rPr>
      </w:pPr>
      <w:r w:rsidRPr="00DF461B">
        <w:rPr>
          <w:b/>
          <w:bCs/>
        </w:rPr>
        <w:t>6.x Auswertung der Lehrkraftsicht: alle Lehrkräfte außer Lehrkraft 1</w:t>
      </w:r>
    </w:p>
    <w:p w14:paraId="196E3965" w14:textId="77777777" w:rsidR="00DF461B" w:rsidRPr="00DF461B" w:rsidRDefault="00DF461B" w:rsidP="00DF461B">
      <w:pPr>
        <w:rPr>
          <w:b/>
          <w:bCs/>
        </w:rPr>
      </w:pPr>
      <w:r w:rsidRPr="00DF461B">
        <w:rPr>
          <w:b/>
          <w:bCs/>
        </w:rPr>
        <w:t>6.x.1 Konstruktion des Teilraums</w:t>
      </w:r>
    </w:p>
    <w:p w14:paraId="349CA265" w14:textId="77777777" w:rsidR="00DF461B" w:rsidRPr="00DF461B" w:rsidRDefault="00DF461B" w:rsidP="00DF461B">
      <w:r w:rsidRPr="00DF461B">
        <w:t>Ausgehend von der Gesamtheit aller Zustände S\</w:t>
      </w:r>
      <w:proofErr w:type="spellStart"/>
      <w:r w:rsidRPr="00DF461B">
        <w:t>mathcal</w:t>
      </w:r>
      <w:proofErr w:type="spellEnd"/>
      <w:r w:rsidRPr="00DF461B">
        <w:t>{S}S wird der Teilraum definiert als:</w:t>
      </w:r>
    </w:p>
    <w:p w14:paraId="780EDA33" w14:textId="77777777" w:rsidR="00DF461B" w:rsidRPr="00DF461B" w:rsidRDefault="00DF461B" w:rsidP="00DF461B">
      <w:r w:rsidRPr="00DF461B">
        <w:t>S¬1={Si</w:t>
      </w:r>
      <w:r w:rsidRPr="00DF461B">
        <w:rPr>
          <w:rFonts w:ascii="Cambria Math" w:hAnsi="Cambria Math" w:cs="Cambria Math"/>
        </w:rPr>
        <w:t>∈</w:t>
      </w:r>
      <w:r w:rsidRPr="00DF461B">
        <w:t>S</w:t>
      </w:r>
      <w:r w:rsidRPr="00DF461B">
        <w:rPr>
          <w:rFonts w:ascii="Cambria Math" w:hAnsi="Cambria Math" w:cs="Cambria Math"/>
        </w:rPr>
        <w:t>∣</w:t>
      </w:r>
      <w:r w:rsidRPr="00DF461B">
        <w:t>lehrkraft</w:t>
      </w:r>
      <w:r w:rsidRPr="00DF461B">
        <w:rPr>
          <w:rFonts w:cs="Calibri"/>
        </w:rPr>
        <w:t>≠</w:t>
      </w:r>
      <w:proofErr w:type="gramStart"/>
      <w:r w:rsidRPr="00DF461B">
        <w:t>1}(</w:t>
      </w:r>
      <w:proofErr w:type="gramEnd"/>
      <w:r w:rsidRPr="00DF461B">
        <w:t>6.x.32)\</w:t>
      </w:r>
      <w:proofErr w:type="spellStart"/>
      <w:r w:rsidRPr="00DF461B">
        <w:t>mathcal</w:t>
      </w:r>
      <w:proofErr w:type="spellEnd"/>
      <w:r w:rsidRPr="00DF461B">
        <w:t>{S}_{\</w:t>
      </w:r>
      <w:proofErr w:type="spellStart"/>
      <w:r w:rsidRPr="00DF461B">
        <w:t>neg</w:t>
      </w:r>
      <w:proofErr w:type="spellEnd"/>
      <w:r w:rsidRPr="00DF461B">
        <w:t xml:space="preserve"> 1} = \{ </w:t>
      </w:r>
      <w:proofErr w:type="spellStart"/>
      <w:r w:rsidRPr="00DF461B">
        <w:t>S_i</w:t>
      </w:r>
      <w:proofErr w:type="spellEnd"/>
      <w:r w:rsidRPr="00DF461B">
        <w:t xml:space="preserve"> \in \</w:t>
      </w:r>
      <w:proofErr w:type="spellStart"/>
      <w:r w:rsidRPr="00DF461B">
        <w:t>mathcal</w:t>
      </w:r>
      <w:proofErr w:type="spellEnd"/>
      <w:r w:rsidRPr="00DF461B">
        <w:t>{S} \</w:t>
      </w:r>
      <w:proofErr w:type="spellStart"/>
      <w:r w:rsidRPr="00DF461B">
        <w:t>mid</w:t>
      </w:r>
      <w:proofErr w:type="spellEnd"/>
      <w:r w:rsidRPr="00DF461B">
        <w:t xml:space="preserve"> \</w:t>
      </w:r>
      <w:proofErr w:type="spellStart"/>
      <w:r w:rsidRPr="00DF461B">
        <w:t>text</w:t>
      </w:r>
      <w:proofErr w:type="spellEnd"/>
      <w:r w:rsidRPr="00DF461B">
        <w:t>{</w:t>
      </w:r>
      <w:proofErr w:type="spellStart"/>
      <w:r w:rsidRPr="00DF461B">
        <w:t>lehrkraft</w:t>
      </w:r>
      <w:proofErr w:type="spellEnd"/>
      <w:r w:rsidRPr="00DF461B">
        <w:t>} \</w:t>
      </w:r>
      <w:proofErr w:type="spellStart"/>
      <w:r w:rsidRPr="00DF461B">
        <w:t>neq</w:t>
      </w:r>
      <w:proofErr w:type="spellEnd"/>
      <w:r w:rsidRPr="00DF461B">
        <w:t xml:space="preserve"> 1 \} \tag{6.x.32}S¬1​={Si​</w:t>
      </w:r>
      <w:r w:rsidRPr="00DF461B">
        <w:rPr>
          <w:rFonts w:ascii="Cambria Math" w:hAnsi="Cambria Math" w:cs="Cambria Math"/>
        </w:rPr>
        <w:t>∈</w:t>
      </w:r>
      <w:proofErr w:type="spellStart"/>
      <w:r w:rsidRPr="00DF461B">
        <w:t>S</w:t>
      </w:r>
      <w:r w:rsidRPr="00DF461B">
        <w:rPr>
          <w:rFonts w:ascii="Cambria Math" w:hAnsi="Cambria Math" w:cs="Cambria Math"/>
        </w:rPr>
        <w:t>∣</w:t>
      </w:r>
      <w:r w:rsidRPr="00DF461B">
        <w:t>lehrkraft</w:t>
      </w:r>
      <w:proofErr w:type="spellEnd"/>
      <w:r w:rsidRPr="00DF461B">
        <w:t xml:space="preserve">=1}(6.x.32) </w:t>
      </w:r>
    </w:p>
    <w:p w14:paraId="6CD5CABD" w14:textId="77777777" w:rsidR="00DF461B" w:rsidRPr="00DF461B" w:rsidRDefault="00DF461B" w:rsidP="00DF461B">
      <w:r w:rsidRPr="00DF461B">
        <w:t>mit Kardinalität:</w:t>
      </w:r>
    </w:p>
    <w:p w14:paraId="60CFAA5F" w14:textId="77777777" w:rsidR="00DF461B" w:rsidRPr="00DF461B" w:rsidRDefault="00DF461B" w:rsidP="00DF461B">
      <w:r w:rsidRPr="00DF461B">
        <w:rPr>
          <w:rFonts w:ascii="Cambria Math" w:hAnsi="Cambria Math" w:cs="Cambria Math"/>
        </w:rPr>
        <w:t>∣</w:t>
      </w:r>
      <w:r w:rsidRPr="00DF461B">
        <w:t>S</w:t>
      </w:r>
      <w:r w:rsidRPr="00DF461B">
        <w:rPr>
          <w:rFonts w:cs="Calibri"/>
        </w:rPr>
        <w:t>¬</w:t>
      </w:r>
      <w:r w:rsidRPr="00DF461B">
        <w:t>1</w:t>
      </w:r>
      <w:r w:rsidRPr="00DF461B">
        <w:rPr>
          <w:rFonts w:ascii="Cambria Math" w:hAnsi="Cambria Math" w:cs="Cambria Math"/>
        </w:rPr>
        <w:t>∣</w:t>
      </w:r>
      <w:r w:rsidRPr="00DF461B">
        <w:t>=n</w:t>
      </w:r>
      <w:r w:rsidRPr="00DF461B">
        <w:rPr>
          <w:rFonts w:cs="Calibri"/>
        </w:rPr>
        <w:t>¬</w:t>
      </w:r>
      <w:r w:rsidRPr="00DF461B">
        <w:t>1=197.(</w:t>
      </w:r>
      <w:proofErr w:type="gramStart"/>
      <w:r w:rsidRPr="00DF461B">
        <w:t>6.x.33)|</w:t>
      </w:r>
      <w:proofErr w:type="gramEnd"/>
      <w:r w:rsidRPr="00DF461B">
        <w:t>\</w:t>
      </w:r>
      <w:proofErr w:type="spellStart"/>
      <w:r w:rsidRPr="00DF461B">
        <w:t>mathcal</w:t>
      </w:r>
      <w:proofErr w:type="spellEnd"/>
      <w:r w:rsidRPr="00DF461B">
        <w:t>{S}_{\</w:t>
      </w:r>
      <w:proofErr w:type="spellStart"/>
      <w:r w:rsidRPr="00DF461B">
        <w:t>neg</w:t>
      </w:r>
      <w:proofErr w:type="spellEnd"/>
      <w:r w:rsidRPr="00DF461B">
        <w:t xml:space="preserve"> 1}| = n_{\</w:t>
      </w:r>
      <w:proofErr w:type="spellStart"/>
      <w:r w:rsidRPr="00DF461B">
        <w:t>neg</w:t>
      </w:r>
      <w:proofErr w:type="spellEnd"/>
      <w:r w:rsidRPr="00DF461B">
        <w:t xml:space="preserve"> 1} = 197. \tag{6.x.33}</w:t>
      </w:r>
      <w:r w:rsidRPr="00DF461B">
        <w:rPr>
          <w:rFonts w:ascii="Cambria Math" w:hAnsi="Cambria Math" w:cs="Cambria Math"/>
        </w:rPr>
        <w:t>∣</w:t>
      </w:r>
      <w:r w:rsidRPr="00DF461B">
        <w:t>S</w:t>
      </w:r>
      <w:r w:rsidRPr="00DF461B">
        <w:rPr>
          <w:rFonts w:cs="Calibri"/>
        </w:rPr>
        <w:t>¬</w:t>
      </w:r>
      <w:r w:rsidRPr="00DF461B">
        <w:t>1​</w:t>
      </w:r>
      <w:r w:rsidRPr="00DF461B">
        <w:rPr>
          <w:rFonts w:ascii="Cambria Math" w:hAnsi="Cambria Math" w:cs="Cambria Math"/>
        </w:rPr>
        <w:t>∣</w:t>
      </w:r>
      <w:r w:rsidRPr="00DF461B">
        <w:t xml:space="preserve">=n¬1​=197.(6.x.33) </w:t>
      </w:r>
    </w:p>
    <w:p w14:paraId="19C7E624" w14:textId="77777777" w:rsidR="00DF461B" w:rsidRPr="00DF461B" w:rsidRDefault="00DF461B" w:rsidP="00DF461B">
      <w:r w:rsidRPr="00DF461B">
        <w:t xml:space="preserve">Dieser Raum ist ein induzierter Teilraum des globalen Zustandsraums und unterliegt denselben </w:t>
      </w:r>
      <w:proofErr w:type="spellStart"/>
      <w:r w:rsidRPr="00DF461B">
        <w:t>operatorischen</w:t>
      </w:r>
      <w:proofErr w:type="spellEnd"/>
      <w:r w:rsidRPr="00DF461B">
        <w:t xml:space="preserve"> Bildungsregeln:</w:t>
      </w:r>
    </w:p>
    <w:p w14:paraId="24D4AE93" w14:textId="77777777" w:rsidR="00DF461B" w:rsidRPr="00DF461B" w:rsidRDefault="00DF461B" w:rsidP="00DF461B">
      <w:r w:rsidRPr="00DF461B">
        <w:t>Φ=</w:t>
      </w:r>
      <w:proofErr w:type="spellStart"/>
      <w:r w:rsidRPr="00DF461B">
        <w:t>M</w:t>
      </w:r>
      <w:r w:rsidRPr="00DF461B">
        <w:rPr>
          <w:rFonts w:ascii="Cambria Math" w:hAnsi="Cambria Math" w:cs="Cambria Math"/>
        </w:rPr>
        <w:t>∘</w:t>
      </w:r>
      <w:r w:rsidRPr="00DF461B">
        <w:t>E</w:t>
      </w:r>
      <w:r w:rsidRPr="00DF461B">
        <w:rPr>
          <w:rFonts w:ascii="Cambria Math" w:hAnsi="Cambria Math" w:cs="Cambria Math"/>
        </w:rPr>
        <w:t>∘</w:t>
      </w:r>
      <w:r w:rsidRPr="00DF461B">
        <w:t>R</w:t>
      </w:r>
      <w:r w:rsidRPr="00DF461B">
        <w:rPr>
          <w:rFonts w:ascii="Cambria Math" w:hAnsi="Cambria Math" w:cs="Cambria Math"/>
        </w:rPr>
        <w:t>∘</w:t>
      </w:r>
      <w:proofErr w:type="gramStart"/>
      <w:r w:rsidRPr="00DF461B">
        <w:rPr>
          <w:rFonts w:cs="Calibri"/>
        </w:rPr>
        <w:t>σ</w:t>
      </w:r>
      <w:proofErr w:type="spellEnd"/>
      <w:r w:rsidRPr="00DF461B">
        <w:t>.(</w:t>
      </w:r>
      <w:proofErr w:type="gramEnd"/>
      <w:r w:rsidRPr="00DF461B">
        <w:t>6.x.34)\Phi = M \</w:t>
      </w:r>
      <w:proofErr w:type="spellStart"/>
      <w:r w:rsidRPr="00DF461B">
        <w:t>circ</w:t>
      </w:r>
      <w:proofErr w:type="spellEnd"/>
      <w:r w:rsidRPr="00DF461B">
        <w:t xml:space="preserve"> E \</w:t>
      </w:r>
      <w:proofErr w:type="spellStart"/>
      <w:r w:rsidRPr="00DF461B">
        <w:t>circ</w:t>
      </w:r>
      <w:proofErr w:type="spellEnd"/>
      <w:r w:rsidRPr="00DF461B">
        <w:t xml:space="preserve"> R \</w:t>
      </w:r>
      <w:proofErr w:type="spellStart"/>
      <w:r w:rsidRPr="00DF461B">
        <w:t>circ</w:t>
      </w:r>
      <w:proofErr w:type="spellEnd"/>
      <w:r w:rsidRPr="00DF461B">
        <w:t xml:space="preserve"> \</w:t>
      </w:r>
      <w:proofErr w:type="spellStart"/>
      <w:r w:rsidRPr="00DF461B">
        <w:t>sigma</w:t>
      </w:r>
      <w:proofErr w:type="spellEnd"/>
      <w:r w:rsidRPr="00DF461B">
        <w:t>. \</w:t>
      </w:r>
      <w:proofErr w:type="gramStart"/>
      <w:r w:rsidRPr="00DF461B">
        <w:t>tag{</w:t>
      </w:r>
      <w:proofErr w:type="gramEnd"/>
      <w:r w:rsidRPr="00DF461B">
        <w:t>6.x.34}Φ=</w:t>
      </w:r>
      <w:proofErr w:type="spellStart"/>
      <w:r w:rsidRPr="00DF461B">
        <w:t>M</w:t>
      </w:r>
      <w:r w:rsidRPr="00DF461B">
        <w:rPr>
          <w:rFonts w:ascii="Cambria Math" w:hAnsi="Cambria Math" w:cs="Cambria Math"/>
        </w:rPr>
        <w:t>∘</w:t>
      </w:r>
      <w:r w:rsidRPr="00DF461B">
        <w:t>E</w:t>
      </w:r>
      <w:r w:rsidRPr="00DF461B">
        <w:rPr>
          <w:rFonts w:ascii="Cambria Math" w:hAnsi="Cambria Math" w:cs="Cambria Math"/>
        </w:rPr>
        <w:t>∘</w:t>
      </w:r>
      <w:r w:rsidRPr="00DF461B">
        <w:t>R</w:t>
      </w:r>
      <w:r w:rsidRPr="00DF461B">
        <w:rPr>
          <w:rFonts w:ascii="Cambria Math" w:hAnsi="Cambria Math" w:cs="Cambria Math"/>
        </w:rPr>
        <w:t>∘</w:t>
      </w:r>
      <w:r w:rsidRPr="00DF461B">
        <w:t>σ</w:t>
      </w:r>
      <w:proofErr w:type="spellEnd"/>
      <w:r w:rsidRPr="00DF461B">
        <w:t xml:space="preserve">.(6.x.34) </w:t>
      </w:r>
    </w:p>
    <w:p w14:paraId="0E39F96C" w14:textId="77777777" w:rsidR="00DF461B" w:rsidRPr="00DF461B" w:rsidRDefault="00DF461B" w:rsidP="00DF461B">
      <w:r w:rsidRPr="00DF461B">
        <w:pict w14:anchorId="2A921F69">
          <v:rect id="_x0000_i1274" style="width:0;height:1.5pt" o:hralign="center" o:hrstd="t" o:hr="t" fillcolor="#a0a0a0" stroked="f"/>
        </w:pict>
      </w:r>
    </w:p>
    <w:p w14:paraId="61226AAA" w14:textId="77777777" w:rsidR="00DF461B" w:rsidRPr="00DF461B" w:rsidRDefault="00DF461B" w:rsidP="00DF461B">
      <w:pPr>
        <w:rPr>
          <w:b/>
          <w:bCs/>
        </w:rPr>
      </w:pPr>
      <w:r w:rsidRPr="00DF461B">
        <w:rPr>
          <w:b/>
          <w:bCs/>
        </w:rPr>
        <w:t>6.x.2 Einbettung in den semantischen Raum</w:t>
      </w:r>
    </w:p>
    <w:p w14:paraId="0062F213" w14:textId="77777777" w:rsidR="00DF461B" w:rsidRPr="00DF461B" w:rsidRDefault="00DF461B" w:rsidP="00DF461B">
      <w:r w:rsidRPr="00DF461B">
        <w:t>Die Zustände werden wie zuvor abgebildet durch:</w:t>
      </w:r>
    </w:p>
    <w:p w14:paraId="6EED6F1C" w14:textId="77777777" w:rsidR="00DF461B" w:rsidRPr="00DF461B" w:rsidRDefault="00DF461B" w:rsidP="00DF461B">
      <w:r w:rsidRPr="00DF461B">
        <w:t>Φ(Si)</w:t>
      </w:r>
      <w:r w:rsidRPr="00DF461B">
        <w:rPr>
          <w:rFonts w:ascii="Cambria Math" w:hAnsi="Cambria Math" w:cs="Cambria Math"/>
        </w:rPr>
        <w:t>∈</w:t>
      </w:r>
      <w:r w:rsidRPr="00DF461B">
        <w:t>R7.(</w:t>
      </w:r>
      <w:proofErr w:type="gramStart"/>
      <w:r w:rsidRPr="00DF461B">
        <w:t>6.x.35)\</w:t>
      </w:r>
      <w:proofErr w:type="gramEnd"/>
      <w:r w:rsidRPr="00DF461B">
        <w:t>Phi(</w:t>
      </w:r>
      <w:proofErr w:type="spellStart"/>
      <w:r w:rsidRPr="00DF461B">
        <w:t>S_i</w:t>
      </w:r>
      <w:proofErr w:type="spellEnd"/>
      <w:r w:rsidRPr="00DF461B">
        <w:t>) \in \</w:t>
      </w:r>
      <w:proofErr w:type="spellStart"/>
      <w:r w:rsidRPr="00DF461B">
        <w:t>mathbb</w:t>
      </w:r>
      <w:proofErr w:type="spellEnd"/>
      <w:r w:rsidRPr="00DF461B">
        <w:t>{R}^7. \tag{6.x.35}Φ(Si​)</w:t>
      </w:r>
      <w:r w:rsidRPr="00DF461B">
        <w:rPr>
          <w:rFonts w:ascii="Cambria Math" w:hAnsi="Cambria Math" w:cs="Cambria Math"/>
        </w:rPr>
        <w:t>∈</w:t>
      </w:r>
      <w:r w:rsidRPr="00DF461B">
        <w:t xml:space="preserve">R7.(6.x.35) </w:t>
      </w:r>
    </w:p>
    <w:p w14:paraId="25CC6575" w14:textId="77777777" w:rsidR="00DF461B" w:rsidRPr="00DF461B" w:rsidRDefault="00DF461B" w:rsidP="00DF461B">
      <w:r w:rsidRPr="00DF461B">
        <w:t>Der resultierende Raum ist:</w:t>
      </w:r>
    </w:p>
    <w:p w14:paraId="2D5D0B1A" w14:textId="77777777" w:rsidR="00DF461B" w:rsidRPr="00DF461B" w:rsidRDefault="00DF461B" w:rsidP="00DF461B">
      <w:r w:rsidRPr="00DF461B">
        <w:lastRenderedPageBreak/>
        <w:t>Φ(S¬</w:t>
      </w:r>
      <w:proofErr w:type="gramStart"/>
      <w:r w:rsidRPr="00DF461B">
        <w:t>1)</w:t>
      </w:r>
      <w:r w:rsidRPr="00DF461B">
        <w:rPr>
          <w:rFonts w:ascii="Cambria Math" w:hAnsi="Cambria Math" w:cs="Cambria Math"/>
        </w:rPr>
        <w:t>⊂</w:t>
      </w:r>
      <w:proofErr w:type="gramEnd"/>
      <w:r w:rsidRPr="00DF461B">
        <w:t>R7.(6.x.36)\Phi(\</w:t>
      </w:r>
      <w:proofErr w:type="spellStart"/>
      <w:r w:rsidRPr="00DF461B">
        <w:t>mathcal</w:t>
      </w:r>
      <w:proofErr w:type="spellEnd"/>
      <w:r w:rsidRPr="00DF461B">
        <w:t>{S}_{\</w:t>
      </w:r>
      <w:proofErr w:type="spellStart"/>
      <w:r w:rsidRPr="00DF461B">
        <w:t>neg</w:t>
      </w:r>
      <w:proofErr w:type="spellEnd"/>
      <w:r w:rsidRPr="00DF461B">
        <w:t xml:space="preserve"> 1}) \</w:t>
      </w:r>
      <w:proofErr w:type="spellStart"/>
      <w:r w:rsidRPr="00DF461B">
        <w:t>subset</w:t>
      </w:r>
      <w:proofErr w:type="spellEnd"/>
      <w:r w:rsidRPr="00DF461B">
        <w:t xml:space="preserve"> \</w:t>
      </w:r>
      <w:proofErr w:type="spellStart"/>
      <w:r w:rsidRPr="00DF461B">
        <w:t>mathbb</w:t>
      </w:r>
      <w:proofErr w:type="spellEnd"/>
      <w:r w:rsidRPr="00DF461B">
        <w:t>{R}^7. \tag{6.x.36}Φ(S¬1​)</w:t>
      </w:r>
      <w:r w:rsidRPr="00DF461B">
        <w:rPr>
          <w:rFonts w:ascii="Cambria Math" w:hAnsi="Cambria Math" w:cs="Cambria Math"/>
        </w:rPr>
        <w:t>⊂</w:t>
      </w:r>
      <w:r w:rsidRPr="00DF461B">
        <w:t xml:space="preserve">R7.(6.x.36) </w:t>
      </w:r>
    </w:p>
    <w:p w14:paraId="657FB6DD" w14:textId="77777777" w:rsidR="00DF461B" w:rsidRPr="00DF461B" w:rsidRDefault="00DF461B" w:rsidP="00DF461B">
      <w:r w:rsidRPr="00DF461B">
        <w:pict w14:anchorId="42CBBCD0">
          <v:rect id="_x0000_i1275" style="width:0;height:1.5pt" o:hralign="center" o:hrstd="t" o:hr="t" fillcolor="#a0a0a0" stroked="f"/>
        </w:pict>
      </w:r>
    </w:p>
    <w:p w14:paraId="6F9734FE" w14:textId="77777777" w:rsidR="00DF461B" w:rsidRPr="00DF461B" w:rsidRDefault="00DF461B" w:rsidP="00DF461B">
      <w:pPr>
        <w:rPr>
          <w:b/>
          <w:bCs/>
        </w:rPr>
      </w:pPr>
      <w:r w:rsidRPr="00DF461B">
        <w:rPr>
          <w:b/>
          <w:bCs/>
        </w:rPr>
        <w:t>6.x.3 Schwerpunktstruktur</w:t>
      </w:r>
    </w:p>
    <w:p w14:paraId="16D8E604" w14:textId="77777777" w:rsidR="00DF461B" w:rsidRPr="00DF461B" w:rsidRDefault="00DF461B" w:rsidP="00DF461B">
      <w:r w:rsidRPr="00DF461B">
        <w:t>Der Mittelwertoperator ergibt:</w:t>
      </w:r>
    </w:p>
    <w:p w14:paraId="19FCF71B" w14:textId="77777777" w:rsidR="00DF461B" w:rsidRPr="00DF461B" w:rsidRDefault="00DF461B" w:rsidP="00DF461B">
      <w:r w:rsidRPr="00DF461B">
        <w:t>Sˉ¬1=1n¬1∑i=1n¬1Φ(Si)(</w:t>
      </w:r>
      <w:proofErr w:type="gramStart"/>
      <w:r w:rsidRPr="00DF461B">
        <w:t>6.x.37)\</w:t>
      </w:r>
      <w:proofErr w:type="gramEnd"/>
      <w:r w:rsidRPr="00DF461B">
        <w:t>bar{S}_{\</w:t>
      </w:r>
      <w:proofErr w:type="spellStart"/>
      <w:r w:rsidRPr="00DF461B">
        <w:t>neg</w:t>
      </w:r>
      <w:proofErr w:type="spellEnd"/>
      <w:r w:rsidRPr="00DF461B">
        <w:t xml:space="preserve"> 1} = \</w:t>
      </w:r>
      <w:proofErr w:type="spellStart"/>
      <w:r w:rsidRPr="00DF461B">
        <w:t>frac</w:t>
      </w:r>
      <w:proofErr w:type="spellEnd"/>
      <w:r w:rsidRPr="00DF461B">
        <w:t>{1}{n_{\</w:t>
      </w:r>
      <w:proofErr w:type="spellStart"/>
      <w:r w:rsidRPr="00DF461B">
        <w:t>neg</w:t>
      </w:r>
      <w:proofErr w:type="spellEnd"/>
      <w:r w:rsidRPr="00DF461B">
        <w:t xml:space="preserve"> 1}} \</w:t>
      </w:r>
      <w:proofErr w:type="spellStart"/>
      <w:r w:rsidRPr="00DF461B">
        <w:t>sum</w:t>
      </w:r>
      <w:proofErr w:type="spellEnd"/>
      <w:r w:rsidRPr="00DF461B">
        <w:t>_{i=1}^{n_{\</w:t>
      </w:r>
      <w:proofErr w:type="spellStart"/>
      <w:r w:rsidRPr="00DF461B">
        <w:t>neg</w:t>
      </w:r>
      <w:proofErr w:type="spellEnd"/>
      <w:r w:rsidRPr="00DF461B">
        <w:t xml:space="preserve"> 1}} \Phi(</w:t>
      </w:r>
      <w:proofErr w:type="spellStart"/>
      <w:r w:rsidRPr="00DF461B">
        <w:t>S_i</w:t>
      </w:r>
      <w:proofErr w:type="spellEnd"/>
      <w:r w:rsidRPr="00DF461B">
        <w:t xml:space="preserve">) \tag{6.x.37}Sˉ¬1​=n¬1​1​i=1∑n¬1​​Φ(Si​)(6.x.37) </w:t>
      </w:r>
    </w:p>
    <w:p w14:paraId="18A07D82" w14:textId="77777777" w:rsidR="00DF461B" w:rsidRPr="00DF461B" w:rsidRDefault="00DF461B" w:rsidP="00DF461B">
      <w:r w:rsidRPr="00DF461B">
        <w:t>mit</w:t>
      </w:r>
    </w:p>
    <w:p w14:paraId="5FFBAEA1" w14:textId="77777777" w:rsidR="00DF461B" w:rsidRPr="00DF461B" w:rsidRDefault="00DF461B" w:rsidP="00DF461B">
      <w:r w:rsidRPr="00DF461B">
        <w:t>Sˉ¬1</w:t>
      </w:r>
      <w:proofErr w:type="gramStart"/>
      <w:r w:rsidRPr="00DF461B">
        <w:t>≈(</w:t>
      </w:r>
      <w:proofErr w:type="gramEnd"/>
      <w:r w:rsidRPr="00DF461B">
        <w:t>0.4288,  0.1981,  0.2644,  0.4096,  0.4168,  0.4297,  0.4163).(6.x.38)\bar{S}_{\neg 1} \</w:t>
      </w:r>
      <w:proofErr w:type="spellStart"/>
      <w:r w:rsidRPr="00DF461B">
        <w:t>approx</w:t>
      </w:r>
      <w:proofErr w:type="spellEnd"/>
      <w:r w:rsidRPr="00DF461B">
        <w:t xml:space="preserve"> (0.4288,\;0.1981,\;0.2644,\;0.4096,\;0.4168,\;0.4297,\;0.4163). \</w:t>
      </w:r>
      <w:proofErr w:type="gramStart"/>
      <w:r w:rsidRPr="00DF461B">
        <w:t>tag{</w:t>
      </w:r>
      <w:proofErr w:type="gramEnd"/>
      <w:r w:rsidRPr="00DF461B">
        <w:t xml:space="preserve">6.x.38}Sˉ¬1​≈(0.4288,0.1981,0.2644,0.4096,0.4168,0.4297,0.4163).(6.x.38) </w:t>
      </w:r>
    </w:p>
    <w:p w14:paraId="55673E7D" w14:textId="77777777" w:rsidR="00DF461B" w:rsidRPr="00DF461B" w:rsidRDefault="00DF461B" w:rsidP="00DF461B">
      <w:r w:rsidRPr="00DF461B">
        <w:t>Dieser Schwerpunkt erfüllt:</w:t>
      </w:r>
    </w:p>
    <w:p w14:paraId="74D51FBE" w14:textId="77777777" w:rsidR="00DF461B" w:rsidRPr="00DF461B" w:rsidRDefault="00DF461B" w:rsidP="00DF461B">
      <w:r w:rsidRPr="00DF461B">
        <w:t>∑i=1n¬1(Φ(Si)−Sˉ¬</w:t>
      </w:r>
      <w:proofErr w:type="gramStart"/>
      <w:r w:rsidRPr="00DF461B">
        <w:t>1)=</w:t>
      </w:r>
      <w:proofErr w:type="gramEnd"/>
      <w:r w:rsidRPr="00DF461B">
        <w:t>0.(6.x.39)\</w:t>
      </w:r>
      <w:proofErr w:type="spellStart"/>
      <w:r w:rsidRPr="00DF461B">
        <w:t>sum</w:t>
      </w:r>
      <w:proofErr w:type="spellEnd"/>
      <w:r w:rsidRPr="00DF461B">
        <w:t>_{i=1}^{n_{\</w:t>
      </w:r>
      <w:proofErr w:type="spellStart"/>
      <w:r w:rsidRPr="00DF461B">
        <w:t>neg</w:t>
      </w:r>
      <w:proofErr w:type="spellEnd"/>
      <w:r w:rsidRPr="00DF461B">
        <w:t xml:space="preserve"> 1}} (\Phi(</w:t>
      </w:r>
      <w:proofErr w:type="spellStart"/>
      <w:r w:rsidRPr="00DF461B">
        <w:t>S_i</w:t>
      </w:r>
      <w:proofErr w:type="spellEnd"/>
      <w:r w:rsidRPr="00DF461B">
        <w:t>) - \bar{S}_{\</w:t>
      </w:r>
      <w:proofErr w:type="spellStart"/>
      <w:r w:rsidRPr="00DF461B">
        <w:t>neg</w:t>
      </w:r>
      <w:proofErr w:type="spellEnd"/>
      <w:r w:rsidRPr="00DF461B">
        <w:t xml:space="preserve"> 1}) = 0. \tag{6.x.39}i=1∑n¬1​​(Φ(Si​)−Sˉ¬1​)=0.(6.x.39) </w:t>
      </w:r>
    </w:p>
    <w:p w14:paraId="2F2FB02A" w14:textId="77777777" w:rsidR="00DF461B" w:rsidRPr="00DF461B" w:rsidRDefault="00DF461B" w:rsidP="00DF461B">
      <w:r w:rsidRPr="00DF461B">
        <w:pict w14:anchorId="1D173DD9">
          <v:rect id="_x0000_i1276" style="width:0;height:1.5pt" o:hralign="center" o:hrstd="t" o:hr="t" fillcolor="#a0a0a0" stroked="f"/>
        </w:pict>
      </w:r>
    </w:p>
    <w:p w14:paraId="538603B6" w14:textId="77777777" w:rsidR="00DF461B" w:rsidRPr="00DF461B" w:rsidRDefault="00DF461B" w:rsidP="00DF461B">
      <w:pPr>
        <w:rPr>
          <w:b/>
          <w:bCs/>
        </w:rPr>
      </w:pPr>
      <w:r w:rsidRPr="00DF461B">
        <w:rPr>
          <w:b/>
          <w:bCs/>
        </w:rPr>
        <w:t>6.x.4 Streuungsstruktur</w:t>
      </w:r>
    </w:p>
    <w:p w14:paraId="57494FC2" w14:textId="77777777" w:rsidR="00DF461B" w:rsidRPr="00DF461B" w:rsidRDefault="00DF461B" w:rsidP="00DF461B">
      <w:r w:rsidRPr="00DF461B">
        <w:t>Die Abweichungen sind definiert durch:</w:t>
      </w:r>
    </w:p>
    <w:p w14:paraId="32859BDF" w14:textId="77777777" w:rsidR="00DF461B" w:rsidRPr="00DF461B" w:rsidRDefault="00DF461B" w:rsidP="00DF461B">
      <w:proofErr w:type="spellStart"/>
      <w:r w:rsidRPr="00DF461B">
        <w:t>δi</w:t>
      </w:r>
      <w:proofErr w:type="spellEnd"/>
      <w:r w:rsidRPr="00DF461B">
        <w:t>(¬</w:t>
      </w:r>
      <w:proofErr w:type="gramStart"/>
      <w:r w:rsidRPr="00DF461B">
        <w:t>1)=</w:t>
      </w:r>
      <w:proofErr w:type="gramEnd"/>
      <w:r w:rsidRPr="00DF461B">
        <w:t>Φ(Si)−Sˉ¬1(6.x.40)\</w:t>
      </w:r>
      <w:proofErr w:type="spellStart"/>
      <w:r w:rsidRPr="00DF461B">
        <w:t>delta_i</w:t>
      </w:r>
      <w:proofErr w:type="spellEnd"/>
      <w:r w:rsidRPr="00DF461B">
        <w:t>^{(\</w:t>
      </w:r>
      <w:proofErr w:type="spellStart"/>
      <w:r w:rsidRPr="00DF461B">
        <w:t>neg</w:t>
      </w:r>
      <w:proofErr w:type="spellEnd"/>
      <w:r w:rsidRPr="00DF461B">
        <w:t xml:space="preserve"> 1)} = \Phi(</w:t>
      </w:r>
      <w:proofErr w:type="spellStart"/>
      <w:r w:rsidRPr="00DF461B">
        <w:t>S_i</w:t>
      </w:r>
      <w:proofErr w:type="spellEnd"/>
      <w:r w:rsidRPr="00DF461B">
        <w:t>) - \bar{S}_{\</w:t>
      </w:r>
      <w:proofErr w:type="spellStart"/>
      <w:r w:rsidRPr="00DF461B">
        <w:t>neg</w:t>
      </w:r>
      <w:proofErr w:type="spellEnd"/>
      <w:r w:rsidRPr="00DF461B">
        <w:t xml:space="preserve"> 1} \tag{6.x.40}</w:t>
      </w:r>
      <w:proofErr w:type="spellStart"/>
      <w:r w:rsidRPr="00DF461B">
        <w:t>δi</w:t>
      </w:r>
      <w:proofErr w:type="spellEnd"/>
      <w:r w:rsidRPr="00DF461B">
        <w:t xml:space="preserve">(¬1)​=Φ(Si​)−Sˉ¬1​(6.x.40) </w:t>
      </w:r>
    </w:p>
    <w:p w14:paraId="4AB97E0C" w14:textId="77777777" w:rsidR="00DF461B" w:rsidRPr="00DF461B" w:rsidRDefault="00DF461B" w:rsidP="00DF461B">
      <w:r w:rsidRPr="00DF461B">
        <w:t>mit</w:t>
      </w:r>
    </w:p>
    <w:p w14:paraId="49256980" w14:textId="77777777" w:rsidR="00DF461B" w:rsidRPr="00DF461B" w:rsidRDefault="00DF461B" w:rsidP="00DF461B">
      <w:r w:rsidRPr="00DF461B">
        <w:t>di(¬</w:t>
      </w:r>
      <w:proofErr w:type="gramStart"/>
      <w:r w:rsidRPr="00DF461B">
        <w:t>1)=</w:t>
      </w:r>
      <w:proofErr w:type="gramEnd"/>
      <w:r w:rsidRPr="00DF461B">
        <w:rPr>
          <w:rFonts w:ascii="Cambria Math" w:hAnsi="Cambria Math" w:cs="Cambria Math"/>
        </w:rPr>
        <w:t>∥</w:t>
      </w:r>
      <w:proofErr w:type="spellStart"/>
      <w:r w:rsidRPr="00DF461B">
        <w:rPr>
          <w:rFonts w:cs="Calibri"/>
        </w:rPr>
        <w:t>δ</w:t>
      </w:r>
      <w:r w:rsidRPr="00DF461B">
        <w:t>i</w:t>
      </w:r>
      <w:proofErr w:type="spellEnd"/>
      <w:r w:rsidRPr="00DF461B">
        <w:t>(</w:t>
      </w:r>
      <w:r w:rsidRPr="00DF461B">
        <w:rPr>
          <w:rFonts w:cs="Calibri"/>
        </w:rPr>
        <w:t>¬</w:t>
      </w:r>
      <w:r w:rsidRPr="00DF461B">
        <w:t>1)</w:t>
      </w:r>
      <w:r w:rsidRPr="00DF461B">
        <w:rPr>
          <w:rFonts w:ascii="Cambria Math" w:hAnsi="Cambria Math" w:cs="Cambria Math"/>
        </w:rPr>
        <w:t>∥</w:t>
      </w:r>
      <w:r w:rsidRPr="00DF461B">
        <w:t>.(6.x.41)</w:t>
      </w:r>
      <w:proofErr w:type="spellStart"/>
      <w:r w:rsidRPr="00DF461B">
        <w:t>d_i</w:t>
      </w:r>
      <w:proofErr w:type="spellEnd"/>
      <w:r w:rsidRPr="00DF461B">
        <w:t>^{(\</w:t>
      </w:r>
      <w:proofErr w:type="spellStart"/>
      <w:r w:rsidRPr="00DF461B">
        <w:t>neg</w:t>
      </w:r>
      <w:proofErr w:type="spellEnd"/>
      <w:r w:rsidRPr="00DF461B">
        <w:t xml:space="preserve"> 1)} = \|\</w:t>
      </w:r>
      <w:proofErr w:type="spellStart"/>
      <w:r w:rsidRPr="00DF461B">
        <w:t>delta_i</w:t>
      </w:r>
      <w:proofErr w:type="spellEnd"/>
      <w:r w:rsidRPr="00DF461B">
        <w:t>^{(\</w:t>
      </w:r>
      <w:proofErr w:type="spellStart"/>
      <w:r w:rsidRPr="00DF461B">
        <w:t>neg</w:t>
      </w:r>
      <w:proofErr w:type="spellEnd"/>
      <w:r w:rsidRPr="00DF461B">
        <w:t xml:space="preserve"> 1)}\|. \</w:t>
      </w:r>
      <w:proofErr w:type="gramStart"/>
      <w:r w:rsidRPr="00DF461B">
        <w:t>tag{</w:t>
      </w:r>
      <w:proofErr w:type="gramEnd"/>
      <w:r w:rsidRPr="00DF461B">
        <w:t>6.x.41}di(¬1)​=</w:t>
      </w:r>
      <w:r w:rsidRPr="00DF461B">
        <w:rPr>
          <w:rFonts w:ascii="Cambria Math" w:hAnsi="Cambria Math" w:cs="Cambria Math"/>
        </w:rPr>
        <w:t>∥</w:t>
      </w:r>
      <w:proofErr w:type="spellStart"/>
      <w:r w:rsidRPr="00DF461B">
        <w:rPr>
          <w:rFonts w:cs="Calibri"/>
        </w:rPr>
        <w:t>δ</w:t>
      </w:r>
      <w:r w:rsidRPr="00DF461B">
        <w:t>i</w:t>
      </w:r>
      <w:proofErr w:type="spellEnd"/>
      <w:r w:rsidRPr="00DF461B">
        <w:t>(¬1)​</w:t>
      </w:r>
      <w:r w:rsidRPr="00DF461B">
        <w:rPr>
          <w:rFonts w:ascii="Cambria Math" w:hAnsi="Cambria Math" w:cs="Cambria Math"/>
        </w:rPr>
        <w:t>∥</w:t>
      </w:r>
      <w:r w:rsidRPr="00DF461B">
        <w:t xml:space="preserve">.(6.x.41) </w:t>
      </w:r>
    </w:p>
    <w:p w14:paraId="3B4D36DB" w14:textId="77777777" w:rsidR="00DF461B" w:rsidRPr="00DF461B" w:rsidRDefault="00DF461B" w:rsidP="00DF461B">
      <w:r w:rsidRPr="00DF461B">
        <w:t>Die Gesamtvarianz ergibt:</w:t>
      </w:r>
    </w:p>
    <w:p w14:paraId="1C3E43DB" w14:textId="77777777" w:rsidR="00DF461B" w:rsidRPr="00DF461B" w:rsidRDefault="00DF461B" w:rsidP="00DF461B">
      <w:r w:rsidRPr="00DF461B">
        <w:t>Var(S¬</w:t>
      </w:r>
      <w:proofErr w:type="gramStart"/>
      <w:r w:rsidRPr="00DF461B">
        <w:t>1)=</w:t>
      </w:r>
      <w:proofErr w:type="gramEnd"/>
      <w:r w:rsidRPr="00DF461B">
        <w:t>1n¬1∑i=1n¬1</w:t>
      </w:r>
      <w:r w:rsidRPr="00DF461B">
        <w:rPr>
          <w:rFonts w:ascii="Cambria Math" w:hAnsi="Cambria Math" w:cs="Cambria Math"/>
        </w:rPr>
        <w:t>∥</w:t>
      </w:r>
      <w:r w:rsidRPr="00DF461B">
        <w:rPr>
          <w:rFonts w:cs="Calibri"/>
        </w:rPr>
        <w:t>δ</w:t>
      </w:r>
      <w:r w:rsidRPr="00DF461B">
        <w:t>i(</w:t>
      </w:r>
      <w:r w:rsidRPr="00DF461B">
        <w:rPr>
          <w:rFonts w:cs="Calibri"/>
        </w:rPr>
        <w:t>¬</w:t>
      </w:r>
      <w:r w:rsidRPr="00DF461B">
        <w:t>1)</w:t>
      </w:r>
      <w:r w:rsidRPr="00DF461B">
        <w:rPr>
          <w:rFonts w:ascii="Cambria Math" w:hAnsi="Cambria Math" w:cs="Cambria Math"/>
        </w:rPr>
        <w:t>∥</w:t>
      </w:r>
      <w:r w:rsidRPr="00DF461B">
        <w:t>2</w:t>
      </w:r>
      <w:r w:rsidRPr="00DF461B">
        <w:rPr>
          <w:rFonts w:cs="Calibri"/>
        </w:rPr>
        <w:t>≈</w:t>
      </w:r>
      <w:r w:rsidRPr="00DF461B">
        <w:t>0.01518.(6.x.42)\mathrm{Var}(\mathcal{S}_{\neg 1}) = \</w:t>
      </w:r>
      <w:proofErr w:type="spellStart"/>
      <w:r w:rsidRPr="00DF461B">
        <w:t>frac</w:t>
      </w:r>
      <w:proofErr w:type="spellEnd"/>
      <w:r w:rsidRPr="00DF461B">
        <w:t>{1}{n_{\</w:t>
      </w:r>
      <w:proofErr w:type="spellStart"/>
      <w:r w:rsidRPr="00DF461B">
        <w:t>neg</w:t>
      </w:r>
      <w:proofErr w:type="spellEnd"/>
      <w:r w:rsidRPr="00DF461B">
        <w:t xml:space="preserve"> 1}} \</w:t>
      </w:r>
      <w:proofErr w:type="spellStart"/>
      <w:r w:rsidRPr="00DF461B">
        <w:t>sum</w:t>
      </w:r>
      <w:proofErr w:type="spellEnd"/>
      <w:r w:rsidRPr="00DF461B">
        <w:t>_{i=1}^{n_{\</w:t>
      </w:r>
      <w:proofErr w:type="spellStart"/>
      <w:r w:rsidRPr="00DF461B">
        <w:t>neg</w:t>
      </w:r>
      <w:proofErr w:type="spellEnd"/>
      <w:r w:rsidRPr="00DF461B">
        <w:t xml:space="preserve"> 1}} \|\</w:t>
      </w:r>
      <w:proofErr w:type="spellStart"/>
      <w:r w:rsidRPr="00DF461B">
        <w:t>delta_i</w:t>
      </w:r>
      <w:proofErr w:type="spellEnd"/>
      <w:r w:rsidRPr="00DF461B">
        <w:t>^{(\</w:t>
      </w:r>
      <w:proofErr w:type="spellStart"/>
      <w:r w:rsidRPr="00DF461B">
        <w:t>neg</w:t>
      </w:r>
      <w:proofErr w:type="spellEnd"/>
      <w:r w:rsidRPr="00DF461B">
        <w:t xml:space="preserve"> 1)}\|^2 \</w:t>
      </w:r>
      <w:proofErr w:type="spellStart"/>
      <w:r w:rsidRPr="00DF461B">
        <w:t>approx</w:t>
      </w:r>
      <w:proofErr w:type="spellEnd"/>
      <w:r w:rsidRPr="00DF461B">
        <w:t xml:space="preserve"> 0.01518. \</w:t>
      </w:r>
      <w:proofErr w:type="gramStart"/>
      <w:r w:rsidRPr="00DF461B">
        <w:t>tag{</w:t>
      </w:r>
      <w:proofErr w:type="gramEnd"/>
      <w:r w:rsidRPr="00DF461B">
        <w:t>6.x.42}Var(S¬1​)=n¬1​1​i=1∑n¬1​​</w:t>
      </w:r>
      <w:r w:rsidRPr="00DF461B">
        <w:rPr>
          <w:rFonts w:ascii="Cambria Math" w:hAnsi="Cambria Math" w:cs="Cambria Math"/>
        </w:rPr>
        <w:t>∥</w:t>
      </w:r>
      <w:proofErr w:type="spellStart"/>
      <w:r w:rsidRPr="00DF461B">
        <w:rPr>
          <w:rFonts w:cs="Calibri"/>
        </w:rPr>
        <w:t>δ</w:t>
      </w:r>
      <w:r w:rsidRPr="00DF461B">
        <w:t>i</w:t>
      </w:r>
      <w:proofErr w:type="spellEnd"/>
      <w:r w:rsidRPr="00DF461B">
        <w:t>(¬1)​</w:t>
      </w:r>
      <w:r w:rsidRPr="00DF461B">
        <w:rPr>
          <w:rFonts w:ascii="Cambria Math" w:hAnsi="Cambria Math" w:cs="Cambria Math"/>
        </w:rPr>
        <w:t>∥</w:t>
      </w:r>
      <w:r w:rsidRPr="00DF461B">
        <w:t xml:space="preserve">2≈0.01518.(6.x.42) </w:t>
      </w:r>
    </w:p>
    <w:p w14:paraId="1BBDE94D" w14:textId="77777777" w:rsidR="00DF461B" w:rsidRPr="00DF461B" w:rsidRDefault="00DF461B" w:rsidP="00DF461B">
      <w:r w:rsidRPr="00DF461B">
        <w:pict w14:anchorId="1FAC6FD9">
          <v:rect id="_x0000_i1277" style="width:0;height:1.5pt" o:hralign="center" o:hrstd="t" o:hr="t" fillcolor="#a0a0a0" stroked="f"/>
        </w:pict>
      </w:r>
    </w:p>
    <w:p w14:paraId="5FABE00D" w14:textId="77777777" w:rsidR="00DF461B" w:rsidRPr="00DF461B" w:rsidRDefault="00DF461B" w:rsidP="00DF461B">
      <w:pPr>
        <w:rPr>
          <w:b/>
          <w:bCs/>
        </w:rPr>
      </w:pPr>
      <w:r w:rsidRPr="00DF461B">
        <w:rPr>
          <w:b/>
          <w:bCs/>
        </w:rPr>
        <w:t>6.x.5 Anisotropie</w:t>
      </w:r>
    </w:p>
    <w:p w14:paraId="5FBF2B96" w14:textId="77777777" w:rsidR="00DF461B" w:rsidRPr="00DF461B" w:rsidRDefault="00DF461B" w:rsidP="00DF461B">
      <w:r w:rsidRPr="00DF461B">
        <w:t>Die Varianzverteilung zeigt:</w:t>
      </w:r>
    </w:p>
    <w:p w14:paraId="43F803AA" w14:textId="77777777" w:rsidR="00DF461B" w:rsidRPr="00DF461B" w:rsidRDefault="00DF461B" w:rsidP="00DF461B">
      <w:r w:rsidRPr="00DF461B">
        <w:t>Var(xsozial)≈0.00925</w:t>
      </w:r>
      <w:r w:rsidRPr="00DF461B">
        <w:rPr>
          <w:rFonts w:ascii="Cambria Math" w:hAnsi="Cambria Math" w:cs="Cambria Math"/>
        </w:rPr>
        <w:t>≫</w:t>
      </w:r>
      <w:r w:rsidRPr="00DF461B">
        <w:t>Var(xj</w:t>
      </w:r>
      <w:proofErr w:type="gramStart"/>
      <w:r w:rsidRPr="00DF461B">
        <w:t>),</w:t>
      </w:r>
      <w:r w:rsidRPr="00DF461B">
        <w:rPr>
          <w:rFonts w:cs="Calibri"/>
        </w:rPr>
        <w:t>  </w:t>
      </w:r>
      <w:r w:rsidRPr="00DF461B">
        <w:t>j</w:t>
      </w:r>
      <w:proofErr w:type="gramEnd"/>
      <w:r w:rsidRPr="00DF461B">
        <w:rPr>
          <w:rFonts w:cs="Calibri"/>
        </w:rPr>
        <w:t>≠</w:t>
      </w:r>
      <w:r w:rsidRPr="00DF461B">
        <w:t>sozial(6.x.43)\mathrm{Var}(x_{\text{sozial}}) \</w:t>
      </w:r>
      <w:proofErr w:type="spellStart"/>
      <w:r w:rsidRPr="00DF461B">
        <w:t>approx</w:t>
      </w:r>
      <w:proofErr w:type="spellEnd"/>
      <w:r w:rsidRPr="00DF461B">
        <w:t xml:space="preserve"> 0.00925 \</w:t>
      </w:r>
      <w:proofErr w:type="spellStart"/>
      <w:r w:rsidRPr="00DF461B">
        <w:t>gg</w:t>
      </w:r>
      <w:proofErr w:type="spellEnd"/>
      <w:r w:rsidRPr="00DF461B">
        <w:t xml:space="preserve"> \</w:t>
      </w:r>
      <w:proofErr w:type="spellStart"/>
      <w:r w:rsidRPr="00DF461B">
        <w:t>mathrm</w:t>
      </w:r>
      <w:proofErr w:type="spellEnd"/>
      <w:r w:rsidRPr="00DF461B">
        <w:t>{Var}(</w:t>
      </w:r>
      <w:proofErr w:type="spellStart"/>
      <w:r w:rsidRPr="00DF461B">
        <w:t>x_j</w:t>
      </w:r>
      <w:proofErr w:type="spellEnd"/>
      <w:r w:rsidRPr="00DF461B">
        <w:t>),\; j \</w:t>
      </w:r>
      <w:proofErr w:type="spellStart"/>
      <w:r w:rsidRPr="00DF461B">
        <w:t>neq</w:t>
      </w:r>
      <w:proofErr w:type="spellEnd"/>
      <w:r w:rsidRPr="00DF461B">
        <w:t xml:space="preserve"> \</w:t>
      </w:r>
      <w:proofErr w:type="spellStart"/>
      <w:r w:rsidRPr="00DF461B">
        <w:t>text</w:t>
      </w:r>
      <w:proofErr w:type="spellEnd"/>
      <w:r w:rsidRPr="00DF461B">
        <w:t>{sozial} \tag{6.x.43}Var(</w:t>
      </w:r>
      <w:proofErr w:type="spellStart"/>
      <w:r w:rsidRPr="00DF461B">
        <w:t>xsozial</w:t>
      </w:r>
      <w:proofErr w:type="spellEnd"/>
      <w:r w:rsidRPr="00DF461B">
        <w:t>​)≈0.00925</w:t>
      </w:r>
      <w:r w:rsidRPr="00DF461B">
        <w:rPr>
          <w:rFonts w:ascii="Cambria Math" w:hAnsi="Cambria Math" w:cs="Cambria Math"/>
        </w:rPr>
        <w:t>≫</w:t>
      </w:r>
      <w:r w:rsidRPr="00DF461B">
        <w:t>Var(</w:t>
      </w:r>
      <w:proofErr w:type="spellStart"/>
      <w:r w:rsidRPr="00DF461B">
        <w:t>xj</w:t>
      </w:r>
      <w:proofErr w:type="spellEnd"/>
      <w:r w:rsidRPr="00DF461B">
        <w:t xml:space="preserve">​),j=sozial(6.x.43) </w:t>
      </w:r>
    </w:p>
    <w:p w14:paraId="1CB1795C" w14:textId="77777777" w:rsidR="00DF461B" w:rsidRPr="00DF461B" w:rsidRDefault="00DF461B" w:rsidP="00DF461B">
      <w:r w:rsidRPr="00DF461B">
        <w:t>Dies impliziert:</w:t>
      </w:r>
    </w:p>
    <w:p w14:paraId="5F8987C6" w14:textId="77777777" w:rsidR="00DF461B" w:rsidRPr="00DF461B" w:rsidRDefault="00DF461B" w:rsidP="00DF461B">
      <w:proofErr w:type="spellStart"/>
      <w:r w:rsidRPr="00DF461B">
        <w:t>λmax</w:t>
      </w:r>
      <w:proofErr w:type="spellEnd"/>
      <w:r w:rsidRPr="00DF461B">
        <w:rPr>
          <w:rFonts w:ascii="Cambria Math" w:hAnsi="Cambria Math" w:cs="Cambria Math"/>
        </w:rPr>
        <w:t>⁡</w:t>
      </w:r>
      <w:r w:rsidRPr="00DF461B">
        <w:t>(</w:t>
      </w:r>
      <w:r w:rsidRPr="00DF461B">
        <w:rPr>
          <w:rFonts w:cs="Calibri"/>
        </w:rPr>
        <w:t>Σ¬</w:t>
      </w:r>
      <w:proofErr w:type="gramStart"/>
      <w:r w:rsidRPr="00DF461B">
        <w:t>1)=</w:t>
      </w:r>
      <w:proofErr w:type="spellStart"/>
      <w:proofErr w:type="gramEnd"/>
      <w:r w:rsidRPr="00DF461B">
        <w:rPr>
          <w:rFonts w:cs="Calibri"/>
        </w:rPr>
        <w:t>λ</w:t>
      </w:r>
      <w:r w:rsidRPr="00DF461B">
        <w:t>sozial</w:t>
      </w:r>
      <w:proofErr w:type="spellEnd"/>
      <w:r w:rsidRPr="00DF461B">
        <w:t>.(6.x.44)\</w:t>
      </w:r>
      <w:proofErr w:type="spellStart"/>
      <w:r w:rsidRPr="00DF461B">
        <w:t>lambda</w:t>
      </w:r>
      <w:proofErr w:type="spellEnd"/>
      <w:r w:rsidRPr="00DF461B">
        <w:t>_{\</w:t>
      </w:r>
      <w:proofErr w:type="spellStart"/>
      <w:r w:rsidRPr="00DF461B">
        <w:t>max</w:t>
      </w:r>
      <w:proofErr w:type="spellEnd"/>
      <w:r w:rsidRPr="00DF461B">
        <w:t>}(\Sigma_{\</w:t>
      </w:r>
      <w:proofErr w:type="spellStart"/>
      <w:r w:rsidRPr="00DF461B">
        <w:t>neg</w:t>
      </w:r>
      <w:proofErr w:type="spellEnd"/>
      <w:r w:rsidRPr="00DF461B">
        <w:t xml:space="preserve"> 1}) = \</w:t>
      </w:r>
      <w:proofErr w:type="spellStart"/>
      <w:r w:rsidRPr="00DF461B">
        <w:t>lambda</w:t>
      </w:r>
      <w:proofErr w:type="spellEnd"/>
      <w:r w:rsidRPr="00DF461B">
        <w:t>_{\</w:t>
      </w:r>
      <w:proofErr w:type="spellStart"/>
      <w:r w:rsidRPr="00DF461B">
        <w:t>text</w:t>
      </w:r>
      <w:proofErr w:type="spellEnd"/>
      <w:r w:rsidRPr="00DF461B">
        <w:t>{sozial}}. \</w:t>
      </w:r>
      <w:proofErr w:type="gramStart"/>
      <w:r w:rsidRPr="00DF461B">
        <w:t>tag{</w:t>
      </w:r>
      <w:proofErr w:type="gramEnd"/>
      <w:r w:rsidRPr="00DF461B">
        <w:t>6.x.44}</w:t>
      </w:r>
      <w:proofErr w:type="spellStart"/>
      <w:r w:rsidRPr="00DF461B">
        <w:t>λmax</w:t>
      </w:r>
      <w:proofErr w:type="spellEnd"/>
      <w:r w:rsidRPr="00DF461B">
        <w:t>​(Σ¬1​)=</w:t>
      </w:r>
      <w:proofErr w:type="spellStart"/>
      <w:r w:rsidRPr="00DF461B">
        <w:t>λsozial</w:t>
      </w:r>
      <w:proofErr w:type="spellEnd"/>
      <w:r w:rsidRPr="00DF461B">
        <w:t xml:space="preserve">​.(6.x.44) </w:t>
      </w:r>
    </w:p>
    <w:p w14:paraId="3A2AB077" w14:textId="77777777" w:rsidR="00DF461B" w:rsidRPr="00DF461B" w:rsidRDefault="00DF461B" w:rsidP="00DF461B">
      <w:r w:rsidRPr="00DF461B">
        <w:t>→ dominante Streuungsrichtung im sozialen Subraum.</w:t>
      </w:r>
    </w:p>
    <w:p w14:paraId="12C09089" w14:textId="77777777" w:rsidR="00DF461B" w:rsidRPr="00DF461B" w:rsidRDefault="00DF461B" w:rsidP="00DF461B">
      <w:r w:rsidRPr="00DF461B">
        <w:pict w14:anchorId="354B8C48">
          <v:rect id="_x0000_i1278" style="width:0;height:1.5pt" o:hralign="center" o:hrstd="t" o:hr="t" fillcolor="#a0a0a0" stroked="f"/>
        </w:pict>
      </w:r>
    </w:p>
    <w:p w14:paraId="0075A04E" w14:textId="77777777" w:rsidR="00DF461B" w:rsidRPr="00DF461B" w:rsidRDefault="00DF461B" w:rsidP="00DF461B">
      <w:pPr>
        <w:rPr>
          <w:b/>
          <w:bCs/>
        </w:rPr>
      </w:pPr>
      <w:r w:rsidRPr="00DF461B">
        <w:rPr>
          <w:b/>
          <w:bCs/>
        </w:rPr>
        <w:t>6.x.6 Dominanzstruktur</w:t>
      </w:r>
    </w:p>
    <w:p w14:paraId="3B937D38" w14:textId="77777777" w:rsidR="00DF461B" w:rsidRPr="00DF461B" w:rsidRDefault="00DF461B" w:rsidP="00DF461B">
      <w:r w:rsidRPr="00DF461B">
        <w:lastRenderedPageBreak/>
        <w:t>Die Dominanzfunktion:</w:t>
      </w:r>
    </w:p>
    <w:p w14:paraId="24379F9E" w14:textId="77777777" w:rsidR="00DF461B" w:rsidRPr="00DF461B" w:rsidRDefault="00DF461B" w:rsidP="00DF461B">
      <w:r w:rsidRPr="00DF461B">
        <w:t>d(Si)=</w:t>
      </w:r>
      <w:proofErr w:type="spellStart"/>
      <w:r w:rsidRPr="00DF461B">
        <w:t>arg</w:t>
      </w:r>
      <w:r w:rsidRPr="00DF461B">
        <w:rPr>
          <w:rFonts w:ascii="Cambria Math" w:hAnsi="Cambria Math" w:cs="Cambria Math"/>
        </w:rPr>
        <w:t>⁡</w:t>
      </w:r>
      <w:r w:rsidRPr="00DF461B">
        <w:t>max</w:t>
      </w:r>
      <w:r w:rsidRPr="00DF461B">
        <w:rPr>
          <w:rFonts w:ascii="Cambria Math" w:hAnsi="Cambria Math" w:cs="Cambria Math"/>
        </w:rPr>
        <w:t>⁡</w:t>
      </w:r>
      <w:r w:rsidRPr="00DF461B">
        <w:t>j</w:t>
      </w:r>
      <w:r w:rsidRPr="00DF461B">
        <w:rPr>
          <w:rFonts w:ascii="Cambria Math" w:hAnsi="Cambria Math" w:cs="Cambria Math"/>
        </w:rPr>
        <w:t>∣</w:t>
      </w:r>
      <w:proofErr w:type="gramStart"/>
      <w:r w:rsidRPr="00DF461B">
        <w:t>xi,j</w:t>
      </w:r>
      <w:proofErr w:type="spellEnd"/>
      <w:proofErr w:type="gramEnd"/>
      <w:r w:rsidRPr="00DF461B">
        <w:rPr>
          <w:rFonts w:ascii="Cambria Math" w:hAnsi="Cambria Math" w:cs="Cambria Math"/>
        </w:rPr>
        <w:t>∣</w:t>
      </w:r>
      <w:r w:rsidRPr="00DF461B">
        <w:t>(6.x.45)d(</w:t>
      </w:r>
      <w:proofErr w:type="spellStart"/>
      <w:r w:rsidRPr="00DF461B">
        <w:t>S_i</w:t>
      </w:r>
      <w:proofErr w:type="spellEnd"/>
      <w:r w:rsidRPr="00DF461B">
        <w:t>) = \arg\</w:t>
      </w:r>
      <w:proofErr w:type="spellStart"/>
      <w:r w:rsidRPr="00DF461B">
        <w:t>max_j</w:t>
      </w:r>
      <w:proofErr w:type="spellEnd"/>
      <w:r w:rsidRPr="00DF461B">
        <w:t xml:space="preserve"> |x_{</w:t>
      </w:r>
      <w:proofErr w:type="spellStart"/>
      <w:r w:rsidRPr="00DF461B">
        <w:t>i,j</w:t>
      </w:r>
      <w:proofErr w:type="spellEnd"/>
      <w:r w:rsidRPr="00DF461B">
        <w:t>}| \tag{6.x.45}d(Si​)=</w:t>
      </w:r>
      <w:proofErr w:type="spellStart"/>
      <w:r w:rsidRPr="00DF461B">
        <w:t>argjmax</w:t>
      </w:r>
      <w:proofErr w:type="spellEnd"/>
      <w:r w:rsidRPr="00DF461B">
        <w:t>​</w:t>
      </w:r>
      <w:r w:rsidRPr="00DF461B">
        <w:rPr>
          <w:rFonts w:ascii="Cambria Math" w:hAnsi="Cambria Math" w:cs="Cambria Math"/>
        </w:rPr>
        <w:t>∣</w:t>
      </w:r>
      <w:proofErr w:type="spellStart"/>
      <w:r w:rsidRPr="00DF461B">
        <w:t>xi,j</w:t>
      </w:r>
      <w:proofErr w:type="spellEnd"/>
      <w:r w:rsidRPr="00DF461B">
        <w:t>​</w:t>
      </w:r>
      <w:r w:rsidRPr="00DF461B">
        <w:rPr>
          <w:rFonts w:ascii="Cambria Math" w:hAnsi="Cambria Math" w:cs="Cambria Math"/>
        </w:rPr>
        <w:t>∣</w:t>
      </w:r>
      <w:r w:rsidRPr="00DF461B">
        <w:t xml:space="preserve">(6.x.45) </w:t>
      </w:r>
    </w:p>
    <w:p w14:paraId="04F34047" w14:textId="77777777" w:rsidR="00DF461B" w:rsidRPr="00DF461B" w:rsidRDefault="00DF461B" w:rsidP="00DF461B">
      <w:r w:rsidRPr="00DF461B">
        <w:t>liefert:</w:t>
      </w:r>
    </w:p>
    <w:p w14:paraId="02F58909" w14:textId="77777777" w:rsidR="00DF461B" w:rsidRPr="00DF461B" w:rsidRDefault="00DF461B" w:rsidP="00DF461B">
      <w:proofErr w:type="gramStart"/>
      <w:r w:rsidRPr="00DF461B">
        <w:t>xkognition,  xperformanz</w:t>
      </w:r>
      <w:proofErr w:type="gramEnd"/>
      <w:r w:rsidRPr="00DF461B">
        <w:t>,  xregulation dominant.(6.x.46)x_{\text{kognition}},\; x_{\</w:t>
      </w:r>
      <w:proofErr w:type="spellStart"/>
      <w:r w:rsidRPr="00DF461B">
        <w:t>text</w:t>
      </w:r>
      <w:proofErr w:type="spellEnd"/>
      <w:r w:rsidRPr="00DF461B">
        <w:t>{</w:t>
      </w:r>
      <w:proofErr w:type="spellStart"/>
      <w:r w:rsidRPr="00DF461B">
        <w:t>performanz</w:t>
      </w:r>
      <w:proofErr w:type="spellEnd"/>
      <w:r w:rsidRPr="00DF461B">
        <w:t>}},\; x_{\</w:t>
      </w:r>
      <w:proofErr w:type="spellStart"/>
      <w:r w:rsidRPr="00DF461B">
        <w:t>text</w:t>
      </w:r>
      <w:proofErr w:type="spellEnd"/>
      <w:r w:rsidRPr="00DF461B">
        <w:t>{</w:t>
      </w:r>
      <w:proofErr w:type="spellStart"/>
      <w:r w:rsidRPr="00DF461B">
        <w:t>regulation</w:t>
      </w:r>
      <w:proofErr w:type="spellEnd"/>
      <w:r w:rsidRPr="00DF461B">
        <w:t>}} \</w:t>
      </w:r>
      <w:proofErr w:type="spellStart"/>
      <w:r w:rsidRPr="00DF461B">
        <w:t>text</w:t>
      </w:r>
      <w:proofErr w:type="spellEnd"/>
      <w:r w:rsidRPr="00DF461B">
        <w:t>{ dominant}. \</w:t>
      </w:r>
      <w:proofErr w:type="gramStart"/>
      <w:r w:rsidRPr="00DF461B">
        <w:t>tag{</w:t>
      </w:r>
      <w:proofErr w:type="gramEnd"/>
      <w:r w:rsidRPr="00DF461B">
        <w:t xml:space="preserve">6.x.46}xkognition​,xperformanz​,xregulation​ dominant.(6.x.46) </w:t>
      </w:r>
    </w:p>
    <w:p w14:paraId="2096DC50" w14:textId="77777777" w:rsidR="00DF461B" w:rsidRPr="00DF461B" w:rsidRDefault="00DF461B" w:rsidP="00DF461B">
      <w:r w:rsidRPr="00DF461B">
        <w:pict w14:anchorId="2E5185B1">
          <v:rect id="_x0000_i1279" style="width:0;height:1.5pt" o:hralign="center" o:hrstd="t" o:hr="t" fillcolor="#a0a0a0" stroked="f"/>
        </w:pict>
      </w:r>
    </w:p>
    <w:p w14:paraId="568EABD3" w14:textId="77777777" w:rsidR="00DF461B" w:rsidRPr="00DF461B" w:rsidRDefault="00DF461B" w:rsidP="00DF461B">
      <w:pPr>
        <w:rPr>
          <w:b/>
          <w:bCs/>
        </w:rPr>
      </w:pPr>
      <w:r w:rsidRPr="00DF461B">
        <w:rPr>
          <w:b/>
          <w:bCs/>
        </w:rPr>
        <w:t>6.x.7 Polaritätsinvarianz</w:t>
      </w:r>
    </w:p>
    <w:p w14:paraId="3A62A86D" w14:textId="77777777" w:rsidR="00DF461B" w:rsidRPr="00DF461B" w:rsidRDefault="00DF461B" w:rsidP="00DF461B">
      <w:r w:rsidRPr="00DF461B">
        <w:t>P(Si)=</w:t>
      </w:r>
      <w:proofErr w:type="spellStart"/>
      <w:r w:rsidRPr="00DF461B">
        <w:t>sign</w:t>
      </w:r>
      <w:proofErr w:type="spellEnd"/>
      <w:r w:rsidRPr="00DF461B">
        <w:rPr>
          <w:rFonts w:ascii="Cambria Math" w:hAnsi="Cambria Math" w:cs="Cambria Math"/>
        </w:rPr>
        <w:t>⁡</w:t>
      </w:r>
      <w:r w:rsidRPr="00DF461B">
        <w:t>(</w:t>
      </w:r>
      <w:r w:rsidRPr="00DF461B">
        <w:rPr>
          <w:rFonts w:cs="Calibri"/>
        </w:rPr>
        <w:t>∑</w:t>
      </w:r>
      <w:proofErr w:type="spellStart"/>
      <w:proofErr w:type="gramStart"/>
      <w:r w:rsidRPr="00DF461B">
        <w:t>jxi,j</w:t>
      </w:r>
      <w:proofErr w:type="spellEnd"/>
      <w:proofErr w:type="gramEnd"/>
      <w:r w:rsidRPr="00DF461B">
        <w:t>)=+1(6.x.47)P(</w:t>
      </w:r>
      <w:proofErr w:type="spellStart"/>
      <w:r w:rsidRPr="00DF461B">
        <w:t>S_i</w:t>
      </w:r>
      <w:proofErr w:type="spellEnd"/>
      <w:r w:rsidRPr="00DF461B">
        <w:t>) = \</w:t>
      </w:r>
      <w:proofErr w:type="spellStart"/>
      <w:r w:rsidRPr="00DF461B">
        <w:t>operatorname</w:t>
      </w:r>
      <w:proofErr w:type="spellEnd"/>
      <w:r w:rsidRPr="00DF461B">
        <w:t>{</w:t>
      </w:r>
      <w:proofErr w:type="spellStart"/>
      <w:r w:rsidRPr="00DF461B">
        <w:t>sign</w:t>
      </w:r>
      <w:proofErr w:type="spellEnd"/>
      <w:r w:rsidRPr="00DF461B">
        <w:t>}\</w:t>
      </w:r>
      <w:proofErr w:type="spellStart"/>
      <w:r w:rsidRPr="00DF461B">
        <w:t>left</w:t>
      </w:r>
      <w:proofErr w:type="spellEnd"/>
      <w:r w:rsidRPr="00DF461B">
        <w:t>(\</w:t>
      </w:r>
      <w:proofErr w:type="spellStart"/>
      <w:r w:rsidRPr="00DF461B">
        <w:t>sum_j</w:t>
      </w:r>
      <w:proofErr w:type="spellEnd"/>
      <w:r w:rsidRPr="00DF461B">
        <w:t xml:space="preserve"> x_{</w:t>
      </w:r>
      <w:proofErr w:type="spellStart"/>
      <w:r w:rsidRPr="00DF461B">
        <w:t>i,j</w:t>
      </w:r>
      <w:proofErr w:type="spellEnd"/>
      <w:r w:rsidRPr="00DF461B">
        <w:t>}\</w:t>
      </w:r>
      <w:proofErr w:type="spellStart"/>
      <w:r w:rsidRPr="00DF461B">
        <w:t>right</w:t>
      </w:r>
      <w:proofErr w:type="spellEnd"/>
      <w:r w:rsidRPr="00DF461B">
        <w:t>) = +1 \tag{6.x.47}P(Si​)=</w:t>
      </w:r>
      <w:proofErr w:type="spellStart"/>
      <w:r w:rsidRPr="00DF461B">
        <w:t>sign</w:t>
      </w:r>
      <w:proofErr w:type="spellEnd"/>
      <w:r w:rsidRPr="00DF461B">
        <w:t>(j∑​</w:t>
      </w:r>
      <w:proofErr w:type="spellStart"/>
      <w:r w:rsidRPr="00DF461B">
        <w:t>xi,j</w:t>
      </w:r>
      <w:proofErr w:type="spellEnd"/>
      <w:r w:rsidRPr="00DF461B">
        <w:t xml:space="preserve">​)=+1(6.x.47) </w:t>
      </w:r>
    </w:p>
    <w:p w14:paraId="75E43137" w14:textId="77777777" w:rsidR="00DF461B" w:rsidRPr="00DF461B" w:rsidRDefault="00DF461B" w:rsidP="00DF461B">
      <w:r w:rsidRPr="00DF461B">
        <w:t>für alle Si</w:t>
      </w:r>
      <w:r w:rsidRPr="00DF461B">
        <w:rPr>
          <w:rFonts w:ascii="Cambria Math" w:hAnsi="Cambria Math" w:cs="Cambria Math"/>
        </w:rPr>
        <w:t>∈</w:t>
      </w:r>
      <w:r w:rsidRPr="00DF461B">
        <w:t>S</w:t>
      </w:r>
      <w:r w:rsidRPr="00DF461B">
        <w:rPr>
          <w:rFonts w:cs="Calibri"/>
        </w:rPr>
        <w:t>¬</w:t>
      </w:r>
      <w:r w:rsidRPr="00DF461B">
        <w:t>1S_i \in \</w:t>
      </w:r>
      <w:proofErr w:type="spellStart"/>
      <w:r w:rsidRPr="00DF461B">
        <w:t>mathcal</w:t>
      </w:r>
      <w:proofErr w:type="spellEnd"/>
      <w:r w:rsidRPr="00DF461B">
        <w:t>{S}</w:t>
      </w:r>
      <w:proofErr w:type="gramStart"/>
      <w:r w:rsidRPr="00DF461B">
        <w:t>_{</w:t>
      </w:r>
      <w:proofErr w:type="gramEnd"/>
      <w:r w:rsidRPr="00DF461B">
        <w:t>\</w:t>
      </w:r>
      <w:proofErr w:type="spellStart"/>
      <w:r w:rsidRPr="00DF461B">
        <w:t>neg</w:t>
      </w:r>
      <w:proofErr w:type="spellEnd"/>
      <w:r w:rsidRPr="00DF461B">
        <w:t xml:space="preserve"> 1}Si​</w:t>
      </w:r>
      <w:r w:rsidRPr="00DF461B">
        <w:rPr>
          <w:rFonts w:ascii="Cambria Math" w:hAnsi="Cambria Math" w:cs="Cambria Math"/>
        </w:rPr>
        <w:t>∈</w:t>
      </w:r>
      <w:r w:rsidRPr="00DF461B">
        <w:t>S¬1​.</w:t>
      </w:r>
    </w:p>
    <w:p w14:paraId="4E410018" w14:textId="77777777" w:rsidR="00DF461B" w:rsidRPr="00DF461B" w:rsidRDefault="00DF461B" w:rsidP="00DF461B">
      <w:r w:rsidRPr="00DF461B">
        <w:pict w14:anchorId="0882A17C">
          <v:rect id="_x0000_i1280" style="width:0;height:1.5pt" o:hralign="center" o:hrstd="t" o:hr="t" fillcolor="#a0a0a0" stroked="f"/>
        </w:pict>
      </w:r>
    </w:p>
    <w:p w14:paraId="2EAD6EF6" w14:textId="77777777" w:rsidR="00DF461B" w:rsidRPr="00DF461B" w:rsidRDefault="00DF461B" w:rsidP="00DF461B">
      <w:pPr>
        <w:rPr>
          <w:b/>
          <w:bCs/>
        </w:rPr>
      </w:pPr>
      <w:r w:rsidRPr="00DF461B">
        <w:rPr>
          <w:b/>
          <w:bCs/>
        </w:rPr>
        <w:t>6.x.8 Semantische Dichte</w:t>
      </w:r>
    </w:p>
    <w:p w14:paraId="4E86AFD4" w14:textId="77777777" w:rsidR="00DF461B" w:rsidRPr="00DF461B" w:rsidRDefault="00DF461B" w:rsidP="00DF461B">
      <w:proofErr w:type="spellStart"/>
      <w:proofErr w:type="gramStart"/>
      <w:r w:rsidRPr="00DF461B">
        <w:t>dsem</w:t>
      </w:r>
      <w:proofErr w:type="spellEnd"/>
      <w:r w:rsidRPr="00DF461B">
        <w:t>(</w:t>
      </w:r>
      <w:proofErr w:type="gramEnd"/>
      <w:r w:rsidRPr="00DF461B">
        <w:t>Si)≈1</w:t>
      </w:r>
      <w:r w:rsidRPr="00DF461B">
        <w:rPr>
          <w:rFonts w:ascii="Cambria Math" w:hAnsi="Cambria Math" w:cs="Cambria Math"/>
        </w:rPr>
        <w:t>∀</w:t>
      </w:r>
      <w:r w:rsidRPr="00DF461B">
        <w:t>i(6.x.48)d_{\</w:t>
      </w:r>
      <w:proofErr w:type="spellStart"/>
      <w:r w:rsidRPr="00DF461B">
        <w:t>text</w:t>
      </w:r>
      <w:proofErr w:type="spellEnd"/>
      <w:r w:rsidRPr="00DF461B">
        <w:t>{</w:t>
      </w:r>
      <w:proofErr w:type="spellStart"/>
      <w:r w:rsidRPr="00DF461B">
        <w:t>sem</w:t>
      </w:r>
      <w:proofErr w:type="spellEnd"/>
      <w:r w:rsidRPr="00DF461B">
        <w:t>}}(</w:t>
      </w:r>
      <w:proofErr w:type="spellStart"/>
      <w:r w:rsidRPr="00DF461B">
        <w:t>S_i</w:t>
      </w:r>
      <w:proofErr w:type="spellEnd"/>
      <w:r w:rsidRPr="00DF461B">
        <w:t>) \</w:t>
      </w:r>
      <w:proofErr w:type="spellStart"/>
      <w:r w:rsidRPr="00DF461B">
        <w:t>approx</w:t>
      </w:r>
      <w:proofErr w:type="spellEnd"/>
      <w:r w:rsidRPr="00DF461B">
        <w:t xml:space="preserve"> 1 \</w:t>
      </w:r>
      <w:proofErr w:type="spellStart"/>
      <w:r w:rsidRPr="00DF461B">
        <w:t>quad</w:t>
      </w:r>
      <w:proofErr w:type="spellEnd"/>
      <w:r w:rsidRPr="00DF461B">
        <w:t xml:space="preserve"> \</w:t>
      </w:r>
      <w:proofErr w:type="spellStart"/>
      <w:r w:rsidRPr="00DF461B">
        <w:t>forall</w:t>
      </w:r>
      <w:proofErr w:type="spellEnd"/>
      <w:r w:rsidRPr="00DF461B">
        <w:t xml:space="preserve"> i \tag{6.x.48}</w:t>
      </w:r>
      <w:proofErr w:type="spellStart"/>
      <w:r w:rsidRPr="00DF461B">
        <w:t>dsem</w:t>
      </w:r>
      <w:proofErr w:type="spellEnd"/>
      <w:r w:rsidRPr="00DF461B">
        <w:t>​(Si​)≈1</w:t>
      </w:r>
      <w:r w:rsidRPr="00DF461B">
        <w:rPr>
          <w:rFonts w:ascii="Cambria Math" w:hAnsi="Cambria Math" w:cs="Cambria Math"/>
        </w:rPr>
        <w:t>∀</w:t>
      </w:r>
      <w:r w:rsidRPr="00DF461B">
        <w:t xml:space="preserve">i(6.x.48) </w:t>
      </w:r>
      <w:r w:rsidRPr="00DF461B">
        <w:rPr>
          <w:rFonts w:ascii="Cambria Math" w:hAnsi="Cambria Math" w:cs="Cambria Math"/>
        </w:rPr>
        <w:t>⇒</w:t>
      </w:r>
      <w:r w:rsidRPr="00DF461B">
        <w:t>Var(</w:t>
      </w:r>
      <w:proofErr w:type="spellStart"/>
      <w:r w:rsidRPr="00DF461B">
        <w:t>dsem</w:t>
      </w:r>
      <w:proofErr w:type="spellEnd"/>
      <w:r w:rsidRPr="00DF461B">
        <w:t>)</w:t>
      </w:r>
      <w:r w:rsidRPr="00DF461B">
        <w:rPr>
          <w:rFonts w:cs="Calibri"/>
        </w:rPr>
        <w:t>≈</w:t>
      </w:r>
      <w:r w:rsidRPr="00DF461B">
        <w:t>0.(6.x.49)\</w:t>
      </w:r>
      <w:proofErr w:type="spellStart"/>
      <w:r w:rsidRPr="00DF461B">
        <w:t>Rightarrow</w:t>
      </w:r>
      <w:proofErr w:type="spellEnd"/>
      <w:r w:rsidRPr="00DF461B">
        <w:t xml:space="preserve"> \</w:t>
      </w:r>
      <w:proofErr w:type="spellStart"/>
      <w:r w:rsidRPr="00DF461B">
        <w:t>mathrm</w:t>
      </w:r>
      <w:proofErr w:type="spellEnd"/>
      <w:r w:rsidRPr="00DF461B">
        <w:t>{Var}(d_{\</w:t>
      </w:r>
      <w:proofErr w:type="spellStart"/>
      <w:r w:rsidRPr="00DF461B">
        <w:t>text</w:t>
      </w:r>
      <w:proofErr w:type="spellEnd"/>
      <w:r w:rsidRPr="00DF461B">
        <w:t>{</w:t>
      </w:r>
      <w:proofErr w:type="spellStart"/>
      <w:r w:rsidRPr="00DF461B">
        <w:t>sem</w:t>
      </w:r>
      <w:proofErr w:type="spellEnd"/>
      <w:r w:rsidRPr="00DF461B">
        <w:t>}}) \</w:t>
      </w:r>
      <w:proofErr w:type="spellStart"/>
      <w:r w:rsidRPr="00DF461B">
        <w:t>approx</w:t>
      </w:r>
      <w:proofErr w:type="spellEnd"/>
      <w:r w:rsidRPr="00DF461B">
        <w:t xml:space="preserve"> 0. \tag{6.x.49}</w:t>
      </w:r>
      <w:r w:rsidRPr="00DF461B">
        <w:rPr>
          <w:rFonts w:ascii="Cambria Math" w:hAnsi="Cambria Math" w:cs="Cambria Math"/>
        </w:rPr>
        <w:t>⇒</w:t>
      </w:r>
      <w:r w:rsidRPr="00DF461B">
        <w:t>Var(</w:t>
      </w:r>
      <w:proofErr w:type="spellStart"/>
      <w:r w:rsidRPr="00DF461B">
        <w:t>dsem</w:t>
      </w:r>
      <w:proofErr w:type="spellEnd"/>
      <w:r w:rsidRPr="00DF461B">
        <w:t xml:space="preserve">​)≈0.(6.x.49) </w:t>
      </w:r>
    </w:p>
    <w:p w14:paraId="20143767" w14:textId="77777777" w:rsidR="00DF461B" w:rsidRPr="00DF461B" w:rsidRDefault="00DF461B" w:rsidP="00DF461B">
      <w:r w:rsidRPr="00DF461B">
        <w:pict w14:anchorId="1679BEC8">
          <v:rect id="_x0000_i1281" style="width:0;height:1.5pt" o:hralign="center" o:hrstd="t" o:hr="t" fillcolor="#a0a0a0" stroked="f"/>
        </w:pict>
      </w:r>
    </w:p>
    <w:p w14:paraId="429E26A9" w14:textId="77777777" w:rsidR="00DF461B" w:rsidRPr="00DF461B" w:rsidRDefault="00DF461B" w:rsidP="00DF461B">
      <w:pPr>
        <w:rPr>
          <w:b/>
          <w:bCs/>
        </w:rPr>
      </w:pPr>
      <w:r w:rsidRPr="00DF461B">
        <w:rPr>
          <w:b/>
          <w:bCs/>
        </w:rPr>
        <w:t>6.x.9 Stabilität</w:t>
      </w:r>
    </w:p>
    <w:p w14:paraId="483DFCBB" w14:textId="77777777" w:rsidR="00DF461B" w:rsidRPr="00DF461B" w:rsidRDefault="00DF461B" w:rsidP="00DF461B">
      <w:r w:rsidRPr="00DF461B">
        <w:t>Stab(S¬1)=1−1T∑t</w:t>
      </w:r>
      <w:r w:rsidRPr="00DF461B">
        <w:rPr>
          <w:rFonts w:ascii="Cambria Math" w:hAnsi="Cambria Math" w:cs="Cambria Math"/>
        </w:rPr>
        <w:t>∥</w:t>
      </w:r>
      <w:r w:rsidRPr="00DF461B">
        <w:rPr>
          <w:rFonts w:cs="Calibri"/>
        </w:rPr>
        <w:t>Φ</w:t>
      </w:r>
      <w:r w:rsidRPr="00DF461B">
        <w:t>(St+1)</w:t>
      </w:r>
      <w:r w:rsidRPr="00DF461B">
        <w:rPr>
          <w:rFonts w:cs="Calibri"/>
        </w:rPr>
        <w:t>−Φ</w:t>
      </w:r>
      <w:r w:rsidRPr="00DF461B">
        <w:t>(St)</w:t>
      </w:r>
      <w:r w:rsidRPr="00DF461B">
        <w:rPr>
          <w:rFonts w:ascii="Cambria Math" w:hAnsi="Cambria Math" w:cs="Cambria Math"/>
        </w:rPr>
        <w:t>∥</w:t>
      </w:r>
      <w:r w:rsidRPr="00DF461B">
        <w:t>(6.x.50)\mathrm{Stab}(\mathcal{S}_{\neg 1}) = 1 - \</w:t>
      </w:r>
      <w:proofErr w:type="spellStart"/>
      <w:r w:rsidRPr="00DF461B">
        <w:t>frac</w:t>
      </w:r>
      <w:proofErr w:type="spellEnd"/>
      <w:r w:rsidRPr="00DF461B">
        <w:t>{1}{T} \</w:t>
      </w:r>
      <w:proofErr w:type="spellStart"/>
      <w:r w:rsidRPr="00DF461B">
        <w:t>sum</w:t>
      </w:r>
      <w:proofErr w:type="spellEnd"/>
      <w:r w:rsidRPr="00DF461B">
        <w:t>_{t} \|\Phi(S_{t+1}) - \Phi(</w:t>
      </w:r>
      <w:proofErr w:type="spellStart"/>
      <w:r w:rsidRPr="00DF461B">
        <w:t>S_t</w:t>
      </w:r>
      <w:proofErr w:type="spellEnd"/>
      <w:r w:rsidRPr="00DF461B">
        <w:t>)\| \tag{6.x.50}Stab(S¬1​)=1−T1​t∑​</w:t>
      </w:r>
      <w:r w:rsidRPr="00DF461B">
        <w:rPr>
          <w:rFonts w:ascii="Cambria Math" w:hAnsi="Cambria Math" w:cs="Cambria Math"/>
        </w:rPr>
        <w:t>∥</w:t>
      </w:r>
      <w:r w:rsidRPr="00DF461B">
        <w:rPr>
          <w:rFonts w:cs="Calibri"/>
        </w:rPr>
        <w:t>Φ</w:t>
      </w:r>
      <w:r w:rsidRPr="00DF461B">
        <w:t>(St+1​)−Φ(St​)</w:t>
      </w:r>
      <w:r w:rsidRPr="00DF461B">
        <w:rPr>
          <w:rFonts w:ascii="Cambria Math" w:hAnsi="Cambria Math" w:cs="Cambria Math"/>
        </w:rPr>
        <w:t>∥</w:t>
      </w:r>
      <w:r w:rsidRPr="00DF461B">
        <w:t xml:space="preserve">(6.x.50) </w:t>
      </w:r>
      <w:r w:rsidRPr="00DF461B">
        <w:rPr>
          <w:rFonts w:ascii="Cambria Math" w:hAnsi="Cambria Math" w:cs="Cambria Math"/>
        </w:rPr>
        <w:t>⇒</w:t>
      </w:r>
      <w:r w:rsidRPr="00DF461B">
        <w:t>Stab(S</w:t>
      </w:r>
      <w:r w:rsidRPr="00DF461B">
        <w:rPr>
          <w:rFonts w:cs="Calibri"/>
        </w:rPr>
        <w:t>¬</w:t>
      </w:r>
      <w:r w:rsidRPr="00DF461B">
        <w:t>1)</w:t>
      </w:r>
      <w:r w:rsidRPr="00DF461B">
        <w:rPr>
          <w:rFonts w:cs="Calibri"/>
        </w:rPr>
        <w:t>≈</w:t>
      </w:r>
      <w:r w:rsidRPr="00DF461B">
        <w:t>1.(6.x.51)\</w:t>
      </w:r>
      <w:proofErr w:type="spellStart"/>
      <w:r w:rsidRPr="00DF461B">
        <w:t>Rightarrow</w:t>
      </w:r>
      <w:proofErr w:type="spellEnd"/>
      <w:r w:rsidRPr="00DF461B">
        <w:t xml:space="preserve"> \</w:t>
      </w:r>
      <w:proofErr w:type="spellStart"/>
      <w:r w:rsidRPr="00DF461B">
        <w:t>mathrm</w:t>
      </w:r>
      <w:proofErr w:type="spellEnd"/>
      <w:r w:rsidRPr="00DF461B">
        <w:t>{Stab}(\</w:t>
      </w:r>
      <w:proofErr w:type="spellStart"/>
      <w:r w:rsidRPr="00DF461B">
        <w:t>mathcal</w:t>
      </w:r>
      <w:proofErr w:type="spellEnd"/>
      <w:r w:rsidRPr="00DF461B">
        <w:t>{S}_{\</w:t>
      </w:r>
      <w:proofErr w:type="spellStart"/>
      <w:r w:rsidRPr="00DF461B">
        <w:t>neg</w:t>
      </w:r>
      <w:proofErr w:type="spellEnd"/>
      <w:r w:rsidRPr="00DF461B">
        <w:t xml:space="preserve"> 1}) \</w:t>
      </w:r>
      <w:proofErr w:type="spellStart"/>
      <w:r w:rsidRPr="00DF461B">
        <w:t>approx</w:t>
      </w:r>
      <w:proofErr w:type="spellEnd"/>
      <w:r w:rsidRPr="00DF461B">
        <w:t xml:space="preserve"> 1. \tag{6.x.51}</w:t>
      </w:r>
      <w:r w:rsidRPr="00DF461B">
        <w:rPr>
          <w:rFonts w:ascii="Cambria Math" w:hAnsi="Cambria Math" w:cs="Cambria Math"/>
        </w:rPr>
        <w:t>⇒</w:t>
      </w:r>
      <w:r w:rsidRPr="00DF461B">
        <w:t xml:space="preserve">Stab(S¬1​)≈1.(6.x.51) </w:t>
      </w:r>
    </w:p>
    <w:p w14:paraId="0D157BE3" w14:textId="77777777" w:rsidR="00DF461B" w:rsidRPr="00DF461B" w:rsidRDefault="00DF461B" w:rsidP="00DF461B">
      <w:r w:rsidRPr="00DF461B">
        <w:pict w14:anchorId="5798C2FD">
          <v:rect id="_x0000_i1282" style="width:0;height:1.5pt" o:hralign="center" o:hrstd="t" o:hr="t" fillcolor="#a0a0a0" stroked="f"/>
        </w:pict>
      </w:r>
    </w:p>
    <w:p w14:paraId="0C3E60CD" w14:textId="77777777" w:rsidR="00DF461B" w:rsidRPr="00DF461B" w:rsidRDefault="00DF461B" w:rsidP="00DF461B">
      <w:pPr>
        <w:rPr>
          <w:b/>
          <w:bCs/>
        </w:rPr>
      </w:pPr>
      <w:r w:rsidRPr="00DF461B">
        <w:rPr>
          <w:b/>
          <w:bCs/>
        </w:rPr>
        <w:t>6.x.10 Struktur</w:t>
      </w:r>
    </w:p>
    <w:p w14:paraId="501447D4" w14:textId="77777777" w:rsidR="00DF461B" w:rsidRPr="00DF461B" w:rsidRDefault="00DF461B" w:rsidP="00DF461B">
      <w:r w:rsidRPr="00DF461B">
        <w:t>Der Raum ist:</w:t>
      </w:r>
    </w:p>
    <w:p w14:paraId="35146210" w14:textId="77777777" w:rsidR="00DF461B" w:rsidRPr="00DF461B" w:rsidRDefault="00DF461B" w:rsidP="00DF461B">
      <w:pPr>
        <w:numPr>
          <w:ilvl w:val="0"/>
          <w:numId w:val="11"/>
        </w:numPr>
      </w:pPr>
      <w:r w:rsidRPr="00DF461B">
        <w:t xml:space="preserve">kohärent </w:t>
      </w:r>
    </w:p>
    <w:p w14:paraId="6A02D5AE" w14:textId="77777777" w:rsidR="00DF461B" w:rsidRPr="00DF461B" w:rsidRDefault="00DF461B" w:rsidP="00DF461B">
      <w:pPr>
        <w:numPr>
          <w:ilvl w:val="0"/>
          <w:numId w:val="11"/>
        </w:numPr>
      </w:pPr>
      <w:r w:rsidRPr="00DF461B">
        <w:t xml:space="preserve">sozial variabel </w:t>
      </w:r>
    </w:p>
    <w:p w14:paraId="09CC5433" w14:textId="77777777" w:rsidR="00DF461B" w:rsidRPr="00DF461B" w:rsidRDefault="00DF461B" w:rsidP="00DF461B">
      <w:pPr>
        <w:numPr>
          <w:ilvl w:val="0"/>
          <w:numId w:val="11"/>
        </w:numPr>
      </w:pPr>
      <w:r w:rsidRPr="00DF461B">
        <w:t xml:space="preserve">kognitiv-performativ stabil </w:t>
      </w:r>
    </w:p>
    <w:p w14:paraId="7EC6CFC9" w14:textId="77777777" w:rsidR="00DF461B" w:rsidRPr="00DF461B" w:rsidRDefault="00DF461B" w:rsidP="00DF461B">
      <w:r w:rsidRPr="00DF461B">
        <w:pict w14:anchorId="1A7D56ED">
          <v:rect id="_x0000_i1283" style="width:0;height:1.5pt" o:hralign="center" o:hrstd="t" o:hr="t" fillcolor="#a0a0a0" stroked="f"/>
        </w:pict>
      </w:r>
    </w:p>
    <w:p w14:paraId="2C1E591E" w14:textId="77777777" w:rsidR="00DF461B" w:rsidRPr="00DF461B" w:rsidRDefault="00DF461B" w:rsidP="00DF461B">
      <w:pPr>
        <w:rPr>
          <w:b/>
          <w:bCs/>
        </w:rPr>
      </w:pPr>
      <w:r w:rsidRPr="00DF461B">
        <w:rPr>
          <w:b/>
          <w:bCs/>
        </w:rPr>
        <w:t>6.x Auswertung der Lehrkraftsicht: Lehrkraft 1</w:t>
      </w:r>
    </w:p>
    <w:p w14:paraId="234D9A8F" w14:textId="77777777" w:rsidR="00DF461B" w:rsidRPr="00DF461B" w:rsidRDefault="00DF461B" w:rsidP="00DF461B">
      <w:pPr>
        <w:rPr>
          <w:b/>
          <w:bCs/>
        </w:rPr>
      </w:pPr>
      <w:r w:rsidRPr="00DF461B">
        <w:rPr>
          <w:b/>
          <w:bCs/>
        </w:rPr>
        <w:t>6.x.1 Konstruktion des Teilraums</w:t>
      </w:r>
    </w:p>
    <w:p w14:paraId="732F1E70" w14:textId="77777777" w:rsidR="00DF461B" w:rsidRPr="00DF461B" w:rsidRDefault="00DF461B" w:rsidP="00DF461B">
      <w:r w:rsidRPr="00DF461B">
        <w:t>S1={</w:t>
      </w:r>
      <w:proofErr w:type="spellStart"/>
      <w:r w:rsidRPr="00DF461B">
        <w:t>Si</w:t>
      </w:r>
      <w:r w:rsidRPr="00DF461B">
        <w:rPr>
          <w:rFonts w:ascii="Cambria Math" w:hAnsi="Cambria Math" w:cs="Cambria Math"/>
        </w:rPr>
        <w:t>∈</w:t>
      </w:r>
      <w:r w:rsidRPr="00DF461B">
        <w:t>S</w:t>
      </w:r>
      <w:r w:rsidRPr="00DF461B">
        <w:rPr>
          <w:rFonts w:ascii="Cambria Math" w:hAnsi="Cambria Math" w:cs="Cambria Math"/>
        </w:rPr>
        <w:t>∣</w:t>
      </w:r>
      <w:r w:rsidRPr="00DF461B">
        <w:t>lehrkraft</w:t>
      </w:r>
      <w:proofErr w:type="spellEnd"/>
      <w:r w:rsidRPr="00DF461B">
        <w:t>=</w:t>
      </w:r>
      <w:proofErr w:type="gramStart"/>
      <w:r w:rsidRPr="00DF461B">
        <w:t>1}(</w:t>
      </w:r>
      <w:proofErr w:type="gramEnd"/>
      <w:r w:rsidRPr="00DF461B">
        <w:t>6.x.52)\</w:t>
      </w:r>
      <w:proofErr w:type="spellStart"/>
      <w:r w:rsidRPr="00DF461B">
        <w:t>mathcal</w:t>
      </w:r>
      <w:proofErr w:type="spellEnd"/>
      <w:r w:rsidRPr="00DF461B">
        <w:t xml:space="preserve">{S}_1 = \{ </w:t>
      </w:r>
      <w:proofErr w:type="spellStart"/>
      <w:r w:rsidRPr="00DF461B">
        <w:t>S_i</w:t>
      </w:r>
      <w:proofErr w:type="spellEnd"/>
      <w:r w:rsidRPr="00DF461B">
        <w:t xml:space="preserve"> \in \</w:t>
      </w:r>
      <w:proofErr w:type="spellStart"/>
      <w:r w:rsidRPr="00DF461B">
        <w:t>mathcal</w:t>
      </w:r>
      <w:proofErr w:type="spellEnd"/>
      <w:r w:rsidRPr="00DF461B">
        <w:t>{S} \</w:t>
      </w:r>
      <w:proofErr w:type="spellStart"/>
      <w:r w:rsidRPr="00DF461B">
        <w:t>mid</w:t>
      </w:r>
      <w:proofErr w:type="spellEnd"/>
      <w:r w:rsidRPr="00DF461B">
        <w:t xml:space="preserve"> \</w:t>
      </w:r>
      <w:proofErr w:type="spellStart"/>
      <w:r w:rsidRPr="00DF461B">
        <w:t>text</w:t>
      </w:r>
      <w:proofErr w:type="spellEnd"/>
      <w:r w:rsidRPr="00DF461B">
        <w:t>{</w:t>
      </w:r>
      <w:proofErr w:type="spellStart"/>
      <w:r w:rsidRPr="00DF461B">
        <w:t>lehrkraft</w:t>
      </w:r>
      <w:proofErr w:type="spellEnd"/>
      <w:r w:rsidRPr="00DF461B">
        <w:t>} = 1 \} \tag{6.x.52}S1​={Si​</w:t>
      </w:r>
      <w:r w:rsidRPr="00DF461B">
        <w:rPr>
          <w:rFonts w:ascii="Cambria Math" w:hAnsi="Cambria Math" w:cs="Cambria Math"/>
        </w:rPr>
        <w:t>∈</w:t>
      </w:r>
      <w:proofErr w:type="spellStart"/>
      <w:r w:rsidRPr="00DF461B">
        <w:t>S</w:t>
      </w:r>
      <w:r w:rsidRPr="00DF461B">
        <w:rPr>
          <w:rFonts w:ascii="Cambria Math" w:hAnsi="Cambria Math" w:cs="Cambria Math"/>
        </w:rPr>
        <w:t>∣</w:t>
      </w:r>
      <w:r w:rsidRPr="00DF461B">
        <w:t>lehrkraft</w:t>
      </w:r>
      <w:proofErr w:type="spellEnd"/>
      <w:r w:rsidRPr="00DF461B">
        <w:t xml:space="preserve">=1}(6.x.52) </w:t>
      </w:r>
    </w:p>
    <w:p w14:paraId="71AF9B42" w14:textId="77777777" w:rsidR="00DF461B" w:rsidRPr="00DF461B" w:rsidRDefault="00DF461B" w:rsidP="00DF461B">
      <w:r w:rsidRPr="00DF461B">
        <w:t>mit:</w:t>
      </w:r>
    </w:p>
    <w:p w14:paraId="78E41475" w14:textId="77777777" w:rsidR="00DF461B" w:rsidRPr="00DF461B" w:rsidRDefault="00DF461B" w:rsidP="00DF461B">
      <w:r w:rsidRPr="00DF461B">
        <w:rPr>
          <w:rFonts w:ascii="Cambria Math" w:hAnsi="Cambria Math" w:cs="Cambria Math"/>
        </w:rPr>
        <w:t>∣</w:t>
      </w:r>
      <w:r w:rsidRPr="00DF461B">
        <w:t>S1</w:t>
      </w:r>
      <w:r w:rsidRPr="00DF461B">
        <w:rPr>
          <w:rFonts w:ascii="Cambria Math" w:hAnsi="Cambria Math" w:cs="Cambria Math"/>
        </w:rPr>
        <w:t>∣</w:t>
      </w:r>
      <w:r w:rsidRPr="00DF461B">
        <w:t>=n1=352.(</w:t>
      </w:r>
      <w:proofErr w:type="gramStart"/>
      <w:r w:rsidRPr="00DF461B">
        <w:t>6.x.53)|</w:t>
      </w:r>
      <w:proofErr w:type="gramEnd"/>
      <w:r w:rsidRPr="00DF461B">
        <w:t>\</w:t>
      </w:r>
      <w:proofErr w:type="spellStart"/>
      <w:r w:rsidRPr="00DF461B">
        <w:t>mathcal</w:t>
      </w:r>
      <w:proofErr w:type="spellEnd"/>
      <w:r w:rsidRPr="00DF461B">
        <w:t>{S}_1| = n_1 = 352. \tag{6.x.53}</w:t>
      </w:r>
      <w:r w:rsidRPr="00DF461B">
        <w:rPr>
          <w:rFonts w:ascii="Cambria Math" w:hAnsi="Cambria Math" w:cs="Cambria Math"/>
        </w:rPr>
        <w:t>∣</w:t>
      </w:r>
      <w:r w:rsidRPr="00DF461B">
        <w:t>S1​</w:t>
      </w:r>
      <w:r w:rsidRPr="00DF461B">
        <w:rPr>
          <w:rFonts w:ascii="Cambria Math" w:hAnsi="Cambria Math" w:cs="Cambria Math"/>
        </w:rPr>
        <w:t>∣</w:t>
      </w:r>
      <w:r w:rsidRPr="00DF461B">
        <w:t xml:space="preserve">=n1​=352.(6.x.53) </w:t>
      </w:r>
    </w:p>
    <w:p w14:paraId="60F1B27B" w14:textId="77777777" w:rsidR="00DF461B" w:rsidRPr="00DF461B" w:rsidRDefault="00DF461B" w:rsidP="00DF461B">
      <w:r w:rsidRPr="00DF461B">
        <w:pict w14:anchorId="557C94F8">
          <v:rect id="_x0000_i1284" style="width:0;height:1.5pt" o:hralign="center" o:hrstd="t" o:hr="t" fillcolor="#a0a0a0" stroked="f"/>
        </w:pict>
      </w:r>
    </w:p>
    <w:p w14:paraId="3358FAC4" w14:textId="77777777" w:rsidR="00DF461B" w:rsidRPr="00DF461B" w:rsidRDefault="00DF461B" w:rsidP="00DF461B">
      <w:pPr>
        <w:rPr>
          <w:b/>
          <w:bCs/>
        </w:rPr>
      </w:pPr>
      <w:r w:rsidRPr="00DF461B">
        <w:rPr>
          <w:b/>
          <w:bCs/>
        </w:rPr>
        <w:lastRenderedPageBreak/>
        <w:t>6.x.2 Einbettung</w:t>
      </w:r>
    </w:p>
    <w:p w14:paraId="7799021F" w14:textId="77777777" w:rsidR="00DF461B" w:rsidRPr="00DF461B" w:rsidRDefault="00DF461B" w:rsidP="00DF461B">
      <w:r w:rsidRPr="00DF461B">
        <w:t>Φ(S</w:t>
      </w:r>
      <w:proofErr w:type="gramStart"/>
      <w:r w:rsidRPr="00DF461B">
        <w:t>1)</w:t>
      </w:r>
      <w:r w:rsidRPr="00DF461B">
        <w:rPr>
          <w:rFonts w:ascii="Cambria Math" w:hAnsi="Cambria Math" w:cs="Cambria Math"/>
        </w:rPr>
        <w:t>⊂</w:t>
      </w:r>
      <w:proofErr w:type="gramEnd"/>
      <w:r w:rsidRPr="00DF461B">
        <w:t>R7.(6.x.54)\Phi(\</w:t>
      </w:r>
      <w:proofErr w:type="spellStart"/>
      <w:r w:rsidRPr="00DF461B">
        <w:t>mathcal</w:t>
      </w:r>
      <w:proofErr w:type="spellEnd"/>
      <w:r w:rsidRPr="00DF461B">
        <w:t>{S}_1) \</w:t>
      </w:r>
      <w:proofErr w:type="spellStart"/>
      <w:r w:rsidRPr="00DF461B">
        <w:t>subset</w:t>
      </w:r>
      <w:proofErr w:type="spellEnd"/>
      <w:r w:rsidRPr="00DF461B">
        <w:t xml:space="preserve"> \</w:t>
      </w:r>
      <w:proofErr w:type="spellStart"/>
      <w:r w:rsidRPr="00DF461B">
        <w:t>mathbb</w:t>
      </w:r>
      <w:proofErr w:type="spellEnd"/>
      <w:r w:rsidRPr="00DF461B">
        <w:t>{R}^7. \tag{6.x.54}Φ(S1​)</w:t>
      </w:r>
      <w:r w:rsidRPr="00DF461B">
        <w:rPr>
          <w:rFonts w:ascii="Cambria Math" w:hAnsi="Cambria Math" w:cs="Cambria Math"/>
        </w:rPr>
        <w:t>⊂</w:t>
      </w:r>
      <w:r w:rsidRPr="00DF461B">
        <w:t xml:space="preserve">R7.(6.x.54) </w:t>
      </w:r>
    </w:p>
    <w:p w14:paraId="43F3660F" w14:textId="77777777" w:rsidR="00DF461B" w:rsidRPr="00DF461B" w:rsidRDefault="00DF461B" w:rsidP="00DF461B">
      <w:r w:rsidRPr="00DF461B">
        <w:pict w14:anchorId="276BC3E3">
          <v:rect id="_x0000_i1285" style="width:0;height:1.5pt" o:hralign="center" o:hrstd="t" o:hr="t" fillcolor="#a0a0a0" stroked="f"/>
        </w:pict>
      </w:r>
    </w:p>
    <w:p w14:paraId="6B9F1E98" w14:textId="77777777" w:rsidR="00DF461B" w:rsidRPr="00DF461B" w:rsidRDefault="00DF461B" w:rsidP="00DF461B">
      <w:pPr>
        <w:rPr>
          <w:b/>
          <w:bCs/>
        </w:rPr>
      </w:pPr>
      <w:r w:rsidRPr="00DF461B">
        <w:rPr>
          <w:b/>
          <w:bCs/>
        </w:rPr>
        <w:t>6.x.3 Schwerpunkt</w:t>
      </w:r>
    </w:p>
    <w:p w14:paraId="5265A28E" w14:textId="77777777" w:rsidR="00DF461B" w:rsidRPr="00DF461B" w:rsidRDefault="00DF461B" w:rsidP="00DF461B">
      <w:r w:rsidRPr="00DF461B">
        <w:t>Sˉ1=1n1∑i=1n1Φ(Si)(6.x.55)\bar{S}_1 = \</w:t>
      </w:r>
      <w:proofErr w:type="spellStart"/>
      <w:r w:rsidRPr="00DF461B">
        <w:t>frac</w:t>
      </w:r>
      <w:proofErr w:type="spellEnd"/>
      <w:r w:rsidRPr="00DF461B">
        <w:t>{1}{n_1} \</w:t>
      </w:r>
      <w:proofErr w:type="spellStart"/>
      <w:r w:rsidRPr="00DF461B">
        <w:t>sum</w:t>
      </w:r>
      <w:proofErr w:type="spellEnd"/>
      <w:r w:rsidRPr="00DF461B">
        <w:t>_{i=1}^{n_1} \Phi(</w:t>
      </w:r>
      <w:proofErr w:type="spellStart"/>
      <w:r w:rsidRPr="00DF461B">
        <w:t>S_i</w:t>
      </w:r>
      <w:proofErr w:type="spellEnd"/>
      <w:r w:rsidRPr="00DF461B">
        <w:t>) \tag{6.x.55}Sˉ1​=n1​1​i=1∑n1​​Φ(Si​)(6.x.55) Sˉ1≈(0.4270,  0.1773,  0.2707,  0.4093,  0.4198,  0.4273,  0.4159).(6.x.56)\bar{S}_1 \</w:t>
      </w:r>
      <w:proofErr w:type="spellStart"/>
      <w:r w:rsidRPr="00DF461B">
        <w:t>approx</w:t>
      </w:r>
      <w:proofErr w:type="spellEnd"/>
      <w:r w:rsidRPr="00DF461B">
        <w:t xml:space="preserve"> (0.4270,\;0.1773,\;0.2707,\;0.4093,\;0.4198,\;0.4273,\;0.4159). \</w:t>
      </w:r>
      <w:proofErr w:type="gramStart"/>
      <w:r w:rsidRPr="00DF461B">
        <w:t>tag{</w:t>
      </w:r>
      <w:proofErr w:type="gramEnd"/>
      <w:r w:rsidRPr="00DF461B">
        <w:t xml:space="preserve">6.x.56}Sˉ1​≈(0.4270,0.1773,0.2707,0.4093,0.4198,0.4273,0.4159).(6.x.56) </w:t>
      </w:r>
    </w:p>
    <w:p w14:paraId="201A0CD0" w14:textId="77777777" w:rsidR="00DF461B" w:rsidRPr="00DF461B" w:rsidRDefault="00DF461B" w:rsidP="00DF461B">
      <w:r w:rsidRPr="00DF461B">
        <w:pict w14:anchorId="6C46B47A">
          <v:rect id="_x0000_i1286" style="width:0;height:1.5pt" o:hralign="center" o:hrstd="t" o:hr="t" fillcolor="#a0a0a0" stroked="f"/>
        </w:pict>
      </w:r>
    </w:p>
    <w:p w14:paraId="226A3845" w14:textId="77777777" w:rsidR="00DF461B" w:rsidRPr="00DF461B" w:rsidRDefault="00DF461B" w:rsidP="00DF461B">
      <w:pPr>
        <w:rPr>
          <w:b/>
          <w:bCs/>
        </w:rPr>
      </w:pPr>
      <w:r w:rsidRPr="00DF461B">
        <w:rPr>
          <w:b/>
          <w:bCs/>
        </w:rPr>
        <w:t>6.x.4 Streuung</w:t>
      </w:r>
    </w:p>
    <w:p w14:paraId="5FFD6517" w14:textId="77777777" w:rsidR="00DF461B" w:rsidRPr="00DF461B" w:rsidRDefault="00DF461B" w:rsidP="00DF461B">
      <w:proofErr w:type="spellStart"/>
      <w:r w:rsidRPr="00DF461B">
        <w:t>δi</w:t>
      </w:r>
      <w:proofErr w:type="spellEnd"/>
      <w:r w:rsidRPr="00DF461B">
        <w:t>(</w:t>
      </w:r>
      <w:proofErr w:type="gramStart"/>
      <w:r w:rsidRPr="00DF461B">
        <w:t>1)=</w:t>
      </w:r>
      <w:proofErr w:type="gramEnd"/>
      <w:r w:rsidRPr="00DF461B">
        <w:t>Φ(Si)−Sˉ1(6.x.57)\</w:t>
      </w:r>
      <w:proofErr w:type="spellStart"/>
      <w:r w:rsidRPr="00DF461B">
        <w:t>delta_i</w:t>
      </w:r>
      <w:proofErr w:type="spellEnd"/>
      <w:r w:rsidRPr="00DF461B">
        <w:t>^{(1)} = \Phi(</w:t>
      </w:r>
      <w:proofErr w:type="spellStart"/>
      <w:r w:rsidRPr="00DF461B">
        <w:t>S_i</w:t>
      </w:r>
      <w:proofErr w:type="spellEnd"/>
      <w:r w:rsidRPr="00DF461B">
        <w:t>) - \bar{S}_1 \tag{6.x.57}</w:t>
      </w:r>
      <w:proofErr w:type="spellStart"/>
      <w:r w:rsidRPr="00DF461B">
        <w:t>δi</w:t>
      </w:r>
      <w:proofErr w:type="spellEnd"/>
      <w:r w:rsidRPr="00DF461B">
        <w:t>(1)​=Φ(Si​)−Sˉ1​(6.x.57) Var(S1)≈0.01365.(6.x.58)\</w:t>
      </w:r>
      <w:proofErr w:type="spellStart"/>
      <w:r w:rsidRPr="00DF461B">
        <w:t>mathrm</w:t>
      </w:r>
      <w:proofErr w:type="spellEnd"/>
      <w:r w:rsidRPr="00DF461B">
        <w:t>{Var}(\</w:t>
      </w:r>
      <w:proofErr w:type="spellStart"/>
      <w:r w:rsidRPr="00DF461B">
        <w:t>mathcal</w:t>
      </w:r>
      <w:proofErr w:type="spellEnd"/>
      <w:r w:rsidRPr="00DF461B">
        <w:t>{S}_1) \</w:t>
      </w:r>
      <w:proofErr w:type="spellStart"/>
      <w:r w:rsidRPr="00DF461B">
        <w:t>approx</w:t>
      </w:r>
      <w:proofErr w:type="spellEnd"/>
      <w:r w:rsidRPr="00DF461B">
        <w:t xml:space="preserve"> 0.01365. \</w:t>
      </w:r>
      <w:proofErr w:type="gramStart"/>
      <w:r w:rsidRPr="00DF461B">
        <w:t>tag{</w:t>
      </w:r>
      <w:proofErr w:type="gramEnd"/>
      <w:r w:rsidRPr="00DF461B">
        <w:t xml:space="preserve">6.x.58}Var(S1​)≈0.01365.(6.x.58) </w:t>
      </w:r>
    </w:p>
    <w:p w14:paraId="171BFBC6" w14:textId="77777777" w:rsidR="00DF461B" w:rsidRPr="00DF461B" w:rsidRDefault="00DF461B" w:rsidP="00DF461B">
      <w:r w:rsidRPr="00DF461B">
        <w:pict w14:anchorId="6F86A46E">
          <v:rect id="_x0000_i1287" style="width:0;height:1.5pt" o:hralign="center" o:hrstd="t" o:hr="t" fillcolor="#a0a0a0" stroked="f"/>
        </w:pict>
      </w:r>
    </w:p>
    <w:p w14:paraId="27969B4B" w14:textId="77777777" w:rsidR="00DF461B" w:rsidRPr="00DF461B" w:rsidRDefault="00DF461B" w:rsidP="00DF461B">
      <w:pPr>
        <w:rPr>
          <w:b/>
          <w:bCs/>
        </w:rPr>
      </w:pPr>
      <w:r w:rsidRPr="00DF461B">
        <w:rPr>
          <w:b/>
          <w:bCs/>
        </w:rPr>
        <w:t>6.x.5 Anisotropie</w:t>
      </w:r>
    </w:p>
    <w:p w14:paraId="57D06735" w14:textId="77777777" w:rsidR="00DF461B" w:rsidRPr="00DF461B" w:rsidRDefault="00DF461B" w:rsidP="00DF461B">
      <w:r w:rsidRPr="00DF461B">
        <w:t>Var(xaffektiv)&gt;Var(xaffektiv¬1)(6.x.59)\mathrm{Var}(x_{\text{affektiv}}) &gt; \</w:t>
      </w:r>
      <w:proofErr w:type="spellStart"/>
      <w:r w:rsidRPr="00DF461B">
        <w:t>mathrm</w:t>
      </w:r>
      <w:proofErr w:type="spellEnd"/>
      <w:r w:rsidRPr="00DF461B">
        <w:t>{Var}(x_{\</w:t>
      </w:r>
      <w:proofErr w:type="spellStart"/>
      <w:r w:rsidRPr="00DF461B">
        <w:t>text</w:t>
      </w:r>
      <w:proofErr w:type="spellEnd"/>
      <w:r w:rsidRPr="00DF461B">
        <w:t>{affektiv}}^{\</w:t>
      </w:r>
      <w:proofErr w:type="spellStart"/>
      <w:r w:rsidRPr="00DF461B">
        <w:t>neg</w:t>
      </w:r>
      <w:proofErr w:type="spellEnd"/>
      <w:r w:rsidRPr="00DF461B">
        <w:t xml:space="preserve"> 1}) \tag{6.x.59}Var(</w:t>
      </w:r>
      <w:proofErr w:type="spellStart"/>
      <w:r w:rsidRPr="00DF461B">
        <w:t>xaffektiv</w:t>
      </w:r>
      <w:proofErr w:type="spellEnd"/>
      <w:r w:rsidRPr="00DF461B">
        <w:t>​)&gt;Var(xaffektiv¬1​)(6.x.59) Var(xsozial)&lt;Var(xsozial¬1)(6.x.60)\mathrm{Var}(x_{\text{sozial}}) &lt; \</w:t>
      </w:r>
      <w:proofErr w:type="spellStart"/>
      <w:r w:rsidRPr="00DF461B">
        <w:t>mathrm</w:t>
      </w:r>
      <w:proofErr w:type="spellEnd"/>
      <w:r w:rsidRPr="00DF461B">
        <w:t>{Var}(x_{\</w:t>
      </w:r>
      <w:proofErr w:type="spellStart"/>
      <w:r w:rsidRPr="00DF461B">
        <w:t>text</w:t>
      </w:r>
      <w:proofErr w:type="spellEnd"/>
      <w:r w:rsidRPr="00DF461B">
        <w:t>{sozial}}^{\</w:t>
      </w:r>
      <w:proofErr w:type="spellStart"/>
      <w:r w:rsidRPr="00DF461B">
        <w:t>neg</w:t>
      </w:r>
      <w:proofErr w:type="spellEnd"/>
      <w:r w:rsidRPr="00DF461B">
        <w:t xml:space="preserve"> 1}) \tag{6.x.60}Var(</w:t>
      </w:r>
      <w:proofErr w:type="spellStart"/>
      <w:r w:rsidRPr="00DF461B">
        <w:t>xsozial</w:t>
      </w:r>
      <w:proofErr w:type="spellEnd"/>
      <w:r w:rsidRPr="00DF461B">
        <w:t xml:space="preserve">​)&lt;Var(xsozial¬1​)(6.x.60) </w:t>
      </w:r>
    </w:p>
    <w:p w14:paraId="711449B9" w14:textId="77777777" w:rsidR="00DF461B" w:rsidRPr="00DF461B" w:rsidRDefault="00DF461B" w:rsidP="00DF461B">
      <w:r w:rsidRPr="00DF461B">
        <w:t>→ Verschiebung der Hauptvarianzachse.</w:t>
      </w:r>
    </w:p>
    <w:p w14:paraId="325D2682" w14:textId="77777777" w:rsidR="00DF461B" w:rsidRPr="00DF461B" w:rsidRDefault="00DF461B" w:rsidP="00DF461B">
      <w:r w:rsidRPr="00DF461B">
        <w:pict w14:anchorId="1B5EF065">
          <v:rect id="_x0000_i1288" style="width:0;height:1.5pt" o:hralign="center" o:hrstd="t" o:hr="t" fillcolor="#a0a0a0" stroked="f"/>
        </w:pict>
      </w:r>
    </w:p>
    <w:p w14:paraId="3A9B1D12" w14:textId="77777777" w:rsidR="00DF461B" w:rsidRPr="00DF461B" w:rsidRDefault="00DF461B" w:rsidP="00DF461B">
      <w:pPr>
        <w:rPr>
          <w:b/>
          <w:bCs/>
        </w:rPr>
      </w:pPr>
      <w:r w:rsidRPr="00DF461B">
        <w:rPr>
          <w:b/>
          <w:bCs/>
        </w:rPr>
        <w:t>6.x.6 Dominanzstruktur</w:t>
      </w:r>
    </w:p>
    <w:p w14:paraId="6BB71F31" w14:textId="77777777" w:rsidR="00DF461B" w:rsidRPr="00DF461B" w:rsidRDefault="00DF461B" w:rsidP="00DF461B">
      <w:r w:rsidRPr="00DF461B">
        <w:t>d(Si)</w:t>
      </w:r>
      <w:r w:rsidRPr="00DF461B">
        <w:rPr>
          <w:rFonts w:ascii="Cambria Math" w:hAnsi="Cambria Math" w:cs="Cambria Math"/>
        </w:rPr>
        <w:t>∈</w:t>
      </w:r>
      <w:r w:rsidRPr="00DF461B">
        <w:t>{</w:t>
      </w:r>
      <w:proofErr w:type="spellStart"/>
      <w:proofErr w:type="gramStart"/>
      <w:r w:rsidRPr="00DF461B">
        <w:t>kognition,performanz</w:t>
      </w:r>
      <w:proofErr w:type="gramEnd"/>
      <w:r w:rsidRPr="00DF461B">
        <w:t>,regulation</w:t>
      </w:r>
      <w:proofErr w:type="spellEnd"/>
      <w:r w:rsidRPr="00DF461B">
        <w:t>}(6.x.61)d(</w:t>
      </w:r>
      <w:proofErr w:type="spellStart"/>
      <w:r w:rsidRPr="00DF461B">
        <w:t>S_i</w:t>
      </w:r>
      <w:proofErr w:type="spellEnd"/>
      <w:r w:rsidRPr="00DF461B">
        <w:t>) \in \{ \</w:t>
      </w:r>
      <w:proofErr w:type="spellStart"/>
      <w:r w:rsidRPr="00DF461B">
        <w:t>text</w:t>
      </w:r>
      <w:proofErr w:type="spellEnd"/>
      <w:r w:rsidRPr="00DF461B">
        <w:t>{</w:t>
      </w:r>
      <w:proofErr w:type="spellStart"/>
      <w:r w:rsidRPr="00DF461B">
        <w:t>kognition</w:t>
      </w:r>
      <w:proofErr w:type="spellEnd"/>
      <w:r w:rsidRPr="00DF461B">
        <w:t>}, \</w:t>
      </w:r>
      <w:proofErr w:type="spellStart"/>
      <w:r w:rsidRPr="00DF461B">
        <w:t>text</w:t>
      </w:r>
      <w:proofErr w:type="spellEnd"/>
      <w:r w:rsidRPr="00DF461B">
        <w:t>{</w:t>
      </w:r>
      <w:proofErr w:type="spellStart"/>
      <w:r w:rsidRPr="00DF461B">
        <w:t>performanz</w:t>
      </w:r>
      <w:proofErr w:type="spellEnd"/>
      <w:r w:rsidRPr="00DF461B">
        <w:t>}, \</w:t>
      </w:r>
      <w:proofErr w:type="spellStart"/>
      <w:r w:rsidRPr="00DF461B">
        <w:t>text</w:t>
      </w:r>
      <w:proofErr w:type="spellEnd"/>
      <w:r w:rsidRPr="00DF461B">
        <w:t>{</w:t>
      </w:r>
      <w:proofErr w:type="spellStart"/>
      <w:r w:rsidRPr="00DF461B">
        <w:t>regulation</w:t>
      </w:r>
      <w:proofErr w:type="spellEnd"/>
      <w:r w:rsidRPr="00DF461B">
        <w:t>} \} \tag{6.x.61}d(Si​)</w:t>
      </w:r>
      <w:r w:rsidRPr="00DF461B">
        <w:rPr>
          <w:rFonts w:ascii="Cambria Math" w:hAnsi="Cambria Math" w:cs="Cambria Math"/>
        </w:rPr>
        <w:t>∈</w:t>
      </w:r>
      <w:r w:rsidRPr="00DF461B">
        <w:t>{</w:t>
      </w:r>
      <w:proofErr w:type="spellStart"/>
      <w:r w:rsidRPr="00DF461B">
        <w:t>kognition,performanz,regulation</w:t>
      </w:r>
      <w:proofErr w:type="spellEnd"/>
      <w:r w:rsidRPr="00DF461B">
        <w:t xml:space="preserve">}(6.x.61) </w:t>
      </w:r>
    </w:p>
    <w:p w14:paraId="6B348AF7" w14:textId="77777777" w:rsidR="00DF461B" w:rsidRPr="00DF461B" w:rsidRDefault="00DF461B" w:rsidP="00DF461B">
      <w:r w:rsidRPr="00DF461B">
        <w:t>mit höherer Gewichtung auf Kognition.</w:t>
      </w:r>
    </w:p>
    <w:p w14:paraId="59C422C9" w14:textId="77777777" w:rsidR="00DF461B" w:rsidRPr="00DF461B" w:rsidRDefault="00DF461B" w:rsidP="00DF461B">
      <w:r w:rsidRPr="00DF461B">
        <w:pict w14:anchorId="243923D7">
          <v:rect id="_x0000_i1289" style="width:0;height:1.5pt" o:hralign="center" o:hrstd="t" o:hr="t" fillcolor="#a0a0a0" stroked="f"/>
        </w:pict>
      </w:r>
    </w:p>
    <w:p w14:paraId="54775900" w14:textId="77777777" w:rsidR="00DF461B" w:rsidRPr="00DF461B" w:rsidRDefault="00DF461B" w:rsidP="00DF461B">
      <w:pPr>
        <w:rPr>
          <w:b/>
          <w:bCs/>
        </w:rPr>
      </w:pPr>
      <w:r w:rsidRPr="00DF461B">
        <w:rPr>
          <w:b/>
          <w:bCs/>
        </w:rPr>
        <w:t>6.x.7 Polarität</w:t>
      </w:r>
    </w:p>
    <w:p w14:paraId="019E48FE" w14:textId="77777777" w:rsidR="00DF461B" w:rsidRPr="00DF461B" w:rsidRDefault="00DF461B" w:rsidP="00DF461B">
      <w:r w:rsidRPr="00DF461B">
        <w:t>P(Si)=+1</w:t>
      </w:r>
      <w:r w:rsidRPr="00DF461B">
        <w:rPr>
          <w:rFonts w:ascii="Cambria Math" w:hAnsi="Cambria Math" w:cs="Cambria Math"/>
        </w:rPr>
        <w:t>∀</w:t>
      </w:r>
      <w:r w:rsidRPr="00DF461B">
        <w:t>i(</w:t>
      </w:r>
      <w:proofErr w:type="gramStart"/>
      <w:r w:rsidRPr="00DF461B">
        <w:t>6.x.62)P</w:t>
      </w:r>
      <w:proofErr w:type="gramEnd"/>
      <w:r w:rsidRPr="00DF461B">
        <w:t>(</w:t>
      </w:r>
      <w:proofErr w:type="spellStart"/>
      <w:r w:rsidRPr="00DF461B">
        <w:t>S_i</w:t>
      </w:r>
      <w:proofErr w:type="spellEnd"/>
      <w:r w:rsidRPr="00DF461B">
        <w:t>) = +1 \</w:t>
      </w:r>
      <w:proofErr w:type="spellStart"/>
      <w:r w:rsidRPr="00DF461B">
        <w:t>quad</w:t>
      </w:r>
      <w:proofErr w:type="spellEnd"/>
      <w:r w:rsidRPr="00DF461B">
        <w:t xml:space="preserve"> \</w:t>
      </w:r>
      <w:proofErr w:type="spellStart"/>
      <w:r w:rsidRPr="00DF461B">
        <w:t>forall</w:t>
      </w:r>
      <w:proofErr w:type="spellEnd"/>
      <w:r w:rsidRPr="00DF461B">
        <w:t xml:space="preserve"> i \tag{6.x.62}P(Si​)=+1</w:t>
      </w:r>
      <w:r w:rsidRPr="00DF461B">
        <w:rPr>
          <w:rFonts w:ascii="Cambria Math" w:hAnsi="Cambria Math" w:cs="Cambria Math"/>
        </w:rPr>
        <w:t>∀</w:t>
      </w:r>
      <w:r w:rsidRPr="00DF461B">
        <w:t xml:space="preserve">i(6.x.62) </w:t>
      </w:r>
    </w:p>
    <w:p w14:paraId="3062F2A5" w14:textId="77777777" w:rsidR="00DF461B" w:rsidRPr="00DF461B" w:rsidRDefault="00DF461B" w:rsidP="00DF461B">
      <w:r w:rsidRPr="00DF461B">
        <w:pict w14:anchorId="3F20BE15">
          <v:rect id="_x0000_i1290" style="width:0;height:1.5pt" o:hralign="center" o:hrstd="t" o:hr="t" fillcolor="#a0a0a0" stroked="f"/>
        </w:pict>
      </w:r>
    </w:p>
    <w:p w14:paraId="5F036A86" w14:textId="77777777" w:rsidR="00DF461B" w:rsidRPr="00DF461B" w:rsidRDefault="00DF461B" w:rsidP="00DF461B">
      <w:pPr>
        <w:rPr>
          <w:b/>
          <w:bCs/>
        </w:rPr>
      </w:pPr>
      <w:r w:rsidRPr="00DF461B">
        <w:rPr>
          <w:b/>
          <w:bCs/>
        </w:rPr>
        <w:t>6.x.8 Semantische Dichte</w:t>
      </w:r>
    </w:p>
    <w:p w14:paraId="211A8012" w14:textId="77777777" w:rsidR="00DF461B" w:rsidRPr="00DF461B" w:rsidRDefault="00DF461B" w:rsidP="00DF461B">
      <w:proofErr w:type="spellStart"/>
      <w:proofErr w:type="gramStart"/>
      <w:r w:rsidRPr="00DF461B">
        <w:t>dsem</w:t>
      </w:r>
      <w:proofErr w:type="spellEnd"/>
      <w:r w:rsidRPr="00DF461B">
        <w:t>(</w:t>
      </w:r>
      <w:proofErr w:type="gramEnd"/>
      <w:r w:rsidRPr="00DF461B">
        <w:t>Si)≈1(6.x.63)d_{\</w:t>
      </w:r>
      <w:proofErr w:type="spellStart"/>
      <w:r w:rsidRPr="00DF461B">
        <w:t>text</w:t>
      </w:r>
      <w:proofErr w:type="spellEnd"/>
      <w:r w:rsidRPr="00DF461B">
        <w:t>{</w:t>
      </w:r>
      <w:proofErr w:type="spellStart"/>
      <w:r w:rsidRPr="00DF461B">
        <w:t>sem</w:t>
      </w:r>
      <w:proofErr w:type="spellEnd"/>
      <w:r w:rsidRPr="00DF461B">
        <w:t>}}(</w:t>
      </w:r>
      <w:proofErr w:type="spellStart"/>
      <w:r w:rsidRPr="00DF461B">
        <w:t>S_i</w:t>
      </w:r>
      <w:proofErr w:type="spellEnd"/>
      <w:r w:rsidRPr="00DF461B">
        <w:t>) \</w:t>
      </w:r>
      <w:proofErr w:type="spellStart"/>
      <w:r w:rsidRPr="00DF461B">
        <w:t>approx</w:t>
      </w:r>
      <w:proofErr w:type="spellEnd"/>
      <w:r w:rsidRPr="00DF461B">
        <w:t xml:space="preserve"> 1 \tag{6.x.63}</w:t>
      </w:r>
      <w:proofErr w:type="spellStart"/>
      <w:r w:rsidRPr="00DF461B">
        <w:t>dsem</w:t>
      </w:r>
      <w:proofErr w:type="spellEnd"/>
      <w:r w:rsidRPr="00DF461B">
        <w:t xml:space="preserve">​(Si​)≈1(6.x.63) </w:t>
      </w:r>
    </w:p>
    <w:p w14:paraId="10AFE532" w14:textId="77777777" w:rsidR="00DF461B" w:rsidRPr="00DF461B" w:rsidRDefault="00DF461B" w:rsidP="00DF461B">
      <w:r w:rsidRPr="00DF461B">
        <w:pict w14:anchorId="6628F056">
          <v:rect id="_x0000_i1291" style="width:0;height:1.5pt" o:hralign="center" o:hrstd="t" o:hr="t" fillcolor="#a0a0a0" stroked="f"/>
        </w:pict>
      </w:r>
    </w:p>
    <w:p w14:paraId="46F85A8C" w14:textId="77777777" w:rsidR="00DF461B" w:rsidRPr="00DF461B" w:rsidRDefault="00DF461B" w:rsidP="00DF461B">
      <w:pPr>
        <w:rPr>
          <w:b/>
          <w:bCs/>
        </w:rPr>
      </w:pPr>
      <w:r w:rsidRPr="00DF461B">
        <w:rPr>
          <w:b/>
          <w:bCs/>
        </w:rPr>
        <w:t>6.x.9 Stabilität</w:t>
      </w:r>
    </w:p>
    <w:p w14:paraId="40B68D38" w14:textId="77777777" w:rsidR="00DF461B" w:rsidRPr="00DF461B" w:rsidRDefault="00DF461B" w:rsidP="00DF461B">
      <w:r w:rsidRPr="00DF461B">
        <w:t>Stab(S</w:t>
      </w:r>
      <w:proofErr w:type="gramStart"/>
      <w:r w:rsidRPr="00DF461B">
        <w:t>1)≈</w:t>
      </w:r>
      <w:proofErr w:type="gramEnd"/>
      <w:r w:rsidRPr="00DF461B">
        <w:t>1(6.x.64)\</w:t>
      </w:r>
      <w:proofErr w:type="spellStart"/>
      <w:r w:rsidRPr="00DF461B">
        <w:t>mathrm</w:t>
      </w:r>
      <w:proofErr w:type="spellEnd"/>
      <w:r w:rsidRPr="00DF461B">
        <w:t>{Stab}(\</w:t>
      </w:r>
      <w:proofErr w:type="spellStart"/>
      <w:r w:rsidRPr="00DF461B">
        <w:t>mathcal</w:t>
      </w:r>
      <w:proofErr w:type="spellEnd"/>
      <w:r w:rsidRPr="00DF461B">
        <w:t>{S}_1) \</w:t>
      </w:r>
      <w:proofErr w:type="spellStart"/>
      <w:r w:rsidRPr="00DF461B">
        <w:t>approx</w:t>
      </w:r>
      <w:proofErr w:type="spellEnd"/>
      <w:r w:rsidRPr="00DF461B">
        <w:t xml:space="preserve"> 1 \tag{6.x.64}Stab(S1​)≈1(6.x.64) </w:t>
      </w:r>
    </w:p>
    <w:p w14:paraId="36546773" w14:textId="77777777" w:rsidR="00DF461B" w:rsidRPr="00DF461B" w:rsidRDefault="00DF461B" w:rsidP="00DF461B">
      <w:r w:rsidRPr="00DF461B">
        <w:pict w14:anchorId="4B9902BC">
          <v:rect id="_x0000_i1292" style="width:0;height:1.5pt" o:hralign="center" o:hrstd="t" o:hr="t" fillcolor="#a0a0a0" stroked="f"/>
        </w:pict>
      </w:r>
    </w:p>
    <w:p w14:paraId="5F1172E7" w14:textId="77777777" w:rsidR="00DF461B" w:rsidRPr="00DF461B" w:rsidRDefault="00DF461B" w:rsidP="00DF461B">
      <w:pPr>
        <w:rPr>
          <w:b/>
          <w:bCs/>
        </w:rPr>
      </w:pPr>
      <w:r w:rsidRPr="00DF461B">
        <w:rPr>
          <w:b/>
          <w:bCs/>
        </w:rPr>
        <w:t>6.x.10 Struktur</w:t>
      </w:r>
    </w:p>
    <w:p w14:paraId="3B71F6BD" w14:textId="77777777" w:rsidR="00DF461B" w:rsidRPr="00DF461B" w:rsidRDefault="00DF461B" w:rsidP="00DF461B">
      <w:r w:rsidRPr="00DF461B">
        <w:lastRenderedPageBreak/>
        <w:t>Der Raum ist:</w:t>
      </w:r>
    </w:p>
    <w:p w14:paraId="1E137CF1" w14:textId="77777777" w:rsidR="00DF461B" w:rsidRPr="00DF461B" w:rsidRDefault="00DF461B" w:rsidP="00DF461B">
      <w:pPr>
        <w:numPr>
          <w:ilvl w:val="0"/>
          <w:numId w:val="12"/>
        </w:numPr>
      </w:pPr>
      <w:r w:rsidRPr="00DF461B">
        <w:t xml:space="preserve">hochkohärent </w:t>
      </w:r>
    </w:p>
    <w:p w14:paraId="6CACD994" w14:textId="77777777" w:rsidR="00DF461B" w:rsidRPr="00DF461B" w:rsidRDefault="00DF461B" w:rsidP="00DF461B">
      <w:pPr>
        <w:numPr>
          <w:ilvl w:val="0"/>
          <w:numId w:val="12"/>
        </w:numPr>
      </w:pPr>
      <w:r w:rsidRPr="00DF461B">
        <w:t xml:space="preserve">affektiv variabler </w:t>
      </w:r>
    </w:p>
    <w:p w14:paraId="3E23ED2A" w14:textId="77777777" w:rsidR="00DF461B" w:rsidRPr="00DF461B" w:rsidRDefault="00DF461B" w:rsidP="00DF461B">
      <w:pPr>
        <w:numPr>
          <w:ilvl w:val="0"/>
          <w:numId w:val="12"/>
        </w:numPr>
      </w:pPr>
      <w:r w:rsidRPr="00DF461B">
        <w:t xml:space="preserve">sozial enger </w:t>
      </w:r>
    </w:p>
    <w:p w14:paraId="034E3B67" w14:textId="77777777" w:rsidR="00DF461B" w:rsidRPr="00DF461B" w:rsidRDefault="00DF461B" w:rsidP="00DF461B">
      <w:r w:rsidRPr="00DF461B">
        <w:pict w14:anchorId="480ACAED">
          <v:rect id="_x0000_i1293" style="width:0;height:1.5pt" o:hralign="center" o:hrstd="t" o:hr="t" fillcolor="#a0a0a0" stroked="f"/>
        </w:pict>
      </w:r>
    </w:p>
    <w:p w14:paraId="6B499B68" w14:textId="77777777" w:rsidR="00DF461B" w:rsidRPr="00DF461B" w:rsidRDefault="00DF461B" w:rsidP="00DF461B">
      <w:pPr>
        <w:rPr>
          <w:b/>
          <w:bCs/>
        </w:rPr>
      </w:pPr>
      <w:r w:rsidRPr="00DF461B">
        <w:rPr>
          <w:b/>
          <w:bCs/>
        </w:rPr>
        <w:t>6.x Vergleichsstruktur (entscheidend)</w:t>
      </w:r>
    </w:p>
    <w:p w14:paraId="01DBDF72" w14:textId="77777777" w:rsidR="00DF461B" w:rsidRPr="00DF461B" w:rsidRDefault="00DF461B" w:rsidP="00DF461B">
      <w:r w:rsidRPr="00DF461B">
        <w:t>Die Differenz der Schwerpunkte:</w:t>
      </w:r>
    </w:p>
    <w:p w14:paraId="6B17C9CA" w14:textId="77777777" w:rsidR="00DF461B" w:rsidRPr="00DF461B" w:rsidRDefault="00DF461B" w:rsidP="00DF461B">
      <w:r w:rsidRPr="00DF461B">
        <w:t>ΔSˉ=Sˉ1−Sˉ¬1(6.x.65)\Delta \bar{S} = \bar{S}_1 - \bar{S}_{\</w:t>
      </w:r>
      <w:proofErr w:type="spellStart"/>
      <w:r w:rsidRPr="00DF461B">
        <w:t>neg</w:t>
      </w:r>
      <w:proofErr w:type="spellEnd"/>
      <w:r w:rsidRPr="00DF461B">
        <w:t xml:space="preserve"> 1} \tag{6.x.65}ΔSˉ=Sˉ1​−Sˉ¬1​(6.x.65) ΔSˉ≈(0,  −0.02,  +0.006,  0,  +0.003,  0,  0)(6.x.66)\Delta \bar{S} \</w:t>
      </w:r>
      <w:proofErr w:type="spellStart"/>
      <w:r w:rsidRPr="00DF461B">
        <w:t>approx</w:t>
      </w:r>
      <w:proofErr w:type="spellEnd"/>
      <w:r w:rsidRPr="00DF461B">
        <w:t xml:space="preserve"> (0,\;-0.02,\;+0.006,\;0,\;+0.003,\;0,\;0) \tag{6.x.66}ΔSˉ≈(0,−0.02,+0.006,0,+0.003,0,0)(6.x.66) </w:t>
      </w:r>
    </w:p>
    <w:p w14:paraId="0AA53F21" w14:textId="77777777" w:rsidR="00DF461B" w:rsidRPr="00DF461B" w:rsidRDefault="00DF461B" w:rsidP="00DF461B">
      <w:r w:rsidRPr="00DF461B">
        <w:t>→ zentrale Abweichung:</w:t>
      </w:r>
    </w:p>
    <w:p w14:paraId="00737908" w14:textId="77777777" w:rsidR="00DF461B" w:rsidRPr="00DF461B" w:rsidRDefault="00DF461B" w:rsidP="00DF461B">
      <w:proofErr w:type="spellStart"/>
      <w:r w:rsidRPr="00DF461B">
        <w:t>xsozial</w:t>
      </w:r>
      <w:proofErr w:type="spellEnd"/>
      <w:r w:rsidRPr="00DF461B">
        <w:t>(</w:t>
      </w:r>
      <w:proofErr w:type="gramStart"/>
      <w:r w:rsidRPr="00DF461B">
        <w:t>1)&lt;</w:t>
      </w:r>
      <w:proofErr w:type="spellStart"/>
      <w:proofErr w:type="gramEnd"/>
      <w:r w:rsidRPr="00DF461B">
        <w:t>xsozial</w:t>
      </w:r>
      <w:proofErr w:type="spellEnd"/>
      <w:r w:rsidRPr="00DF461B">
        <w:t>(¬1)(6.x.67)x_{\</w:t>
      </w:r>
      <w:proofErr w:type="spellStart"/>
      <w:r w:rsidRPr="00DF461B">
        <w:t>text</w:t>
      </w:r>
      <w:proofErr w:type="spellEnd"/>
      <w:r w:rsidRPr="00DF461B">
        <w:t>{sozial}}^{(1)} &lt; x_{\</w:t>
      </w:r>
      <w:proofErr w:type="spellStart"/>
      <w:r w:rsidRPr="00DF461B">
        <w:t>text</w:t>
      </w:r>
      <w:proofErr w:type="spellEnd"/>
      <w:r w:rsidRPr="00DF461B">
        <w:t>{sozial}}^{(\</w:t>
      </w:r>
      <w:proofErr w:type="spellStart"/>
      <w:r w:rsidRPr="00DF461B">
        <w:t>neg</w:t>
      </w:r>
      <w:proofErr w:type="spellEnd"/>
      <w:r w:rsidRPr="00DF461B">
        <w:t xml:space="preserve"> 1)} \tag{6.x.67}</w:t>
      </w:r>
      <w:proofErr w:type="spellStart"/>
      <w:r w:rsidRPr="00DF461B">
        <w:t>xsozial</w:t>
      </w:r>
      <w:proofErr w:type="spellEnd"/>
      <w:r w:rsidRPr="00DF461B">
        <w:t>(1)​&lt;</w:t>
      </w:r>
      <w:proofErr w:type="spellStart"/>
      <w:r w:rsidRPr="00DF461B">
        <w:t>xsozial</w:t>
      </w:r>
      <w:proofErr w:type="spellEnd"/>
      <w:r w:rsidRPr="00DF461B">
        <w:t xml:space="preserve">(¬1)​(6.x.67) </w:t>
      </w:r>
    </w:p>
    <w:p w14:paraId="68F6E98B" w14:textId="77777777" w:rsidR="00DF461B" w:rsidRPr="00DF461B" w:rsidRDefault="00DF461B" w:rsidP="00DF461B">
      <w:r w:rsidRPr="00DF461B">
        <w:pict w14:anchorId="6117BDC3">
          <v:rect id="_x0000_i1294" style="width:0;height:1.5pt" o:hralign="center" o:hrstd="t" o:hr="t" fillcolor="#a0a0a0" stroked="f"/>
        </w:pict>
      </w:r>
    </w:p>
    <w:p w14:paraId="636A57D5" w14:textId="77777777" w:rsidR="00DF461B" w:rsidRPr="00DF461B" w:rsidRDefault="00DF461B" w:rsidP="00DF461B">
      <w:pPr>
        <w:rPr>
          <w:b/>
          <w:bCs/>
        </w:rPr>
      </w:pPr>
      <w:r w:rsidRPr="00DF461B">
        <w:rPr>
          <w:b/>
          <w:bCs/>
        </w:rPr>
        <w:t>Zentrale mathematische Gesamtaussage</w:t>
      </w:r>
    </w:p>
    <w:p w14:paraId="01B85F9F" w14:textId="77777777" w:rsidR="00DF461B" w:rsidRPr="00DF461B" w:rsidRDefault="00DF461B" w:rsidP="00DF461B">
      <w:r w:rsidRPr="00DF461B">
        <w:t>S1≠S¬1beiSˉ1≈Sˉ¬1(</w:t>
      </w:r>
      <w:proofErr w:type="gramStart"/>
      <w:r w:rsidRPr="00DF461B">
        <w:t>6.x.68)\</w:t>
      </w:r>
      <w:proofErr w:type="spellStart"/>
      <w:proofErr w:type="gramEnd"/>
      <w:r w:rsidRPr="00DF461B">
        <w:t>mathcal</w:t>
      </w:r>
      <w:proofErr w:type="spellEnd"/>
      <w:r w:rsidRPr="00DF461B">
        <w:t>{S}_1 \</w:t>
      </w:r>
      <w:proofErr w:type="spellStart"/>
      <w:r w:rsidRPr="00DF461B">
        <w:t>neq</w:t>
      </w:r>
      <w:proofErr w:type="spellEnd"/>
      <w:r w:rsidRPr="00DF461B">
        <w:t xml:space="preserve"> \</w:t>
      </w:r>
      <w:proofErr w:type="spellStart"/>
      <w:r w:rsidRPr="00DF461B">
        <w:t>mathcal</w:t>
      </w:r>
      <w:proofErr w:type="spellEnd"/>
      <w:r w:rsidRPr="00DF461B">
        <w:t>{S}_{\</w:t>
      </w:r>
      <w:proofErr w:type="spellStart"/>
      <w:r w:rsidRPr="00DF461B">
        <w:t>neg</w:t>
      </w:r>
      <w:proofErr w:type="spellEnd"/>
      <w:r w:rsidRPr="00DF461B">
        <w:t xml:space="preserve"> 1} \</w:t>
      </w:r>
      <w:proofErr w:type="spellStart"/>
      <w:r w:rsidRPr="00DF461B">
        <w:t>quad</w:t>
      </w:r>
      <w:proofErr w:type="spellEnd"/>
      <w:r w:rsidRPr="00DF461B">
        <w:t xml:space="preserve"> \</w:t>
      </w:r>
      <w:proofErr w:type="spellStart"/>
      <w:r w:rsidRPr="00DF461B">
        <w:t>text</w:t>
      </w:r>
      <w:proofErr w:type="spellEnd"/>
      <w:r w:rsidRPr="00DF461B">
        <w:t>{bei} \</w:t>
      </w:r>
      <w:proofErr w:type="spellStart"/>
      <w:r w:rsidRPr="00DF461B">
        <w:t>quad</w:t>
      </w:r>
      <w:proofErr w:type="spellEnd"/>
      <w:r w:rsidRPr="00DF461B">
        <w:t xml:space="preserve"> \bar{S}_1 \</w:t>
      </w:r>
      <w:proofErr w:type="spellStart"/>
      <w:r w:rsidRPr="00DF461B">
        <w:t>approx</w:t>
      </w:r>
      <w:proofErr w:type="spellEnd"/>
      <w:r w:rsidRPr="00DF461B">
        <w:t xml:space="preserve"> \bar{S}_{\</w:t>
      </w:r>
      <w:proofErr w:type="spellStart"/>
      <w:r w:rsidRPr="00DF461B">
        <w:t>neg</w:t>
      </w:r>
      <w:proofErr w:type="spellEnd"/>
      <w:r w:rsidRPr="00DF461B">
        <w:t xml:space="preserve"> 1} \tag{6.x.68}S1​=S¬1​beiSˉ1​≈Sˉ¬1​(6.x.68) </w:t>
      </w:r>
    </w:p>
    <w:p w14:paraId="1939170E" w14:textId="77777777" w:rsidR="00DF461B" w:rsidRPr="00DF461B" w:rsidRDefault="00DF461B" w:rsidP="00DF461B">
      <w:r w:rsidRPr="00DF461B">
        <w:pict w14:anchorId="66D7CF9C">
          <v:rect id="_x0000_i1295" style="width:0;height:1.5pt" o:hralign="center" o:hrstd="t" o:hr="t" fillcolor="#a0a0a0" stroked="f"/>
        </w:pict>
      </w:r>
    </w:p>
    <w:p w14:paraId="3E3621B8" w14:textId="77777777" w:rsidR="00DF461B" w:rsidRPr="00DF461B" w:rsidRDefault="00DF461B" w:rsidP="00DF461B">
      <w:pPr>
        <w:rPr>
          <w:b/>
          <w:bCs/>
        </w:rPr>
      </w:pPr>
      <w:r w:rsidRPr="00DF461B">
        <w:rPr>
          <w:b/>
          <w:bCs/>
        </w:rPr>
        <w:t>Interpretation im FRZK</w:t>
      </w:r>
    </w:p>
    <w:p w14:paraId="3DB87213" w14:textId="77777777" w:rsidR="00DF461B" w:rsidRPr="00DF461B" w:rsidRDefault="00DF461B" w:rsidP="00DF461B">
      <w:pPr>
        <w:numPr>
          <w:ilvl w:val="0"/>
          <w:numId w:val="13"/>
        </w:numPr>
      </w:pPr>
      <w:r w:rsidRPr="00DF461B">
        <w:t xml:space="preserve">gleiche globale Struktur </w:t>
      </w:r>
    </w:p>
    <w:p w14:paraId="67FD21C2" w14:textId="77777777" w:rsidR="00DF461B" w:rsidRPr="00DF461B" w:rsidRDefault="00DF461B" w:rsidP="00DF461B">
      <w:pPr>
        <w:numPr>
          <w:ilvl w:val="0"/>
          <w:numId w:val="13"/>
        </w:numPr>
      </w:pPr>
      <w:r w:rsidRPr="00DF461B">
        <w:t xml:space="preserve">unterschiedliche Varianzverteilung </w:t>
      </w:r>
    </w:p>
    <w:p w14:paraId="75050E07" w14:textId="77777777" w:rsidR="00DF461B" w:rsidRPr="00DF461B" w:rsidRDefault="00DF461B" w:rsidP="00DF461B">
      <w:pPr>
        <w:numPr>
          <w:ilvl w:val="0"/>
          <w:numId w:val="13"/>
        </w:numPr>
      </w:pPr>
      <w:r w:rsidRPr="00DF461B">
        <w:t xml:space="preserve">unterschiedliche Stabilitätsmechanismen </w:t>
      </w:r>
    </w:p>
    <w:p w14:paraId="5DF81ABA" w14:textId="77777777" w:rsidR="00DF461B" w:rsidRPr="00DF461B" w:rsidRDefault="00DF461B" w:rsidP="00DF461B">
      <w:r w:rsidRPr="00DF461B">
        <w:pict w14:anchorId="0044717C">
          <v:rect id="_x0000_i1296" style="width:0;height:1.5pt" o:hralign="center" o:hrstd="t" o:hr="t" fillcolor="#a0a0a0" stroked="f"/>
        </w:pict>
      </w:r>
    </w:p>
    <w:p w14:paraId="122638E6" w14:textId="77777777" w:rsidR="00DF461B" w:rsidRPr="00DF461B" w:rsidRDefault="00DF461B" w:rsidP="00DF461B">
      <w:pPr>
        <w:rPr>
          <w:b/>
          <w:bCs/>
        </w:rPr>
      </w:pPr>
      <w:r w:rsidRPr="00DF461B">
        <w:rPr>
          <w:b/>
          <w:bCs/>
        </w:rPr>
        <w:t>Finale Kernaussage</w:t>
      </w:r>
    </w:p>
    <w:p w14:paraId="5F619589" w14:textId="77777777" w:rsidR="00DF461B" w:rsidRPr="00DF461B" w:rsidRDefault="00DF461B" w:rsidP="00DF461B">
      <w:r w:rsidRPr="00DF461B">
        <w:t>Unterschiede entstehen nicht im Niveau, sondern in der Struktur der </w:t>
      </w:r>
      <w:proofErr w:type="gramStart"/>
      <w:r w:rsidRPr="00DF461B">
        <w:t>Varianz.(</w:t>
      </w:r>
      <w:proofErr w:type="gramEnd"/>
      <w:r w:rsidRPr="00DF461B">
        <w:t>6.x.69)\text{Unterschiede entstehen nicht im Niveau, sondern in der Struktur der Varianz.} \</w:t>
      </w:r>
      <w:proofErr w:type="gramStart"/>
      <w:r w:rsidRPr="00DF461B">
        <w:t>tag{</w:t>
      </w:r>
      <w:proofErr w:type="gramEnd"/>
      <w:r w:rsidRPr="00DF461B">
        <w:t xml:space="preserve">6.x.69}Unterschiede entstehen nicht im Niveau, sondern in der Struktur der Varianz.(6.x.69) </w:t>
      </w:r>
    </w:p>
    <w:p w14:paraId="3DB29BA3" w14:textId="77777777" w:rsidR="00DF461B" w:rsidRPr="00DF461B" w:rsidRDefault="00DF461B" w:rsidP="00DF461B">
      <w:r w:rsidRPr="00DF461B">
        <w:pict w14:anchorId="5CC26568">
          <v:rect id="_x0000_i1297" style="width:0;height:1.5pt" o:hralign="center" o:hrstd="t" o:hr="t" fillcolor="#a0a0a0" stroked="f"/>
        </w:pict>
      </w:r>
    </w:p>
    <w:p w14:paraId="08098127" w14:textId="77777777" w:rsidR="00DF461B" w:rsidRPr="00DF461B" w:rsidRDefault="00DF461B" w:rsidP="00DF461B">
      <w:r w:rsidRPr="00DF461B">
        <w:t>Wenn du möchtest, mache ich jetzt den nächsten entscheidenden Schritt:</w:t>
      </w:r>
    </w:p>
    <w:p w14:paraId="556E0313" w14:textId="77777777" w:rsidR="00DF461B" w:rsidRPr="00DF461B" w:rsidRDefault="00DF461B" w:rsidP="00DF461B">
      <w:pPr>
        <w:rPr>
          <w:b/>
          <w:bCs/>
        </w:rPr>
      </w:pPr>
      <w:r w:rsidRPr="00DF461B">
        <w:rPr>
          <w:b/>
          <w:bCs/>
        </w:rPr>
        <w:t>6.x Formale Stabilitätsanalyse und strukturelle Äquivalenz der Lehrkraftteilräume</w:t>
      </w:r>
    </w:p>
    <w:p w14:paraId="7878D13B" w14:textId="77777777" w:rsidR="00DF461B" w:rsidRPr="00DF461B" w:rsidRDefault="00DF461B" w:rsidP="00DF461B">
      <w:r w:rsidRPr="00DF461B">
        <w:t>Die differenzierte Betrachtung der Lehrkraftperspektive im FRZK zeigt, dass die empirisch beobachtbaren Unterschiede zwischen Lehrkraft 1 und der Gesamtheit der übrigen Lehrkräfte nicht auf eine kategoriale Trennung der Systeme zurückzuführen sind, sondern auf Unterschiede innerhalb eines gemeinsamen strukturellen Rahmens. Ziel dieses Abschnitts ist es daher, diese Beobachtung formal zu präzisieren und die strukturelle Äquivalenz beider Teilräume mathematisch zu begründen.</w:t>
      </w:r>
    </w:p>
    <w:p w14:paraId="4DFFC2C3" w14:textId="77777777" w:rsidR="00DF461B" w:rsidRPr="00DF461B" w:rsidRDefault="00DF461B" w:rsidP="00DF461B">
      <w:r w:rsidRPr="00DF461B">
        <w:lastRenderedPageBreak/>
        <w:t>Ausgangspunkt ist die Zerlegung des globalen Zustandsraums S\</w:t>
      </w:r>
      <w:proofErr w:type="spellStart"/>
      <w:r w:rsidRPr="00DF461B">
        <w:t>mathcal</w:t>
      </w:r>
      <w:proofErr w:type="spellEnd"/>
      <w:r w:rsidRPr="00DF461B">
        <w:t>{S}S in zwei disjunkte Teilräume:</w:t>
      </w:r>
    </w:p>
    <w:p w14:paraId="67DF9645" w14:textId="77777777" w:rsidR="00DF461B" w:rsidRPr="00DF461B" w:rsidRDefault="00DF461B" w:rsidP="00DF461B">
      <w:r w:rsidRPr="00DF461B">
        <w:t>S1={</w:t>
      </w:r>
      <w:proofErr w:type="spellStart"/>
      <w:r w:rsidRPr="00DF461B">
        <w:t>Si</w:t>
      </w:r>
      <w:r w:rsidRPr="00DF461B">
        <w:rPr>
          <w:rFonts w:ascii="Cambria Math" w:hAnsi="Cambria Math" w:cs="Cambria Math"/>
        </w:rPr>
        <w:t>∣</w:t>
      </w:r>
      <w:r w:rsidRPr="00DF461B">
        <w:t>lehrkraft</w:t>
      </w:r>
      <w:proofErr w:type="spellEnd"/>
      <w:r w:rsidRPr="00DF461B">
        <w:t>=1</w:t>
      </w:r>
      <w:proofErr w:type="gramStart"/>
      <w:r w:rsidRPr="00DF461B">
        <w:t>},S</w:t>
      </w:r>
      <w:proofErr w:type="gramEnd"/>
      <w:r w:rsidRPr="00DF461B">
        <w:rPr>
          <w:rFonts w:cs="Calibri"/>
        </w:rPr>
        <w:t>¬</w:t>
      </w:r>
      <w:r w:rsidRPr="00DF461B">
        <w:t>1={Si</w:t>
      </w:r>
      <w:r w:rsidRPr="00DF461B">
        <w:rPr>
          <w:rFonts w:ascii="Cambria Math" w:hAnsi="Cambria Math" w:cs="Cambria Math"/>
        </w:rPr>
        <w:t>∣</w:t>
      </w:r>
      <w:r w:rsidRPr="00DF461B">
        <w:t>lehrkraft</w:t>
      </w:r>
      <w:r w:rsidRPr="00DF461B">
        <w:rPr>
          <w:rFonts w:cs="Calibri"/>
        </w:rPr>
        <w:t>≠</w:t>
      </w:r>
      <w:r w:rsidRPr="00DF461B">
        <w:t>1}.\</w:t>
      </w:r>
      <w:proofErr w:type="spellStart"/>
      <w:r w:rsidRPr="00DF461B">
        <w:t>mathcal</w:t>
      </w:r>
      <w:proofErr w:type="spellEnd"/>
      <w:r w:rsidRPr="00DF461B">
        <w:t xml:space="preserve">{S}_1 = \{ </w:t>
      </w:r>
      <w:proofErr w:type="spellStart"/>
      <w:r w:rsidRPr="00DF461B">
        <w:t>S_i</w:t>
      </w:r>
      <w:proofErr w:type="spellEnd"/>
      <w:r w:rsidRPr="00DF461B">
        <w:t xml:space="preserve"> \</w:t>
      </w:r>
      <w:proofErr w:type="spellStart"/>
      <w:r w:rsidRPr="00DF461B">
        <w:t>mid</w:t>
      </w:r>
      <w:proofErr w:type="spellEnd"/>
      <w:r w:rsidRPr="00DF461B">
        <w:t xml:space="preserve"> \</w:t>
      </w:r>
      <w:proofErr w:type="spellStart"/>
      <w:r w:rsidRPr="00DF461B">
        <w:t>text</w:t>
      </w:r>
      <w:proofErr w:type="spellEnd"/>
      <w:r w:rsidRPr="00DF461B">
        <w:t>{</w:t>
      </w:r>
      <w:proofErr w:type="spellStart"/>
      <w:r w:rsidRPr="00DF461B">
        <w:t>lehrkraft</w:t>
      </w:r>
      <w:proofErr w:type="spellEnd"/>
      <w:r w:rsidRPr="00DF461B">
        <w:t>} = 1 \}, \</w:t>
      </w:r>
      <w:proofErr w:type="spellStart"/>
      <w:r w:rsidRPr="00DF461B">
        <w:t>qquad</w:t>
      </w:r>
      <w:proofErr w:type="spellEnd"/>
      <w:r w:rsidRPr="00DF461B">
        <w:t xml:space="preserve"> \</w:t>
      </w:r>
      <w:proofErr w:type="spellStart"/>
      <w:r w:rsidRPr="00DF461B">
        <w:t>mathcal</w:t>
      </w:r>
      <w:proofErr w:type="spellEnd"/>
      <w:r w:rsidRPr="00DF461B">
        <w:t>{S}_{\</w:t>
      </w:r>
      <w:proofErr w:type="spellStart"/>
      <w:r w:rsidRPr="00DF461B">
        <w:t>neg</w:t>
      </w:r>
      <w:proofErr w:type="spellEnd"/>
      <w:r w:rsidRPr="00DF461B">
        <w:t xml:space="preserve"> 1} = \{ </w:t>
      </w:r>
      <w:proofErr w:type="spellStart"/>
      <w:r w:rsidRPr="00DF461B">
        <w:t>S_i</w:t>
      </w:r>
      <w:proofErr w:type="spellEnd"/>
      <w:r w:rsidRPr="00DF461B">
        <w:t xml:space="preserve"> \</w:t>
      </w:r>
      <w:proofErr w:type="spellStart"/>
      <w:r w:rsidRPr="00DF461B">
        <w:t>mid</w:t>
      </w:r>
      <w:proofErr w:type="spellEnd"/>
      <w:r w:rsidRPr="00DF461B">
        <w:t xml:space="preserve"> \</w:t>
      </w:r>
      <w:proofErr w:type="spellStart"/>
      <w:r w:rsidRPr="00DF461B">
        <w:t>text</w:t>
      </w:r>
      <w:proofErr w:type="spellEnd"/>
      <w:r w:rsidRPr="00DF461B">
        <w:t>{</w:t>
      </w:r>
      <w:proofErr w:type="spellStart"/>
      <w:r w:rsidRPr="00DF461B">
        <w:t>lehrkraft</w:t>
      </w:r>
      <w:proofErr w:type="spellEnd"/>
      <w:r w:rsidRPr="00DF461B">
        <w:t>} \</w:t>
      </w:r>
      <w:proofErr w:type="spellStart"/>
      <w:r w:rsidRPr="00DF461B">
        <w:t>neq</w:t>
      </w:r>
      <w:proofErr w:type="spellEnd"/>
      <w:r w:rsidRPr="00DF461B">
        <w:t xml:space="preserve"> 1 \}.S1​={Si​</w:t>
      </w:r>
      <w:r w:rsidRPr="00DF461B">
        <w:rPr>
          <w:rFonts w:ascii="Cambria Math" w:hAnsi="Cambria Math" w:cs="Cambria Math"/>
        </w:rPr>
        <w:t>∣</w:t>
      </w:r>
      <w:proofErr w:type="spellStart"/>
      <w:r w:rsidRPr="00DF461B">
        <w:t>lehrkraft</w:t>
      </w:r>
      <w:proofErr w:type="spellEnd"/>
      <w:r w:rsidRPr="00DF461B">
        <w:t>=1},S¬1​={Si​</w:t>
      </w:r>
      <w:r w:rsidRPr="00DF461B">
        <w:rPr>
          <w:rFonts w:ascii="Cambria Math" w:hAnsi="Cambria Math" w:cs="Cambria Math"/>
        </w:rPr>
        <w:t>∣</w:t>
      </w:r>
      <w:proofErr w:type="spellStart"/>
      <w:r w:rsidRPr="00DF461B">
        <w:t>lehrkraft</w:t>
      </w:r>
      <w:proofErr w:type="spellEnd"/>
      <w:r w:rsidRPr="00DF461B">
        <w:t xml:space="preserve">=1}. </w:t>
      </w:r>
    </w:p>
    <w:p w14:paraId="0794B055" w14:textId="77777777" w:rsidR="00DF461B" w:rsidRPr="00DF461B" w:rsidRDefault="00DF461B" w:rsidP="00DF461B">
      <w:r w:rsidRPr="00DF461B">
        <w:t xml:space="preserve">Beide Teilräume sind durch die gleiche </w:t>
      </w:r>
      <w:proofErr w:type="spellStart"/>
      <w:r w:rsidRPr="00DF461B">
        <w:t>operatorische</w:t>
      </w:r>
      <w:proofErr w:type="spellEnd"/>
      <w:r w:rsidRPr="00DF461B">
        <w:t xml:space="preserve"> Struktur erzeugt, da sie auf derselben Abbildung</w:t>
      </w:r>
    </w:p>
    <w:p w14:paraId="6E3D697E" w14:textId="77777777" w:rsidR="00DF461B" w:rsidRPr="00DF461B" w:rsidRDefault="00DF461B" w:rsidP="00DF461B">
      <w:r w:rsidRPr="00DF461B">
        <w:t>Φ=</w:t>
      </w:r>
      <w:proofErr w:type="spellStart"/>
      <w:r w:rsidRPr="00DF461B">
        <w:t>M</w:t>
      </w:r>
      <w:r w:rsidRPr="00DF461B">
        <w:rPr>
          <w:rFonts w:ascii="Cambria Math" w:hAnsi="Cambria Math" w:cs="Cambria Math"/>
        </w:rPr>
        <w:t>∘</w:t>
      </w:r>
      <w:r w:rsidRPr="00DF461B">
        <w:t>E</w:t>
      </w:r>
      <w:r w:rsidRPr="00DF461B">
        <w:rPr>
          <w:rFonts w:ascii="Cambria Math" w:hAnsi="Cambria Math" w:cs="Cambria Math"/>
        </w:rPr>
        <w:t>∘</w:t>
      </w:r>
      <w:r w:rsidRPr="00DF461B">
        <w:t>R</w:t>
      </w:r>
      <w:r w:rsidRPr="00DF461B">
        <w:rPr>
          <w:rFonts w:ascii="Cambria Math" w:hAnsi="Cambria Math" w:cs="Cambria Math"/>
        </w:rPr>
        <w:t>∘</w:t>
      </w:r>
      <w:r w:rsidRPr="00DF461B">
        <w:rPr>
          <w:rFonts w:cs="Calibri"/>
        </w:rPr>
        <w:t>σ</w:t>
      </w:r>
      <w:proofErr w:type="spellEnd"/>
      <w:r w:rsidRPr="00DF461B">
        <w:t>\Phi = M \</w:t>
      </w:r>
      <w:proofErr w:type="spellStart"/>
      <w:r w:rsidRPr="00DF461B">
        <w:t>circ</w:t>
      </w:r>
      <w:proofErr w:type="spellEnd"/>
      <w:r w:rsidRPr="00DF461B">
        <w:t xml:space="preserve"> E \</w:t>
      </w:r>
      <w:proofErr w:type="spellStart"/>
      <w:r w:rsidRPr="00DF461B">
        <w:t>circ</w:t>
      </w:r>
      <w:proofErr w:type="spellEnd"/>
      <w:r w:rsidRPr="00DF461B">
        <w:t xml:space="preserve"> R \</w:t>
      </w:r>
      <w:proofErr w:type="spellStart"/>
      <w:r w:rsidRPr="00DF461B">
        <w:t>circ</w:t>
      </w:r>
      <w:proofErr w:type="spellEnd"/>
      <w:r w:rsidRPr="00DF461B">
        <w:t xml:space="preserve"> \</w:t>
      </w:r>
      <w:proofErr w:type="spellStart"/>
      <w:r w:rsidRPr="00DF461B">
        <w:t>sigmaΦ</w:t>
      </w:r>
      <w:proofErr w:type="spellEnd"/>
      <w:r w:rsidRPr="00DF461B">
        <w:t>=</w:t>
      </w:r>
      <w:proofErr w:type="spellStart"/>
      <w:r w:rsidRPr="00DF461B">
        <w:t>M</w:t>
      </w:r>
      <w:r w:rsidRPr="00DF461B">
        <w:rPr>
          <w:rFonts w:ascii="Cambria Math" w:hAnsi="Cambria Math" w:cs="Cambria Math"/>
        </w:rPr>
        <w:t>∘</w:t>
      </w:r>
      <w:r w:rsidRPr="00DF461B">
        <w:t>E</w:t>
      </w:r>
      <w:r w:rsidRPr="00DF461B">
        <w:rPr>
          <w:rFonts w:ascii="Cambria Math" w:hAnsi="Cambria Math" w:cs="Cambria Math"/>
        </w:rPr>
        <w:t>∘</w:t>
      </w:r>
      <w:r w:rsidRPr="00DF461B">
        <w:t>R</w:t>
      </w:r>
      <w:r w:rsidRPr="00DF461B">
        <w:rPr>
          <w:rFonts w:ascii="Cambria Math" w:hAnsi="Cambria Math" w:cs="Cambria Math"/>
        </w:rPr>
        <w:t>∘</w:t>
      </w:r>
      <w:r w:rsidRPr="00DF461B">
        <w:t>σ</w:t>
      </w:r>
      <w:proofErr w:type="spellEnd"/>
      <w:r w:rsidRPr="00DF461B">
        <w:t xml:space="preserve"> </w:t>
      </w:r>
    </w:p>
    <w:p w14:paraId="450504F4" w14:textId="77777777" w:rsidR="00DF461B" w:rsidRPr="00DF461B" w:rsidRDefault="00DF461B" w:rsidP="00DF461B">
      <w:r w:rsidRPr="00DF461B">
        <w:t>basieren, welche die semantischen Zustände in den sieben-dimensionalen Funktionsraum projiziert (vgl. Kapitel 6.8). Damit ist bereits auf der Konstruktionsebene sichergestellt, dass beide Systeme innerhalb desselben funktionalen Rahmens operieren.</w:t>
      </w:r>
    </w:p>
    <w:p w14:paraId="6C9BD9FB" w14:textId="77777777" w:rsidR="00DF461B" w:rsidRPr="00DF461B" w:rsidRDefault="00DF461B" w:rsidP="00DF461B">
      <w:r w:rsidRPr="00DF461B">
        <w:t>Die globale Struktur eines Teilraums wird durch seinen Schwerpunkt</w:t>
      </w:r>
    </w:p>
    <w:p w14:paraId="32066E1E" w14:textId="77777777" w:rsidR="00DF461B" w:rsidRPr="00DF461B" w:rsidRDefault="00DF461B" w:rsidP="00DF461B">
      <w:proofErr w:type="spellStart"/>
      <w:r w:rsidRPr="00DF461B">
        <w:t>Sˉa</w:t>
      </w:r>
      <w:proofErr w:type="spellEnd"/>
      <w:r w:rsidRPr="00DF461B">
        <w:t>=1na∑i=1naΦ(Si(a</w:t>
      </w:r>
      <w:proofErr w:type="gramStart"/>
      <w:r w:rsidRPr="00DF461B">
        <w:t>))\</w:t>
      </w:r>
      <w:proofErr w:type="gramEnd"/>
      <w:r w:rsidRPr="00DF461B">
        <w:t>bar{S}_a = \</w:t>
      </w:r>
      <w:proofErr w:type="spellStart"/>
      <w:r w:rsidRPr="00DF461B">
        <w:t>frac</w:t>
      </w:r>
      <w:proofErr w:type="spellEnd"/>
      <w:r w:rsidRPr="00DF461B">
        <w:t>{1}{</w:t>
      </w:r>
      <w:proofErr w:type="spellStart"/>
      <w:r w:rsidRPr="00DF461B">
        <w:t>n_a</w:t>
      </w:r>
      <w:proofErr w:type="spellEnd"/>
      <w:r w:rsidRPr="00DF461B">
        <w:t>} \</w:t>
      </w:r>
      <w:proofErr w:type="spellStart"/>
      <w:r w:rsidRPr="00DF461B">
        <w:t>sum</w:t>
      </w:r>
      <w:proofErr w:type="spellEnd"/>
      <w:r w:rsidRPr="00DF461B">
        <w:t>_{i=1}^{</w:t>
      </w:r>
      <w:proofErr w:type="spellStart"/>
      <w:r w:rsidRPr="00DF461B">
        <w:t>n_a</w:t>
      </w:r>
      <w:proofErr w:type="spellEnd"/>
      <w:r w:rsidRPr="00DF461B">
        <w:t>} \Phi(</w:t>
      </w:r>
      <w:proofErr w:type="spellStart"/>
      <w:r w:rsidRPr="00DF461B">
        <w:t>S_i</w:t>
      </w:r>
      <w:proofErr w:type="spellEnd"/>
      <w:r w:rsidRPr="00DF461B">
        <w:t>^{(a)})</w:t>
      </w:r>
      <w:proofErr w:type="spellStart"/>
      <w:r w:rsidRPr="00DF461B">
        <w:t>Sˉa</w:t>
      </w:r>
      <w:proofErr w:type="spellEnd"/>
      <w:r w:rsidRPr="00DF461B">
        <w:t xml:space="preserve">​=na​1​i=1∑na​​Φ(Si(a)​) </w:t>
      </w:r>
    </w:p>
    <w:p w14:paraId="3BBB3929" w14:textId="77777777" w:rsidR="00DF461B" w:rsidRPr="00DF461B" w:rsidRDefault="00DF461B" w:rsidP="00DF461B">
      <w:r w:rsidRPr="00DF461B">
        <w:t>bestimmt. Empirisch zeigt sich, dass die Schwerpunktvektoren beider Teilräume nahezu identisch sind. Diese Nähe ist jedoch nicht als triviale Übereinstimmung zu interpretieren, sondern als Ausdruck einer gemeinsamen globalen Systemkonfiguration. In der Terminologie des FRZK handelt es sich dabei um einen emergenten Referenzzustand, der die makroskopische Kohärenz des Systems beschreibt.</w:t>
      </w:r>
    </w:p>
    <w:p w14:paraId="188C9F95" w14:textId="77777777" w:rsidR="00DF461B" w:rsidRPr="00DF461B" w:rsidRDefault="00DF461B" w:rsidP="00DF461B">
      <w:r w:rsidRPr="00DF461B">
        <w:t>Die interne Stabilität eines Teilraums wird durch die mittlere quadratische Abweichung seiner Zustände vom Schwerpunkt erfasst:</w:t>
      </w:r>
    </w:p>
    <w:p w14:paraId="65D2C7C1" w14:textId="77777777" w:rsidR="00DF461B" w:rsidRPr="00DF461B" w:rsidRDefault="00DF461B" w:rsidP="00DF461B">
      <w:proofErr w:type="gramStart"/>
      <w:r w:rsidRPr="00DF461B">
        <w:t>Var(</w:t>
      </w:r>
      <w:proofErr w:type="gramEnd"/>
      <w:r w:rsidRPr="00DF461B">
        <w:t>Sa)=1na∑i=1na</w:t>
      </w:r>
      <w:r w:rsidRPr="00DF461B">
        <w:rPr>
          <w:rFonts w:ascii="Cambria Math" w:hAnsi="Cambria Math" w:cs="Cambria Math"/>
        </w:rPr>
        <w:t>∥</w:t>
      </w:r>
      <w:r w:rsidRPr="00DF461B">
        <w:rPr>
          <w:rFonts w:cs="Calibri"/>
        </w:rPr>
        <w:t>Φ</w:t>
      </w:r>
      <w:r w:rsidRPr="00DF461B">
        <w:t>(Si(a))</w:t>
      </w:r>
      <w:r w:rsidRPr="00DF461B">
        <w:rPr>
          <w:rFonts w:cs="Calibri"/>
        </w:rPr>
        <w:t>−</w:t>
      </w:r>
      <w:r w:rsidRPr="00DF461B">
        <w:t>S</w:t>
      </w:r>
      <w:r w:rsidRPr="00DF461B">
        <w:rPr>
          <w:rFonts w:cs="Calibri"/>
        </w:rPr>
        <w:t>ˉ</w:t>
      </w:r>
      <w:r w:rsidRPr="00DF461B">
        <w:t>a</w:t>
      </w:r>
      <w:r w:rsidRPr="00DF461B">
        <w:rPr>
          <w:rFonts w:ascii="Cambria Math" w:hAnsi="Cambria Math" w:cs="Cambria Math"/>
        </w:rPr>
        <w:t>∥</w:t>
      </w:r>
      <w:r w:rsidRPr="00DF461B">
        <w:t>2.\</w:t>
      </w:r>
      <w:proofErr w:type="spellStart"/>
      <w:r w:rsidRPr="00DF461B">
        <w:t>mathrm</w:t>
      </w:r>
      <w:proofErr w:type="spellEnd"/>
      <w:r w:rsidRPr="00DF461B">
        <w:t>{Var}(\</w:t>
      </w:r>
      <w:proofErr w:type="spellStart"/>
      <w:r w:rsidRPr="00DF461B">
        <w:t>mathcal</w:t>
      </w:r>
      <w:proofErr w:type="spellEnd"/>
      <w:r w:rsidRPr="00DF461B">
        <w:t>{S}_a) = \</w:t>
      </w:r>
      <w:proofErr w:type="spellStart"/>
      <w:r w:rsidRPr="00DF461B">
        <w:t>frac</w:t>
      </w:r>
      <w:proofErr w:type="spellEnd"/>
      <w:r w:rsidRPr="00DF461B">
        <w:t>{1}{</w:t>
      </w:r>
      <w:proofErr w:type="spellStart"/>
      <w:r w:rsidRPr="00DF461B">
        <w:t>n_a</w:t>
      </w:r>
      <w:proofErr w:type="spellEnd"/>
      <w:r w:rsidRPr="00DF461B">
        <w:t>} \</w:t>
      </w:r>
      <w:proofErr w:type="spellStart"/>
      <w:r w:rsidRPr="00DF461B">
        <w:t>sum</w:t>
      </w:r>
      <w:proofErr w:type="spellEnd"/>
      <w:r w:rsidRPr="00DF461B">
        <w:t>_{i=1}^{</w:t>
      </w:r>
      <w:proofErr w:type="spellStart"/>
      <w:r w:rsidRPr="00DF461B">
        <w:t>n_a</w:t>
      </w:r>
      <w:proofErr w:type="spellEnd"/>
      <w:r w:rsidRPr="00DF461B">
        <w:t>} \|\Phi(</w:t>
      </w:r>
      <w:proofErr w:type="spellStart"/>
      <w:r w:rsidRPr="00DF461B">
        <w:t>S_i</w:t>
      </w:r>
      <w:proofErr w:type="spellEnd"/>
      <w:r w:rsidRPr="00DF461B">
        <w:t>^{(a)}) - \bar{S}_a\|^2.Var(Sa​)=na​1​i=1∑na​​</w:t>
      </w:r>
      <w:r w:rsidRPr="00DF461B">
        <w:rPr>
          <w:rFonts w:ascii="Cambria Math" w:hAnsi="Cambria Math" w:cs="Cambria Math"/>
        </w:rPr>
        <w:t>∥</w:t>
      </w:r>
      <w:r w:rsidRPr="00DF461B">
        <w:rPr>
          <w:rFonts w:cs="Calibri"/>
        </w:rPr>
        <w:t>Φ</w:t>
      </w:r>
      <w:r w:rsidRPr="00DF461B">
        <w:t>(Si(a)​)−</w:t>
      </w:r>
      <w:proofErr w:type="spellStart"/>
      <w:r w:rsidRPr="00DF461B">
        <w:t>Sˉa</w:t>
      </w:r>
      <w:proofErr w:type="spellEnd"/>
      <w:r w:rsidRPr="00DF461B">
        <w:t>​</w:t>
      </w:r>
      <w:r w:rsidRPr="00DF461B">
        <w:rPr>
          <w:rFonts w:ascii="Cambria Math" w:hAnsi="Cambria Math" w:cs="Cambria Math"/>
        </w:rPr>
        <w:t>∥</w:t>
      </w:r>
      <w:r w:rsidRPr="00DF461B">
        <w:t xml:space="preserve">2. </w:t>
      </w:r>
    </w:p>
    <w:p w14:paraId="624632E5" w14:textId="77777777" w:rsidR="00DF461B" w:rsidRPr="00DF461B" w:rsidRDefault="00DF461B" w:rsidP="00DF461B">
      <w:r w:rsidRPr="00DF461B">
        <w:t>Da Varianz funktional als Maß für Instabilität interpretiert wird, ergibt sich die Stabilitätsfunktion als</w:t>
      </w:r>
    </w:p>
    <w:p w14:paraId="3A1B57BB" w14:textId="77777777" w:rsidR="00DF461B" w:rsidRPr="00DF461B" w:rsidRDefault="00DF461B" w:rsidP="00DF461B">
      <w:proofErr w:type="gramStart"/>
      <w:r w:rsidRPr="00DF461B">
        <w:t>Stab(</w:t>
      </w:r>
      <w:proofErr w:type="gramEnd"/>
      <w:r w:rsidRPr="00DF461B">
        <w:t>Sa)=11+Var(Sa).\</w:t>
      </w:r>
      <w:proofErr w:type="spellStart"/>
      <w:r w:rsidRPr="00DF461B">
        <w:t>mathrm</w:t>
      </w:r>
      <w:proofErr w:type="spellEnd"/>
      <w:r w:rsidRPr="00DF461B">
        <w:t>{Stab}(\</w:t>
      </w:r>
      <w:proofErr w:type="spellStart"/>
      <w:r w:rsidRPr="00DF461B">
        <w:t>mathcal</w:t>
      </w:r>
      <w:proofErr w:type="spellEnd"/>
      <w:r w:rsidRPr="00DF461B">
        <w:t>{S}_a) = \</w:t>
      </w:r>
      <w:proofErr w:type="spellStart"/>
      <w:r w:rsidRPr="00DF461B">
        <w:t>frac</w:t>
      </w:r>
      <w:proofErr w:type="spellEnd"/>
      <w:r w:rsidRPr="00DF461B">
        <w:t>{1}{1 + \</w:t>
      </w:r>
      <w:proofErr w:type="spellStart"/>
      <w:r w:rsidRPr="00DF461B">
        <w:t>mathrm</w:t>
      </w:r>
      <w:proofErr w:type="spellEnd"/>
      <w:r w:rsidRPr="00DF461B">
        <w:t>{Var}(\</w:t>
      </w:r>
      <w:proofErr w:type="spellStart"/>
      <w:r w:rsidRPr="00DF461B">
        <w:t>mathcal</w:t>
      </w:r>
      <w:proofErr w:type="spellEnd"/>
      <w:r w:rsidRPr="00DF461B">
        <w:t xml:space="preserve">{S}_a)}.Stab(Sa​)=1+Var(Sa​)1​. </w:t>
      </w:r>
    </w:p>
    <w:p w14:paraId="460160EC" w14:textId="77777777" w:rsidR="00DF461B" w:rsidRPr="00DF461B" w:rsidRDefault="00DF461B" w:rsidP="00DF461B">
      <w:r w:rsidRPr="00DF461B">
        <w:t>Für die beiden empirischen Teilräume resultieren daraus nahezu identische Stabilitätswerte von etwa 0,9860{,}9860,986 bzw. 0,9850{,}9850,985. Der Unterschied liegt damit deutlich unterhalb einer sinnvollen Schwelle ε\</w:t>
      </w:r>
      <w:proofErr w:type="spellStart"/>
      <w:r w:rsidRPr="00DF461B">
        <w:t>varepsilonε</w:t>
      </w:r>
      <w:proofErr w:type="spellEnd"/>
      <w:r w:rsidRPr="00DF461B">
        <w:t>, sodass beide Systeme derselben Stabilitätsklasse zugeordnet werden können.</w:t>
      </w:r>
    </w:p>
    <w:p w14:paraId="3DF01C38" w14:textId="77777777" w:rsidR="00DF461B" w:rsidRPr="00DF461B" w:rsidRDefault="00DF461B" w:rsidP="00DF461B">
      <w:r w:rsidRPr="00DF461B">
        <w:t xml:space="preserve">Diese Beobachtung ist im Kontext der Unterrichtsforschung von zentraler Bedeutung. Unterricht wird nicht als deterministisches System verstanden, sondern als dynamische Struktur mit inhärenter Variabilität. Entscheidend ist daher nicht die Eliminierung von Varianz, sondern deren Einbettung in kohärente Muster (Helmke, </w:t>
      </w:r>
      <w:r w:rsidRPr="00DF461B">
        <w:rPr>
          <w:i/>
          <w:iCs/>
        </w:rPr>
        <w:t>Unterrichtsqualität und Lehrerprofessionalität</w:t>
      </w:r>
      <w:r w:rsidRPr="00DF461B">
        <w:t xml:space="preserve">, </w:t>
      </w:r>
      <w:proofErr w:type="gramStart"/>
      <w:r w:rsidRPr="00DF461B">
        <w:t>2012)[</w:t>
      </w:r>
      <w:proofErr w:type="gramEnd"/>
      <w:r w:rsidRPr="00DF461B">
        <w:t>1]. Die nahezu identische Stabilität beider Teilräume zeigt, dass diese Kohärenz unabhängig von der individuellen Lehrkraft auf Systemebene erhalten bleibt.</w:t>
      </w:r>
    </w:p>
    <w:p w14:paraId="3F776C0E" w14:textId="77777777" w:rsidR="00DF461B" w:rsidRPr="00DF461B" w:rsidRDefault="00DF461B" w:rsidP="00DF461B">
      <w:r w:rsidRPr="00DF461B">
        <w:t>Zur weiteren Differenzierung wird die Varianz dimensionsspezifisch zerlegt:</w:t>
      </w:r>
    </w:p>
    <w:p w14:paraId="63793B83" w14:textId="77777777" w:rsidR="00DF461B" w:rsidRPr="00DF461B" w:rsidRDefault="00DF461B" w:rsidP="00DF461B">
      <w:proofErr w:type="gramStart"/>
      <w:r w:rsidRPr="00DF461B">
        <w:t>Varj(</w:t>
      </w:r>
      <w:proofErr w:type="gramEnd"/>
      <w:r w:rsidRPr="00DF461B">
        <w:t>Sa)=1na∑i=1na(xi,j(a)−xˉj(a))2.\mathrm{Var}_j(\mathcal{S}_a) = \</w:t>
      </w:r>
      <w:proofErr w:type="spellStart"/>
      <w:r w:rsidRPr="00DF461B">
        <w:t>frac</w:t>
      </w:r>
      <w:proofErr w:type="spellEnd"/>
      <w:r w:rsidRPr="00DF461B">
        <w:t>{1}{</w:t>
      </w:r>
      <w:proofErr w:type="spellStart"/>
      <w:r w:rsidRPr="00DF461B">
        <w:t>n_a</w:t>
      </w:r>
      <w:proofErr w:type="spellEnd"/>
      <w:r w:rsidRPr="00DF461B">
        <w:t>} \</w:t>
      </w:r>
      <w:proofErr w:type="spellStart"/>
      <w:r w:rsidRPr="00DF461B">
        <w:t>sum</w:t>
      </w:r>
      <w:proofErr w:type="spellEnd"/>
      <w:r w:rsidRPr="00DF461B">
        <w:t>_{i=1}^{</w:t>
      </w:r>
      <w:proofErr w:type="spellStart"/>
      <w:r w:rsidRPr="00DF461B">
        <w:t>n_a</w:t>
      </w:r>
      <w:proofErr w:type="spellEnd"/>
      <w:r w:rsidRPr="00DF461B">
        <w:t>} (x_{</w:t>
      </w:r>
      <w:proofErr w:type="spellStart"/>
      <w:r w:rsidRPr="00DF461B">
        <w:t>i,j</w:t>
      </w:r>
      <w:proofErr w:type="spellEnd"/>
      <w:r w:rsidRPr="00DF461B">
        <w:t>}^{(a)} - \bar{x}_j^{(a)})^2.Varj​(Sa​)=na​1​i=1∑na​​(</w:t>
      </w:r>
      <w:proofErr w:type="spellStart"/>
      <w:r w:rsidRPr="00DF461B">
        <w:t>xi,j</w:t>
      </w:r>
      <w:proofErr w:type="spellEnd"/>
      <w:r w:rsidRPr="00DF461B">
        <w:t>(a)​−</w:t>
      </w:r>
      <w:proofErr w:type="spellStart"/>
      <w:r w:rsidRPr="00DF461B">
        <w:t>xˉj</w:t>
      </w:r>
      <w:proofErr w:type="spellEnd"/>
      <w:r w:rsidRPr="00DF461B">
        <w:t xml:space="preserve">(a)​)2. </w:t>
      </w:r>
    </w:p>
    <w:p w14:paraId="3CECF60B" w14:textId="77777777" w:rsidR="00DF461B" w:rsidRPr="00DF461B" w:rsidRDefault="00DF461B" w:rsidP="00DF461B">
      <w:r w:rsidRPr="00DF461B">
        <w:t>Hier zeigt sich eine klare Verschiebung der Instabilitätsverteilung: Während im Vergleichsraum S¬1\</w:t>
      </w:r>
      <w:proofErr w:type="spellStart"/>
      <w:r w:rsidRPr="00DF461B">
        <w:t>mathcal</w:t>
      </w:r>
      <w:proofErr w:type="spellEnd"/>
      <w:r w:rsidRPr="00DF461B">
        <w:t>{S}</w:t>
      </w:r>
      <w:proofErr w:type="gramStart"/>
      <w:r w:rsidRPr="00DF461B">
        <w:t>_{</w:t>
      </w:r>
      <w:proofErr w:type="gramEnd"/>
      <w:r w:rsidRPr="00DF461B">
        <w:t>\</w:t>
      </w:r>
      <w:proofErr w:type="spellStart"/>
      <w:r w:rsidRPr="00DF461B">
        <w:t>neg</w:t>
      </w:r>
      <w:proofErr w:type="spellEnd"/>
      <w:r w:rsidRPr="00DF461B">
        <w:t xml:space="preserve"> 1}S¬1​ die soziale Dimension die größte Streuung </w:t>
      </w:r>
      <w:r w:rsidRPr="00DF461B">
        <w:lastRenderedPageBreak/>
        <w:t>aufweist, verschiebt sich diese im Raum S1\</w:t>
      </w:r>
      <w:proofErr w:type="spellStart"/>
      <w:r w:rsidRPr="00DF461B">
        <w:t>mathcal</w:t>
      </w:r>
      <w:proofErr w:type="spellEnd"/>
      <w:r w:rsidRPr="00DF461B">
        <w:t xml:space="preserve">{S}_1S1​ teilweise in den affektiven Bereich. Diese Verschiebung bedeutet jedoch keine Veränderung der Gesamtstabilität, sondern lediglich eine </w:t>
      </w:r>
      <w:r w:rsidRPr="00DF461B">
        <w:rPr>
          <w:b/>
          <w:bCs/>
        </w:rPr>
        <w:t>Reallokation von Instabilität innerhalb des Systems</w:t>
      </w:r>
      <w:r w:rsidRPr="00DF461B">
        <w:t>.</w:t>
      </w:r>
    </w:p>
    <w:p w14:paraId="69A7DB96" w14:textId="77777777" w:rsidR="00DF461B" w:rsidRPr="00DF461B" w:rsidRDefault="00DF461B" w:rsidP="00DF461B">
      <w:r w:rsidRPr="00DF461B">
        <w:t>Damit lässt sich der zentrale strukturelle Unterschied präzise fassen: Die Systeme unterscheiden sich nicht in ihrer Stabilität, sondern in der Art und Weise, wie Stabilität erzeugt wird. Diese Einsicht steht im Einklang mit empirischen Befunden, wonach unterschiedliche Lehrkräfte vergleichbare Lernergebnisse über unterschiedliche didaktische Strategien erreichen können (</w:t>
      </w:r>
      <w:proofErr w:type="spellStart"/>
      <w:r w:rsidRPr="00DF461B">
        <w:t>Lipowsky</w:t>
      </w:r>
      <w:proofErr w:type="spellEnd"/>
      <w:r w:rsidRPr="00DF461B">
        <w:t xml:space="preserve">, Unterrichtsqualität und Lehrerhandeln, </w:t>
      </w:r>
      <w:proofErr w:type="gramStart"/>
      <w:r w:rsidRPr="00DF461B">
        <w:t>2009)[</w:t>
      </w:r>
      <w:proofErr w:type="gramEnd"/>
      <w:r w:rsidRPr="00DF461B">
        <w:t>2].</w:t>
      </w:r>
    </w:p>
    <w:p w14:paraId="679FF04B" w14:textId="77777777" w:rsidR="00DF461B" w:rsidRPr="00DF461B" w:rsidRDefault="00DF461B" w:rsidP="00DF461B">
      <w:r w:rsidRPr="00DF461B">
        <w:t>Ein weiterer invariabler Aspekt ist die Polaritätsstruktur. Für alle Zustände gilt:</w:t>
      </w:r>
    </w:p>
    <w:p w14:paraId="7DD24F2D" w14:textId="77777777" w:rsidR="00DF461B" w:rsidRPr="00DF461B" w:rsidRDefault="00DF461B" w:rsidP="00DF461B">
      <w:proofErr w:type="spellStart"/>
      <w:r w:rsidRPr="00DF461B">
        <w:t>sign</w:t>
      </w:r>
      <w:proofErr w:type="spellEnd"/>
      <w:r w:rsidRPr="00DF461B">
        <w:rPr>
          <w:rFonts w:ascii="Cambria Math" w:hAnsi="Cambria Math" w:cs="Cambria Math"/>
        </w:rPr>
        <w:t>⁡</w:t>
      </w:r>
      <w:r w:rsidRPr="00DF461B">
        <w:t>(</w:t>
      </w:r>
      <w:r w:rsidRPr="00DF461B">
        <w:rPr>
          <w:rFonts w:cs="Calibri"/>
        </w:rPr>
        <w:t>∑</w:t>
      </w:r>
      <w:proofErr w:type="spellStart"/>
      <w:proofErr w:type="gramStart"/>
      <w:r w:rsidRPr="00DF461B">
        <w:t>jxi,j</w:t>
      </w:r>
      <w:proofErr w:type="spellEnd"/>
      <w:proofErr w:type="gramEnd"/>
      <w:r w:rsidRPr="00DF461B">
        <w:t>)=+1.\</w:t>
      </w:r>
      <w:proofErr w:type="spellStart"/>
      <w:r w:rsidRPr="00DF461B">
        <w:t>operatorname</w:t>
      </w:r>
      <w:proofErr w:type="spellEnd"/>
      <w:r w:rsidRPr="00DF461B">
        <w:t>{</w:t>
      </w:r>
      <w:proofErr w:type="spellStart"/>
      <w:r w:rsidRPr="00DF461B">
        <w:t>sign</w:t>
      </w:r>
      <w:proofErr w:type="spellEnd"/>
      <w:r w:rsidRPr="00DF461B">
        <w:t>}\</w:t>
      </w:r>
      <w:proofErr w:type="spellStart"/>
      <w:r w:rsidRPr="00DF461B">
        <w:t>left</w:t>
      </w:r>
      <w:proofErr w:type="spellEnd"/>
      <w:r w:rsidRPr="00DF461B">
        <w:t>(\</w:t>
      </w:r>
      <w:proofErr w:type="spellStart"/>
      <w:r w:rsidRPr="00DF461B">
        <w:t>sum</w:t>
      </w:r>
      <w:proofErr w:type="spellEnd"/>
      <w:r w:rsidRPr="00DF461B">
        <w:t>_{j} x_{</w:t>
      </w:r>
      <w:proofErr w:type="spellStart"/>
      <w:r w:rsidRPr="00DF461B">
        <w:t>i,j</w:t>
      </w:r>
      <w:proofErr w:type="spellEnd"/>
      <w:r w:rsidRPr="00DF461B">
        <w:t>}\</w:t>
      </w:r>
      <w:proofErr w:type="spellStart"/>
      <w:r w:rsidRPr="00DF461B">
        <w:t>right</w:t>
      </w:r>
      <w:proofErr w:type="spellEnd"/>
      <w:r w:rsidRPr="00DF461B">
        <w:t>) = +1.sign(j∑​</w:t>
      </w:r>
      <w:proofErr w:type="spellStart"/>
      <w:r w:rsidRPr="00DF461B">
        <w:t>xi,j</w:t>
      </w:r>
      <w:proofErr w:type="spellEnd"/>
      <w:r w:rsidRPr="00DF461B">
        <w:t xml:space="preserve">​)=+1. </w:t>
      </w:r>
    </w:p>
    <w:p w14:paraId="08345AB3" w14:textId="77777777" w:rsidR="00DF461B" w:rsidRPr="00DF461B" w:rsidRDefault="00DF461B" w:rsidP="00DF461B">
      <w:r w:rsidRPr="00DF461B">
        <w:t xml:space="preserve">Damit liegt der gesamte Zustandsraum in einem positiv orientierten </w:t>
      </w:r>
      <w:proofErr w:type="spellStart"/>
      <w:r w:rsidRPr="00DF461B">
        <w:t>Halbraum</w:t>
      </w:r>
      <w:proofErr w:type="spellEnd"/>
      <w:r w:rsidRPr="00DF461B">
        <w:t>. Diese globale Orientierung ist als Ausdruck einer durchgehend konstruktiven Unterrichtsbewertung zu interpretieren und stellt eine notwendige Bedingung für Kohärenz im FRZK dar.</w:t>
      </w:r>
    </w:p>
    <w:p w14:paraId="5B88477D" w14:textId="77777777" w:rsidR="00DF461B" w:rsidRPr="00DF461B" w:rsidRDefault="00DF461B" w:rsidP="00DF461B">
      <w:r w:rsidRPr="00DF461B">
        <w:t xml:space="preserve">Auch die Dominanzstruktur der Dimensionen erweist sich als invariant. In beiden Teilräumen dominieren Kognition, Performanz und Regulation. Diese Übereinstimmung zeigt, dass die grundlegende funktionale Organisation des Unterrichts unabhängig von der einzelnen Lehrkraft erhalten bleibt. In der Unterrichtsforschung wird diese Trias als zentral für wirksamen Unterricht beschrieben, da sie kognitive Aktivierung, Leistungsorientierung und Selbstregulation miteinander verbindet (Klieme et al., </w:t>
      </w:r>
      <w:r w:rsidRPr="00DF461B">
        <w:rPr>
          <w:i/>
          <w:iCs/>
        </w:rPr>
        <w:t>PISA-Konsortium Deutschland</w:t>
      </w:r>
      <w:r w:rsidRPr="00DF461B">
        <w:t xml:space="preserve">, </w:t>
      </w:r>
      <w:proofErr w:type="gramStart"/>
      <w:r w:rsidRPr="00DF461B">
        <w:t>2006)[</w:t>
      </w:r>
      <w:proofErr w:type="gramEnd"/>
      <w:r w:rsidRPr="00DF461B">
        <w:t>3].</w:t>
      </w:r>
    </w:p>
    <w:p w14:paraId="162B64AC" w14:textId="77777777" w:rsidR="00DF461B" w:rsidRPr="00DF461B" w:rsidRDefault="00DF461B" w:rsidP="00DF461B">
      <w:r w:rsidRPr="00DF461B">
        <w:t>Die strukturelle Äquivalenz beider Teilräume lässt sich somit formal durch drei Bedingungen charakterisieren:</w:t>
      </w:r>
    </w:p>
    <w:p w14:paraId="19C1E14B" w14:textId="77777777" w:rsidR="00DF461B" w:rsidRPr="00DF461B" w:rsidRDefault="00DF461B" w:rsidP="00DF461B">
      <w:pPr>
        <w:numPr>
          <w:ilvl w:val="0"/>
          <w:numId w:val="14"/>
        </w:numPr>
      </w:pPr>
      <w:r w:rsidRPr="00DF461B">
        <w:t xml:space="preserve">Polaritätsinvarianz, </w:t>
      </w:r>
    </w:p>
    <w:p w14:paraId="3DECC6AC" w14:textId="77777777" w:rsidR="00DF461B" w:rsidRPr="00DF461B" w:rsidRDefault="00DF461B" w:rsidP="00DF461B">
      <w:pPr>
        <w:numPr>
          <w:ilvl w:val="0"/>
          <w:numId w:val="14"/>
        </w:numPr>
      </w:pPr>
      <w:r w:rsidRPr="00DF461B">
        <w:t xml:space="preserve">Dominanzäquivalenz, </w:t>
      </w:r>
    </w:p>
    <w:p w14:paraId="3F8E98D0" w14:textId="77777777" w:rsidR="00DF461B" w:rsidRPr="00DF461B" w:rsidRDefault="00DF461B" w:rsidP="00DF461B">
      <w:pPr>
        <w:numPr>
          <w:ilvl w:val="0"/>
          <w:numId w:val="14"/>
        </w:numPr>
      </w:pPr>
      <w:r w:rsidRPr="00DF461B">
        <w:t xml:space="preserve">Stabilitätsäquivalenz. </w:t>
      </w:r>
    </w:p>
    <w:p w14:paraId="5C8945B8" w14:textId="77777777" w:rsidR="00DF461B" w:rsidRPr="00DF461B" w:rsidRDefault="00DF461B" w:rsidP="00DF461B">
      <w:r w:rsidRPr="00DF461B">
        <w:t>Sind diese Bedingungen erfüllt, so gehören zwei Systeme derselben FRZK-Strukturklasse an, auch wenn sie auf lokaler Ebene Unterschiede aufweisen.</w:t>
      </w:r>
    </w:p>
    <w:p w14:paraId="19447BBD" w14:textId="77777777" w:rsidR="00DF461B" w:rsidRPr="00DF461B" w:rsidRDefault="00DF461B" w:rsidP="00DF461B">
      <w:r w:rsidRPr="00DF461B">
        <w:t>Gleichzeitig bleibt die Nichtidentität der Teilräume bestehen. Diese lässt sich über den Differenzoperator der Schwerpunktvektoren ausdrücken:</w:t>
      </w:r>
    </w:p>
    <w:p w14:paraId="734BB79B" w14:textId="77777777" w:rsidR="00DF461B" w:rsidRPr="00DF461B" w:rsidRDefault="00DF461B" w:rsidP="00DF461B">
      <w:r w:rsidRPr="00DF461B">
        <w:t>ΔSˉ=Sˉ1−Sˉ¬1.\Delta \bar{S} = \bar{S}_1 - \bar{S}</w:t>
      </w:r>
      <w:proofErr w:type="gramStart"/>
      <w:r w:rsidRPr="00DF461B">
        <w:t>_{</w:t>
      </w:r>
      <w:proofErr w:type="gramEnd"/>
      <w:r w:rsidRPr="00DF461B">
        <w:t>\</w:t>
      </w:r>
      <w:proofErr w:type="spellStart"/>
      <w:r w:rsidRPr="00DF461B">
        <w:t>neg</w:t>
      </w:r>
      <w:proofErr w:type="spellEnd"/>
      <w:r w:rsidRPr="00DF461B">
        <w:t xml:space="preserve"> 1}.ΔSˉ=Sˉ1​−Sˉ¬1​. </w:t>
      </w:r>
    </w:p>
    <w:p w14:paraId="3ACFAD1F" w14:textId="77777777" w:rsidR="00DF461B" w:rsidRPr="00DF461B" w:rsidRDefault="00DF461B" w:rsidP="00DF461B">
      <w:r w:rsidRPr="00DF461B">
        <w:t>Die empirisch beobachtete Differenz ist klein, aber ungleich null und wird maßgeblich durch die Sozialdimension bestimmt. Daraus folgt, dass sich die Systeme entlang dieser Dimension leicht verschieben, ohne ihre grundlegende Struktur zu verändern.</w:t>
      </w:r>
    </w:p>
    <w:p w14:paraId="4C3142D2" w14:textId="77777777" w:rsidR="00DF461B" w:rsidRPr="00DF461B" w:rsidRDefault="00DF461B" w:rsidP="00DF461B">
      <w:r w:rsidRPr="00DF461B">
        <w:t xml:space="preserve">Diese Kombination aus globaler Äquivalenz und lokaler Differenz ist charakteristisch für komplexe didaktische Systeme. Sie zeigt, dass Unterricht nicht durch ein einheitliches Idealmodell beschrieben werden kann, sondern als Familie funktional äquivalenter Realisationen zu verstehen ist (Baumert et al., </w:t>
      </w:r>
      <w:r w:rsidRPr="00DF461B">
        <w:rPr>
          <w:i/>
          <w:iCs/>
        </w:rPr>
        <w:t>COACTIV</w:t>
      </w:r>
      <w:r w:rsidRPr="00DF461B">
        <w:t xml:space="preserve">, </w:t>
      </w:r>
      <w:proofErr w:type="gramStart"/>
      <w:r w:rsidRPr="00DF461B">
        <w:t>2010)[</w:t>
      </w:r>
      <w:proofErr w:type="gramEnd"/>
      <w:r w:rsidRPr="00DF461B">
        <w:t>4].</w:t>
      </w:r>
    </w:p>
    <w:p w14:paraId="18DD53D9" w14:textId="77777777" w:rsidR="00DF461B" w:rsidRPr="00DF461B" w:rsidRDefault="00DF461B" w:rsidP="00DF461B">
      <w:r w:rsidRPr="00DF461B">
        <w:t>Die zentrale mathematische Schlussfolgerung dieses Abschnitts lautet daher:</w:t>
      </w:r>
    </w:p>
    <w:p w14:paraId="7DE67256" w14:textId="77777777" w:rsidR="00DF461B" w:rsidRPr="00DF461B" w:rsidRDefault="00DF461B" w:rsidP="00DF461B">
      <w:r w:rsidRPr="00DF461B">
        <w:t>S1≠S¬1beiStab(S1)≈Stab(S¬1)und[S1]=[S¬1].\</w:t>
      </w:r>
      <w:proofErr w:type="spellStart"/>
      <w:r w:rsidRPr="00DF461B">
        <w:t>mathcal</w:t>
      </w:r>
      <w:proofErr w:type="spellEnd"/>
      <w:r w:rsidRPr="00DF461B">
        <w:t>{S}_1 \</w:t>
      </w:r>
      <w:proofErr w:type="spellStart"/>
      <w:r w:rsidRPr="00DF461B">
        <w:t>neq</w:t>
      </w:r>
      <w:proofErr w:type="spellEnd"/>
      <w:r w:rsidRPr="00DF461B">
        <w:t xml:space="preserve"> \</w:t>
      </w:r>
      <w:proofErr w:type="spellStart"/>
      <w:r w:rsidRPr="00DF461B">
        <w:t>mathcal</w:t>
      </w:r>
      <w:proofErr w:type="spellEnd"/>
      <w:r w:rsidRPr="00DF461B">
        <w:t>{S}_{\</w:t>
      </w:r>
      <w:proofErr w:type="spellStart"/>
      <w:r w:rsidRPr="00DF461B">
        <w:t>neg</w:t>
      </w:r>
      <w:proofErr w:type="spellEnd"/>
      <w:r w:rsidRPr="00DF461B">
        <w:t xml:space="preserve"> 1} \</w:t>
      </w:r>
      <w:proofErr w:type="spellStart"/>
      <w:r w:rsidRPr="00DF461B">
        <w:t>quad</w:t>
      </w:r>
      <w:proofErr w:type="spellEnd"/>
      <w:r w:rsidRPr="00DF461B">
        <w:t xml:space="preserve"> \</w:t>
      </w:r>
      <w:proofErr w:type="spellStart"/>
      <w:r w:rsidRPr="00DF461B">
        <w:t>text</w:t>
      </w:r>
      <w:proofErr w:type="spellEnd"/>
      <w:r w:rsidRPr="00DF461B">
        <w:t>{bei} \</w:t>
      </w:r>
      <w:proofErr w:type="spellStart"/>
      <w:r w:rsidRPr="00DF461B">
        <w:t>quad</w:t>
      </w:r>
      <w:proofErr w:type="spellEnd"/>
      <w:r w:rsidRPr="00DF461B">
        <w:t xml:space="preserve"> \</w:t>
      </w:r>
      <w:proofErr w:type="spellStart"/>
      <w:r w:rsidRPr="00DF461B">
        <w:t>mathrm</w:t>
      </w:r>
      <w:proofErr w:type="spellEnd"/>
      <w:r w:rsidRPr="00DF461B">
        <w:t>{Stab}(\</w:t>
      </w:r>
      <w:proofErr w:type="spellStart"/>
      <w:r w:rsidRPr="00DF461B">
        <w:t>mathcal</w:t>
      </w:r>
      <w:proofErr w:type="spellEnd"/>
      <w:r w:rsidRPr="00DF461B">
        <w:t>{S}_1) \</w:t>
      </w:r>
      <w:proofErr w:type="spellStart"/>
      <w:r w:rsidRPr="00DF461B">
        <w:t>approx</w:t>
      </w:r>
      <w:proofErr w:type="spellEnd"/>
      <w:r w:rsidRPr="00DF461B">
        <w:t xml:space="preserve"> \</w:t>
      </w:r>
      <w:proofErr w:type="spellStart"/>
      <w:r w:rsidRPr="00DF461B">
        <w:t>mathrm</w:t>
      </w:r>
      <w:proofErr w:type="spellEnd"/>
      <w:r w:rsidRPr="00DF461B">
        <w:t>{Stab}(\</w:t>
      </w:r>
      <w:proofErr w:type="spellStart"/>
      <w:r w:rsidRPr="00DF461B">
        <w:t>mathcal</w:t>
      </w:r>
      <w:proofErr w:type="spellEnd"/>
      <w:r w:rsidRPr="00DF461B">
        <w:t>{S}_{\</w:t>
      </w:r>
      <w:proofErr w:type="spellStart"/>
      <w:r w:rsidRPr="00DF461B">
        <w:t>neg</w:t>
      </w:r>
      <w:proofErr w:type="spellEnd"/>
      <w:r w:rsidRPr="00DF461B">
        <w:t xml:space="preserve"> 1}) \</w:t>
      </w:r>
      <w:proofErr w:type="spellStart"/>
      <w:r w:rsidRPr="00DF461B">
        <w:t>quad</w:t>
      </w:r>
      <w:proofErr w:type="spellEnd"/>
      <w:r w:rsidRPr="00DF461B">
        <w:t xml:space="preserve"> \</w:t>
      </w:r>
      <w:proofErr w:type="spellStart"/>
      <w:r w:rsidRPr="00DF461B">
        <w:t>text</w:t>
      </w:r>
      <w:proofErr w:type="spellEnd"/>
      <w:r w:rsidRPr="00DF461B">
        <w:t>{und} \</w:t>
      </w:r>
      <w:proofErr w:type="spellStart"/>
      <w:r w:rsidRPr="00DF461B">
        <w:t>quad</w:t>
      </w:r>
      <w:proofErr w:type="spellEnd"/>
      <w:r w:rsidRPr="00DF461B">
        <w:t xml:space="preserve"> [\</w:t>
      </w:r>
      <w:proofErr w:type="spellStart"/>
      <w:r w:rsidRPr="00DF461B">
        <w:t>mathcal</w:t>
      </w:r>
      <w:proofErr w:type="spellEnd"/>
      <w:r w:rsidRPr="00DF461B">
        <w:t>{S}_1] = [\</w:t>
      </w:r>
      <w:proofErr w:type="spellStart"/>
      <w:r w:rsidRPr="00DF461B">
        <w:t>mathcal</w:t>
      </w:r>
      <w:proofErr w:type="spellEnd"/>
      <w:r w:rsidRPr="00DF461B">
        <w:t>{S}_{\</w:t>
      </w:r>
      <w:proofErr w:type="spellStart"/>
      <w:r w:rsidRPr="00DF461B">
        <w:t>neg</w:t>
      </w:r>
      <w:proofErr w:type="spellEnd"/>
      <w:r w:rsidRPr="00DF461B">
        <w:t xml:space="preserve"> 1}].S1​=S¬1​</w:t>
      </w:r>
      <w:proofErr w:type="spellStart"/>
      <w:r w:rsidRPr="00DF461B">
        <w:t>beiStab</w:t>
      </w:r>
      <w:proofErr w:type="spellEnd"/>
      <w:r w:rsidRPr="00DF461B">
        <w:t xml:space="preserve">(S1​)≈Stab(S¬1​)und[S1​]=[S¬1​]. </w:t>
      </w:r>
    </w:p>
    <w:p w14:paraId="0CBD4A87" w14:textId="77777777" w:rsidR="00DF461B" w:rsidRPr="00DF461B" w:rsidRDefault="00DF461B" w:rsidP="00DF461B">
      <w:r w:rsidRPr="00DF461B">
        <w:lastRenderedPageBreak/>
        <w:t xml:space="preserve">Damit ist formal gezeigt, dass die Unterschiede zwischen Lehrkraft 1 und den übrigen Lehrkräften nicht in der Qualität des Systems liegen, sondern in der </w:t>
      </w:r>
      <w:r w:rsidRPr="00DF461B">
        <w:rPr>
          <w:b/>
          <w:bCs/>
        </w:rPr>
        <w:t>Feinstruktur seiner Varianzorganisation</w:t>
      </w:r>
      <w:r w:rsidRPr="00DF461B">
        <w:t>. Genau hierin liegt die zentrale Stärke des FRZK: Es erlaubt, Unterschiede präzise zu lokalisieren, ohne vorschnell kategoriale Bewertungen vorzunehmen.</w:t>
      </w:r>
    </w:p>
    <w:p w14:paraId="54E0C521" w14:textId="77777777" w:rsidR="00DF461B" w:rsidRPr="00DF461B" w:rsidRDefault="00DF461B" w:rsidP="00DF461B">
      <w:r w:rsidRPr="00DF461B">
        <w:pict w14:anchorId="268EF587">
          <v:rect id="_x0000_i1343" style="width:0;height:1.5pt" o:hralign="center" o:hrstd="t" o:hr="t" fillcolor="#a0a0a0" stroked="f"/>
        </w:pict>
      </w:r>
    </w:p>
    <w:p w14:paraId="4DF763A5" w14:textId="77777777" w:rsidR="00DF461B" w:rsidRPr="00DF461B" w:rsidRDefault="00DF461B" w:rsidP="00DF461B">
      <w:pPr>
        <w:rPr>
          <w:b/>
          <w:bCs/>
        </w:rPr>
      </w:pPr>
      <w:r w:rsidRPr="00DF461B">
        <w:rPr>
          <w:b/>
          <w:bCs/>
        </w:rPr>
        <w:t>Literaturverzeichnis</w:t>
      </w:r>
    </w:p>
    <w:p w14:paraId="26B696EC" w14:textId="77777777" w:rsidR="00DF461B" w:rsidRPr="00DF461B" w:rsidRDefault="00DF461B" w:rsidP="00DF461B">
      <w:r w:rsidRPr="00DF461B">
        <w:t xml:space="preserve">[1] Helmke, A. (2012): </w:t>
      </w:r>
      <w:r w:rsidRPr="00DF461B">
        <w:rPr>
          <w:i/>
          <w:iCs/>
        </w:rPr>
        <w:t>Unterrichtsqualität und Lehrerprofessionalität</w:t>
      </w:r>
      <w:r w:rsidRPr="00DF461B">
        <w:t>. Seelze.</w:t>
      </w:r>
      <w:r w:rsidRPr="00DF461B">
        <w:br/>
        <w:t xml:space="preserve">[2] </w:t>
      </w:r>
      <w:proofErr w:type="spellStart"/>
      <w:r w:rsidRPr="00DF461B">
        <w:t>Lipowsky</w:t>
      </w:r>
      <w:proofErr w:type="spellEnd"/>
      <w:r w:rsidRPr="00DF461B">
        <w:t>, F. (2009): Unterrichtsqualität und Lehrerhandeln. In: Tippelt, R. (</w:t>
      </w:r>
      <w:proofErr w:type="spellStart"/>
      <w:r w:rsidRPr="00DF461B">
        <w:t>Hg</w:t>
      </w:r>
      <w:proofErr w:type="spellEnd"/>
      <w:r w:rsidRPr="00DF461B">
        <w:t xml:space="preserve">.): </w:t>
      </w:r>
      <w:r w:rsidRPr="00DF461B">
        <w:rPr>
          <w:i/>
          <w:iCs/>
        </w:rPr>
        <w:t>Handbuch Bildungsforschung</w:t>
      </w:r>
      <w:r w:rsidRPr="00DF461B">
        <w:t>. Wiesbaden.</w:t>
      </w:r>
      <w:r w:rsidRPr="00DF461B">
        <w:br/>
        <w:t xml:space="preserve">[3] Klieme, E. et al. (2006): </w:t>
      </w:r>
      <w:r w:rsidRPr="00DF461B">
        <w:rPr>
          <w:i/>
          <w:iCs/>
        </w:rPr>
        <w:t>Zur Entwicklung nationaler Bildungsstandards</w:t>
      </w:r>
      <w:r w:rsidRPr="00DF461B">
        <w:t>. Bonn/Berlin.</w:t>
      </w:r>
      <w:r w:rsidRPr="00DF461B">
        <w:br/>
        <w:t xml:space="preserve">[4] Baumert, J. et al. (2010): </w:t>
      </w:r>
      <w:r w:rsidRPr="00DF461B">
        <w:rPr>
          <w:i/>
          <w:iCs/>
        </w:rPr>
        <w:t>COACTIV – Professionelle Kompetenz von Lehrkräften</w:t>
      </w:r>
      <w:r w:rsidRPr="00DF461B">
        <w:t>. Berlin.</w:t>
      </w:r>
    </w:p>
    <w:p w14:paraId="7EA1B83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42382"/>
    <w:multiLevelType w:val="multilevel"/>
    <w:tmpl w:val="F28A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3334B05"/>
    <w:multiLevelType w:val="multilevel"/>
    <w:tmpl w:val="7A8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602DC"/>
    <w:multiLevelType w:val="multilevel"/>
    <w:tmpl w:val="D32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10F4F"/>
    <w:multiLevelType w:val="multilevel"/>
    <w:tmpl w:val="E3D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A51CD"/>
    <w:multiLevelType w:val="multilevel"/>
    <w:tmpl w:val="D45A3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61DD7"/>
    <w:multiLevelType w:val="multilevel"/>
    <w:tmpl w:val="EA3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F21AA"/>
    <w:multiLevelType w:val="multilevel"/>
    <w:tmpl w:val="4A2A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619DA"/>
    <w:multiLevelType w:val="multilevel"/>
    <w:tmpl w:val="CCE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928A6"/>
    <w:multiLevelType w:val="multilevel"/>
    <w:tmpl w:val="663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53317"/>
    <w:multiLevelType w:val="multilevel"/>
    <w:tmpl w:val="4F027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6B3630"/>
    <w:multiLevelType w:val="multilevel"/>
    <w:tmpl w:val="1D7EC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62612">
    <w:abstractNumId w:val="0"/>
  </w:num>
  <w:num w:numId="2" w16cid:durableId="1305963974">
    <w:abstractNumId w:val="2"/>
  </w:num>
  <w:num w:numId="3" w16cid:durableId="182020338">
    <w:abstractNumId w:val="6"/>
  </w:num>
  <w:num w:numId="4" w16cid:durableId="714892246">
    <w:abstractNumId w:val="5"/>
  </w:num>
  <w:num w:numId="5" w16cid:durableId="1971086535">
    <w:abstractNumId w:val="1"/>
  </w:num>
  <w:num w:numId="6" w16cid:durableId="450171675">
    <w:abstractNumId w:val="12"/>
  </w:num>
  <w:num w:numId="7" w16cid:durableId="1408376809">
    <w:abstractNumId w:val="7"/>
  </w:num>
  <w:num w:numId="8" w16cid:durableId="334765838">
    <w:abstractNumId w:val="13"/>
  </w:num>
  <w:num w:numId="9" w16cid:durableId="329993543">
    <w:abstractNumId w:val="3"/>
  </w:num>
  <w:num w:numId="10" w16cid:durableId="1598322497">
    <w:abstractNumId w:val="11"/>
  </w:num>
  <w:num w:numId="11" w16cid:durableId="16397574">
    <w:abstractNumId w:val="4"/>
  </w:num>
  <w:num w:numId="12" w16cid:durableId="593129794">
    <w:abstractNumId w:val="10"/>
  </w:num>
  <w:num w:numId="13" w16cid:durableId="2040004867">
    <w:abstractNumId w:val="8"/>
  </w:num>
  <w:num w:numId="14" w16cid:durableId="981613279">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1B"/>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DF461B"/>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2225"/>
  <w15:chartTrackingRefBased/>
  <w15:docId w15:val="{4A38633C-8515-4F0B-A2F9-6E7F40A2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67340726">
      <w:bodyDiv w:val="1"/>
      <w:marLeft w:val="0"/>
      <w:marRight w:val="0"/>
      <w:marTop w:val="0"/>
      <w:marBottom w:val="0"/>
      <w:divBdr>
        <w:top w:val="none" w:sz="0" w:space="0" w:color="auto"/>
        <w:left w:val="none" w:sz="0" w:space="0" w:color="auto"/>
        <w:bottom w:val="none" w:sz="0" w:space="0" w:color="auto"/>
        <w:right w:val="none" w:sz="0" w:space="0" w:color="auto"/>
      </w:divBdr>
      <w:divsChild>
        <w:div w:id="561065476">
          <w:marLeft w:val="0"/>
          <w:marRight w:val="0"/>
          <w:marTop w:val="0"/>
          <w:marBottom w:val="0"/>
          <w:divBdr>
            <w:top w:val="none" w:sz="0" w:space="0" w:color="auto"/>
            <w:left w:val="none" w:sz="0" w:space="0" w:color="auto"/>
            <w:bottom w:val="none" w:sz="0" w:space="0" w:color="auto"/>
            <w:right w:val="none" w:sz="0" w:space="0" w:color="auto"/>
          </w:divBdr>
          <w:divsChild>
            <w:div w:id="1679379922">
              <w:marLeft w:val="0"/>
              <w:marRight w:val="0"/>
              <w:marTop w:val="0"/>
              <w:marBottom w:val="0"/>
              <w:divBdr>
                <w:top w:val="none" w:sz="0" w:space="0" w:color="auto"/>
                <w:left w:val="none" w:sz="0" w:space="0" w:color="auto"/>
                <w:bottom w:val="none" w:sz="0" w:space="0" w:color="auto"/>
                <w:right w:val="none" w:sz="0" w:space="0" w:color="auto"/>
              </w:divBdr>
              <w:divsChild>
                <w:div w:id="1837646889">
                  <w:marLeft w:val="0"/>
                  <w:marRight w:val="0"/>
                  <w:marTop w:val="0"/>
                  <w:marBottom w:val="0"/>
                  <w:divBdr>
                    <w:top w:val="none" w:sz="0" w:space="0" w:color="auto"/>
                    <w:left w:val="none" w:sz="0" w:space="0" w:color="auto"/>
                    <w:bottom w:val="none" w:sz="0" w:space="0" w:color="auto"/>
                    <w:right w:val="none" w:sz="0" w:space="0" w:color="auto"/>
                  </w:divBdr>
                  <w:divsChild>
                    <w:div w:id="1463187704">
                      <w:marLeft w:val="0"/>
                      <w:marRight w:val="0"/>
                      <w:marTop w:val="0"/>
                      <w:marBottom w:val="0"/>
                      <w:divBdr>
                        <w:top w:val="none" w:sz="0" w:space="0" w:color="auto"/>
                        <w:left w:val="none" w:sz="0" w:space="0" w:color="auto"/>
                        <w:bottom w:val="none" w:sz="0" w:space="0" w:color="auto"/>
                        <w:right w:val="none" w:sz="0" w:space="0" w:color="auto"/>
                      </w:divBdr>
                      <w:divsChild>
                        <w:div w:id="599409781">
                          <w:marLeft w:val="0"/>
                          <w:marRight w:val="0"/>
                          <w:marTop w:val="0"/>
                          <w:marBottom w:val="0"/>
                          <w:divBdr>
                            <w:top w:val="none" w:sz="0" w:space="0" w:color="auto"/>
                            <w:left w:val="none" w:sz="0" w:space="0" w:color="auto"/>
                            <w:bottom w:val="none" w:sz="0" w:space="0" w:color="auto"/>
                            <w:right w:val="none" w:sz="0" w:space="0" w:color="auto"/>
                          </w:divBdr>
                          <w:divsChild>
                            <w:div w:id="1563249433">
                              <w:marLeft w:val="0"/>
                              <w:marRight w:val="0"/>
                              <w:marTop w:val="0"/>
                              <w:marBottom w:val="0"/>
                              <w:divBdr>
                                <w:top w:val="none" w:sz="0" w:space="0" w:color="auto"/>
                                <w:left w:val="none" w:sz="0" w:space="0" w:color="auto"/>
                                <w:bottom w:val="none" w:sz="0" w:space="0" w:color="auto"/>
                                <w:right w:val="none" w:sz="0" w:space="0" w:color="auto"/>
                              </w:divBdr>
                              <w:divsChild>
                                <w:div w:id="170132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604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030768">
          <w:marLeft w:val="0"/>
          <w:marRight w:val="0"/>
          <w:marTop w:val="0"/>
          <w:marBottom w:val="0"/>
          <w:divBdr>
            <w:top w:val="none" w:sz="0" w:space="0" w:color="auto"/>
            <w:left w:val="none" w:sz="0" w:space="0" w:color="auto"/>
            <w:bottom w:val="none" w:sz="0" w:space="0" w:color="auto"/>
            <w:right w:val="none" w:sz="0" w:space="0" w:color="auto"/>
          </w:divBdr>
          <w:divsChild>
            <w:div w:id="872380515">
              <w:marLeft w:val="0"/>
              <w:marRight w:val="0"/>
              <w:marTop w:val="0"/>
              <w:marBottom w:val="0"/>
              <w:divBdr>
                <w:top w:val="none" w:sz="0" w:space="0" w:color="auto"/>
                <w:left w:val="none" w:sz="0" w:space="0" w:color="auto"/>
                <w:bottom w:val="none" w:sz="0" w:space="0" w:color="auto"/>
                <w:right w:val="none" w:sz="0" w:space="0" w:color="auto"/>
              </w:divBdr>
              <w:divsChild>
                <w:div w:id="1729379327">
                  <w:marLeft w:val="0"/>
                  <w:marRight w:val="0"/>
                  <w:marTop w:val="0"/>
                  <w:marBottom w:val="0"/>
                  <w:divBdr>
                    <w:top w:val="none" w:sz="0" w:space="0" w:color="auto"/>
                    <w:left w:val="none" w:sz="0" w:space="0" w:color="auto"/>
                    <w:bottom w:val="none" w:sz="0" w:space="0" w:color="auto"/>
                    <w:right w:val="none" w:sz="0" w:space="0" w:color="auto"/>
                  </w:divBdr>
                  <w:divsChild>
                    <w:div w:id="936597483">
                      <w:marLeft w:val="0"/>
                      <w:marRight w:val="0"/>
                      <w:marTop w:val="0"/>
                      <w:marBottom w:val="0"/>
                      <w:divBdr>
                        <w:top w:val="none" w:sz="0" w:space="0" w:color="auto"/>
                        <w:left w:val="none" w:sz="0" w:space="0" w:color="auto"/>
                        <w:bottom w:val="none" w:sz="0" w:space="0" w:color="auto"/>
                        <w:right w:val="none" w:sz="0" w:space="0" w:color="auto"/>
                      </w:divBdr>
                      <w:divsChild>
                        <w:div w:id="1703019385">
                          <w:marLeft w:val="0"/>
                          <w:marRight w:val="0"/>
                          <w:marTop w:val="0"/>
                          <w:marBottom w:val="0"/>
                          <w:divBdr>
                            <w:top w:val="none" w:sz="0" w:space="0" w:color="auto"/>
                            <w:left w:val="none" w:sz="0" w:space="0" w:color="auto"/>
                            <w:bottom w:val="none" w:sz="0" w:space="0" w:color="auto"/>
                            <w:right w:val="none" w:sz="0" w:space="0" w:color="auto"/>
                          </w:divBdr>
                          <w:divsChild>
                            <w:div w:id="780611303">
                              <w:marLeft w:val="0"/>
                              <w:marRight w:val="0"/>
                              <w:marTop w:val="0"/>
                              <w:marBottom w:val="0"/>
                              <w:divBdr>
                                <w:top w:val="none" w:sz="0" w:space="0" w:color="auto"/>
                                <w:left w:val="none" w:sz="0" w:space="0" w:color="auto"/>
                                <w:bottom w:val="none" w:sz="0" w:space="0" w:color="auto"/>
                                <w:right w:val="none" w:sz="0" w:space="0" w:color="auto"/>
                              </w:divBdr>
                              <w:divsChild>
                                <w:div w:id="16487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709596">
          <w:marLeft w:val="0"/>
          <w:marRight w:val="0"/>
          <w:marTop w:val="0"/>
          <w:marBottom w:val="0"/>
          <w:divBdr>
            <w:top w:val="none" w:sz="0" w:space="0" w:color="auto"/>
            <w:left w:val="none" w:sz="0" w:space="0" w:color="auto"/>
            <w:bottom w:val="none" w:sz="0" w:space="0" w:color="auto"/>
            <w:right w:val="none" w:sz="0" w:space="0" w:color="auto"/>
          </w:divBdr>
          <w:divsChild>
            <w:div w:id="2142071475">
              <w:marLeft w:val="0"/>
              <w:marRight w:val="0"/>
              <w:marTop w:val="0"/>
              <w:marBottom w:val="0"/>
              <w:divBdr>
                <w:top w:val="none" w:sz="0" w:space="0" w:color="auto"/>
                <w:left w:val="none" w:sz="0" w:space="0" w:color="auto"/>
                <w:bottom w:val="none" w:sz="0" w:space="0" w:color="auto"/>
                <w:right w:val="none" w:sz="0" w:space="0" w:color="auto"/>
              </w:divBdr>
              <w:divsChild>
                <w:div w:id="1910068977">
                  <w:marLeft w:val="0"/>
                  <w:marRight w:val="0"/>
                  <w:marTop w:val="0"/>
                  <w:marBottom w:val="0"/>
                  <w:divBdr>
                    <w:top w:val="none" w:sz="0" w:space="0" w:color="auto"/>
                    <w:left w:val="none" w:sz="0" w:space="0" w:color="auto"/>
                    <w:bottom w:val="none" w:sz="0" w:space="0" w:color="auto"/>
                    <w:right w:val="none" w:sz="0" w:space="0" w:color="auto"/>
                  </w:divBdr>
                  <w:divsChild>
                    <w:div w:id="647704605">
                      <w:marLeft w:val="0"/>
                      <w:marRight w:val="0"/>
                      <w:marTop w:val="0"/>
                      <w:marBottom w:val="0"/>
                      <w:divBdr>
                        <w:top w:val="none" w:sz="0" w:space="0" w:color="auto"/>
                        <w:left w:val="none" w:sz="0" w:space="0" w:color="auto"/>
                        <w:bottom w:val="none" w:sz="0" w:space="0" w:color="auto"/>
                        <w:right w:val="none" w:sz="0" w:space="0" w:color="auto"/>
                      </w:divBdr>
                      <w:divsChild>
                        <w:div w:id="2128114123">
                          <w:marLeft w:val="0"/>
                          <w:marRight w:val="0"/>
                          <w:marTop w:val="0"/>
                          <w:marBottom w:val="0"/>
                          <w:divBdr>
                            <w:top w:val="none" w:sz="0" w:space="0" w:color="auto"/>
                            <w:left w:val="none" w:sz="0" w:space="0" w:color="auto"/>
                            <w:bottom w:val="none" w:sz="0" w:space="0" w:color="auto"/>
                            <w:right w:val="none" w:sz="0" w:space="0" w:color="auto"/>
                          </w:divBdr>
                          <w:divsChild>
                            <w:div w:id="1864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64443814">
      <w:bodyDiv w:val="1"/>
      <w:marLeft w:val="0"/>
      <w:marRight w:val="0"/>
      <w:marTop w:val="0"/>
      <w:marBottom w:val="0"/>
      <w:divBdr>
        <w:top w:val="none" w:sz="0" w:space="0" w:color="auto"/>
        <w:left w:val="none" w:sz="0" w:space="0" w:color="auto"/>
        <w:bottom w:val="none" w:sz="0" w:space="0" w:color="auto"/>
        <w:right w:val="none" w:sz="0" w:space="0" w:color="auto"/>
      </w:divBdr>
    </w:div>
    <w:div w:id="974875378">
      <w:bodyDiv w:val="1"/>
      <w:marLeft w:val="0"/>
      <w:marRight w:val="0"/>
      <w:marTop w:val="0"/>
      <w:marBottom w:val="0"/>
      <w:divBdr>
        <w:top w:val="none" w:sz="0" w:space="0" w:color="auto"/>
        <w:left w:val="none" w:sz="0" w:space="0" w:color="auto"/>
        <w:bottom w:val="none" w:sz="0" w:space="0" w:color="auto"/>
        <w:right w:val="none" w:sz="0" w:space="0" w:color="auto"/>
      </w:divBdr>
      <w:divsChild>
        <w:div w:id="643698271">
          <w:marLeft w:val="0"/>
          <w:marRight w:val="0"/>
          <w:marTop w:val="0"/>
          <w:marBottom w:val="0"/>
          <w:divBdr>
            <w:top w:val="none" w:sz="0" w:space="0" w:color="auto"/>
            <w:left w:val="none" w:sz="0" w:space="0" w:color="auto"/>
            <w:bottom w:val="none" w:sz="0" w:space="0" w:color="auto"/>
            <w:right w:val="none" w:sz="0" w:space="0" w:color="auto"/>
          </w:divBdr>
          <w:divsChild>
            <w:div w:id="1040856642">
              <w:marLeft w:val="0"/>
              <w:marRight w:val="0"/>
              <w:marTop w:val="0"/>
              <w:marBottom w:val="0"/>
              <w:divBdr>
                <w:top w:val="none" w:sz="0" w:space="0" w:color="auto"/>
                <w:left w:val="none" w:sz="0" w:space="0" w:color="auto"/>
                <w:bottom w:val="none" w:sz="0" w:space="0" w:color="auto"/>
                <w:right w:val="none" w:sz="0" w:space="0" w:color="auto"/>
              </w:divBdr>
              <w:divsChild>
                <w:div w:id="330377480">
                  <w:marLeft w:val="0"/>
                  <w:marRight w:val="0"/>
                  <w:marTop w:val="0"/>
                  <w:marBottom w:val="0"/>
                  <w:divBdr>
                    <w:top w:val="none" w:sz="0" w:space="0" w:color="auto"/>
                    <w:left w:val="none" w:sz="0" w:space="0" w:color="auto"/>
                    <w:bottom w:val="none" w:sz="0" w:space="0" w:color="auto"/>
                    <w:right w:val="none" w:sz="0" w:space="0" w:color="auto"/>
                  </w:divBdr>
                  <w:divsChild>
                    <w:div w:id="1883446027">
                      <w:marLeft w:val="0"/>
                      <w:marRight w:val="0"/>
                      <w:marTop w:val="0"/>
                      <w:marBottom w:val="0"/>
                      <w:divBdr>
                        <w:top w:val="none" w:sz="0" w:space="0" w:color="auto"/>
                        <w:left w:val="none" w:sz="0" w:space="0" w:color="auto"/>
                        <w:bottom w:val="none" w:sz="0" w:space="0" w:color="auto"/>
                        <w:right w:val="none" w:sz="0" w:space="0" w:color="auto"/>
                      </w:divBdr>
                      <w:divsChild>
                        <w:div w:id="927884041">
                          <w:marLeft w:val="0"/>
                          <w:marRight w:val="0"/>
                          <w:marTop w:val="0"/>
                          <w:marBottom w:val="0"/>
                          <w:divBdr>
                            <w:top w:val="none" w:sz="0" w:space="0" w:color="auto"/>
                            <w:left w:val="none" w:sz="0" w:space="0" w:color="auto"/>
                            <w:bottom w:val="none" w:sz="0" w:space="0" w:color="auto"/>
                            <w:right w:val="none" w:sz="0" w:space="0" w:color="auto"/>
                          </w:divBdr>
                          <w:divsChild>
                            <w:div w:id="1836070714">
                              <w:marLeft w:val="0"/>
                              <w:marRight w:val="0"/>
                              <w:marTop w:val="0"/>
                              <w:marBottom w:val="0"/>
                              <w:divBdr>
                                <w:top w:val="none" w:sz="0" w:space="0" w:color="auto"/>
                                <w:left w:val="none" w:sz="0" w:space="0" w:color="auto"/>
                                <w:bottom w:val="none" w:sz="0" w:space="0" w:color="auto"/>
                                <w:right w:val="none" w:sz="0" w:space="0" w:color="auto"/>
                              </w:divBdr>
                              <w:divsChild>
                                <w:div w:id="87111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80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380571">
          <w:marLeft w:val="0"/>
          <w:marRight w:val="0"/>
          <w:marTop w:val="0"/>
          <w:marBottom w:val="0"/>
          <w:divBdr>
            <w:top w:val="none" w:sz="0" w:space="0" w:color="auto"/>
            <w:left w:val="none" w:sz="0" w:space="0" w:color="auto"/>
            <w:bottom w:val="none" w:sz="0" w:space="0" w:color="auto"/>
            <w:right w:val="none" w:sz="0" w:space="0" w:color="auto"/>
          </w:divBdr>
          <w:divsChild>
            <w:div w:id="1619219596">
              <w:marLeft w:val="0"/>
              <w:marRight w:val="0"/>
              <w:marTop w:val="0"/>
              <w:marBottom w:val="0"/>
              <w:divBdr>
                <w:top w:val="none" w:sz="0" w:space="0" w:color="auto"/>
                <w:left w:val="none" w:sz="0" w:space="0" w:color="auto"/>
                <w:bottom w:val="none" w:sz="0" w:space="0" w:color="auto"/>
                <w:right w:val="none" w:sz="0" w:space="0" w:color="auto"/>
              </w:divBdr>
              <w:divsChild>
                <w:div w:id="1093933514">
                  <w:marLeft w:val="0"/>
                  <w:marRight w:val="0"/>
                  <w:marTop w:val="0"/>
                  <w:marBottom w:val="0"/>
                  <w:divBdr>
                    <w:top w:val="none" w:sz="0" w:space="0" w:color="auto"/>
                    <w:left w:val="none" w:sz="0" w:space="0" w:color="auto"/>
                    <w:bottom w:val="none" w:sz="0" w:space="0" w:color="auto"/>
                    <w:right w:val="none" w:sz="0" w:space="0" w:color="auto"/>
                  </w:divBdr>
                  <w:divsChild>
                    <w:div w:id="1521815148">
                      <w:marLeft w:val="0"/>
                      <w:marRight w:val="0"/>
                      <w:marTop w:val="0"/>
                      <w:marBottom w:val="0"/>
                      <w:divBdr>
                        <w:top w:val="none" w:sz="0" w:space="0" w:color="auto"/>
                        <w:left w:val="none" w:sz="0" w:space="0" w:color="auto"/>
                        <w:bottom w:val="none" w:sz="0" w:space="0" w:color="auto"/>
                        <w:right w:val="none" w:sz="0" w:space="0" w:color="auto"/>
                      </w:divBdr>
                      <w:divsChild>
                        <w:div w:id="1416049099">
                          <w:marLeft w:val="0"/>
                          <w:marRight w:val="0"/>
                          <w:marTop w:val="0"/>
                          <w:marBottom w:val="0"/>
                          <w:divBdr>
                            <w:top w:val="none" w:sz="0" w:space="0" w:color="auto"/>
                            <w:left w:val="none" w:sz="0" w:space="0" w:color="auto"/>
                            <w:bottom w:val="none" w:sz="0" w:space="0" w:color="auto"/>
                            <w:right w:val="none" w:sz="0" w:space="0" w:color="auto"/>
                          </w:divBdr>
                          <w:divsChild>
                            <w:div w:id="333807440">
                              <w:marLeft w:val="0"/>
                              <w:marRight w:val="0"/>
                              <w:marTop w:val="0"/>
                              <w:marBottom w:val="0"/>
                              <w:divBdr>
                                <w:top w:val="none" w:sz="0" w:space="0" w:color="auto"/>
                                <w:left w:val="none" w:sz="0" w:space="0" w:color="auto"/>
                                <w:bottom w:val="none" w:sz="0" w:space="0" w:color="auto"/>
                                <w:right w:val="none" w:sz="0" w:space="0" w:color="auto"/>
                              </w:divBdr>
                              <w:divsChild>
                                <w:div w:id="188667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020271">
          <w:marLeft w:val="0"/>
          <w:marRight w:val="0"/>
          <w:marTop w:val="0"/>
          <w:marBottom w:val="0"/>
          <w:divBdr>
            <w:top w:val="none" w:sz="0" w:space="0" w:color="auto"/>
            <w:left w:val="none" w:sz="0" w:space="0" w:color="auto"/>
            <w:bottom w:val="none" w:sz="0" w:space="0" w:color="auto"/>
            <w:right w:val="none" w:sz="0" w:space="0" w:color="auto"/>
          </w:divBdr>
          <w:divsChild>
            <w:div w:id="192308407">
              <w:marLeft w:val="0"/>
              <w:marRight w:val="0"/>
              <w:marTop w:val="0"/>
              <w:marBottom w:val="0"/>
              <w:divBdr>
                <w:top w:val="none" w:sz="0" w:space="0" w:color="auto"/>
                <w:left w:val="none" w:sz="0" w:space="0" w:color="auto"/>
                <w:bottom w:val="none" w:sz="0" w:space="0" w:color="auto"/>
                <w:right w:val="none" w:sz="0" w:space="0" w:color="auto"/>
              </w:divBdr>
              <w:divsChild>
                <w:div w:id="1541167761">
                  <w:marLeft w:val="0"/>
                  <w:marRight w:val="0"/>
                  <w:marTop w:val="0"/>
                  <w:marBottom w:val="0"/>
                  <w:divBdr>
                    <w:top w:val="none" w:sz="0" w:space="0" w:color="auto"/>
                    <w:left w:val="none" w:sz="0" w:space="0" w:color="auto"/>
                    <w:bottom w:val="none" w:sz="0" w:space="0" w:color="auto"/>
                    <w:right w:val="none" w:sz="0" w:space="0" w:color="auto"/>
                  </w:divBdr>
                  <w:divsChild>
                    <w:div w:id="999652500">
                      <w:marLeft w:val="0"/>
                      <w:marRight w:val="0"/>
                      <w:marTop w:val="0"/>
                      <w:marBottom w:val="0"/>
                      <w:divBdr>
                        <w:top w:val="none" w:sz="0" w:space="0" w:color="auto"/>
                        <w:left w:val="none" w:sz="0" w:space="0" w:color="auto"/>
                        <w:bottom w:val="none" w:sz="0" w:space="0" w:color="auto"/>
                        <w:right w:val="none" w:sz="0" w:space="0" w:color="auto"/>
                      </w:divBdr>
                      <w:divsChild>
                        <w:div w:id="819536143">
                          <w:marLeft w:val="0"/>
                          <w:marRight w:val="0"/>
                          <w:marTop w:val="0"/>
                          <w:marBottom w:val="0"/>
                          <w:divBdr>
                            <w:top w:val="none" w:sz="0" w:space="0" w:color="auto"/>
                            <w:left w:val="none" w:sz="0" w:space="0" w:color="auto"/>
                            <w:bottom w:val="none" w:sz="0" w:space="0" w:color="auto"/>
                            <w:right w:val="none" w:sz="0" w:space="0" w:color="auto"/>
                          </w:divBdr>
                          <w:divsChild>
                            <w:div w:id="11163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6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3151</Words>
  <Characters>19852</Characters>
  <Application>Microsoft Office Word</Application>
  <DocSecurity>0</DocSecurity>
  <Lines>165</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2026-04-13T11:11:00Z</dcterms:created>
  <dcterms:modified xsi:type="dcterms:W3CDTF">2026-04-13T11:15:00Z</dcterms:modified>
</cp:coreProperties>
</file>