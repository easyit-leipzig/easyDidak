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7B03C" w14:textId="77777777" w:rsidR="00537CC9" w:rsidRPr="00537CC9" w:rsidRDefault="00537CC9" w:rsidP="00537CC9">
      <w:hyperlink r:id="rId5" w:history="1">
        <w:r w:rsidRPr="00537CC9">
          <w:rPr>
            <w:rStyle w:val="Hyperlink"/>
            <w:b/>
            <w:bCs/>
          </w:rPr>
          <w:t>ChatGPT</w:t>
        </w:r>
      </w:hyperlink>
    </w:p>
    <w:p w14:paraId="63E0C888" w14:textId="77777777" w:rsidR="00537CC9" w:rsidRPr="00537CC9" w:rsidRDefault="00537CC9" w:rsidP="00537CC9">
      <w:pPr>
        <w:numPr>
          <w:ilvl w:val="0"/>
          <w:numId w:val="4"/>
        </w:numPr>
      </w:pPr>
    </w:p>
    <w:p w14:paraId="417A0856" w14:textId="77777777" w:rsidR="00537CC9" w:rsidRPr="00537CC9" w:rsidRDefault="00537CC9" w:rsidP="00537CC9">
      <w:pPr>
        <w:numPr>
          <w:ilvl w:val="0"/>
          <w:numId w:val="4"/>
        </w:numPr>
      </w:pPr>
    </w:p>
    <w:p w14:paraId="019E998C" w14:textId="77777777" w:rsidR="00537CC9" w:rsidRPr="00537CC9" w:rsidRDefault="00537CC9" w:rsidP="00537CC9">
      <w:pPr>
        <w:numPr>
          <w:ilvl w:val="0"/>
          <w:numId w:val="5"/>
        </w:numPr>
      </w:pPr>
    </w:p>
    <w:p w14:paraId="3C753C38" w14:textId="77777777" w:rsidR="00537CC9" w:rsidRPr="00537CC9" w:rsidRDefault="00537CC9" w:rsidP="00537CC9">
      <w:pPr>
        <w:numPr>
          <w:ilvl w:val="0"/>
          <w:numId w:val="5"/>
        </w:numPr>
      </w:pPr>
    </w:p>
    <w:p w14:paraId="7893F833" w14:textId="77777777" w:rsidR="00537CC9" w:rsidRPr="00537CC9" w:rsidRDefault="00537CC9" w:rsidP="00537CC9">
      <w:pPr>
        <w:numPr>
          <w:ilvl w:val="1"/>
          <w:numId w:val="5"/>
        </w:numPr>
      </w:pPr>
    </w:p>
    <w:p w14:paraId="5FA5A93F" w14:textId="77777777" w:rsidR="00537CC9" w:rsidRPr="00537CC9" w:rsidRDefault="00537CC9" w:rsidP="00537CC9">
      <w:pPr>
        <w:numPr>
          <w:ilvl w:val="0"/>
          <w:numId w:val="5"/>
        </w:numPr>
      </w:pPr>
    </w:p>
    <w:p w14:paraId="715AC54D" w14:textId="77777777" w:rsidR="00537CC9" w:rsidRPr="00537CC9" w:rsidRDefault="00537CC9" w:rsidP="00537CC9">
      <w:pPr>
        <w:numPr>
          <w:ilvl w:val="0"/>
          <w:numId w:val="5"/>
        </w:numPr>
      </w:pPr>
    </w:p>
    <w:p w14:paraId="42501EFF" w14:textId="77777777" w:rsidR="00537CC9" w:rsidRPr="00537CC9" w:rsidRDefault="00537CC9" w:rsidP="00537CC9">
      <w:pPr>
        <w:numPr>
          <w:ilvl w:val="1"/>
          <w:numId w:val="5"/>
        </w:numPr>
      </w:pPr>
    </w:p>
    <w:p w14:paraId="16C1F894" w14:textId="77777777" w:rsidR="00537CC9" w:rsidRPr="00537CC9" w:rsidRDefault="00537CC9" w:rsidP="00537CC9">
      <w:pPr>
        <w:numPr>
          <w:ilvl w:val="1"/>
          <w:numId w:val="5"/>
        </w:numPr>
      </w:pPr>
    </w:p>
    <w:p w14:paraId="2A69F45F" w14:textId="77777777" w:rsidR="00537CC9" w:rsidRPr="00537CC9" w:rsidRDefault="00537CC9" w:rsidP="00537CC9">
      <w:pPr>
        <w:numPr>
          <w:ilvl w:val="1"/>
          <w:numId w:val="5"/>
        </w:numPr>
      </w:pPr>
    </w:p>
    <w:p w14:paraId="3DD0B99A" w14:textId="77777777" w:rsidR="00537CC9" w:rsidRPr="00537CC9" w:rsidRDefault="00537CC9" w:rsidP="00537CC9">
      <w:pPr>
        <w:numPr>
          <w:ilvl w:val="1"/>
          <w:numId w:val="5"/>
        </w:numPr>
      </w:pPr>
    </w:p>
    <w:p w14:paraId="0B6D21AA" w14:textId="77777777" w:rsidR="00537CC9" w:rsidRPr="00537CC9" w:rsidRDefault="00537CC9" w:rsidP="00537CC9">
      <w:pPr>
        <w:numPr>
          <w:ilvl w:val="1"/>
          <w:numId w:val="5"/>
        </w:numPr>
      </w:pPr>
    </w:p>
    <w:p w14:paraId="74B12CA1" w14:textId="77777777" w:rsidR="00537CC9" w:rsidRPr="00537CC9" w:rsidRDefault="00537CC9" w:rsidP="00537CC9">
      <w:pPr>
        <w:numPr>
          <w:ilvl w:val="1"/>
          <w:numId w:val="5"/>
        </w:numPr>
      </w:pPr>
    </w:p>
    <w:p w14:paraId="4C0A0D54" w14:textId="77777777" w:rsidR="00537CC9" w:rsidRPr="00537CC9" w:rsidRDefault="00537CC9" w:rsidP="00537CC9">
      <w:pPr>
        <w:numPr>
          <w:ilvl w:val="0"/>
          <w:numId w:val="5"/>
        </w:numPr>
      </w:pPr>
    </w:p>
    <w:p w14:paraId="38AE3EA3" w14:textId="77777777" w:rsidR="00537CC9" w:rsidRPr="00537CC9" w:rsidRDefault="00537CC9" w:rsidP="00537CC9">
      <w:pPr>
        <w:numPr>
          <w:ilvl w:val="0"/>
          <w:numId w:val="5"/>
        </w:numPr>
      </w:pPr>
    </w:p>
    <w:p w14:paraId="0FA5B501" w14:textId="77777777" w:rsidR="00537CC9" w:rsidRPr="00537CC9" w:rsidRDefault="00537CC9" w:rsidP="00537CC9">
      <w:pPr>
        <w:numPr>
          <w:ilvl w:val="0"/>
          <w:numId w:val="5"/>
        </w:numPr>
      </w:pPr>
    </w:p>
    <w:p w14:paraId="631DAD45" w14:textId="77777777" w:rsidR="00537CC9" w:rsidRPr="00537CC9" w:rsidRDefault="00537CC9" w:rsidP="00537CC9">
      <w:pPr>
        <w:numPr>
          <w:ilvl w:val="0"/>
          <w:numId w:val="6"/>
        </w:numPr>
      </w:pPr>
    </w:p>
    <w:p w14:paraId="048D1BF8" w14:textId="77777777" w:rsidR="00537CC9" w:rsidRPr="00537CC9" w:rsidRDefault="00537CC9" w:rsidP="00537CC9">
      <w:pPr>
        <w:rPr>
          <w:b/>
          <w:bCs/>
        </w:rPr>
      </w:pPr>
      <w:r w:rsidRPr="00537CC9">
        <w:rPr>
          <w:b/>
          <w:bCs/>
        </w:rPr>
        <w:t>sql_semantische_dichte_lehrer_type_1.json</w:t>
      </w:r>
    </w:p>
    <w:p w14:paraId="34769BC9" w14:textId="77777777" w:rsidR="00537CC9" w:rsidRPr="00537CC9" w:rsidRDefault="00537CC9" w:rsidP="00537CC9">
      <w:r w:rsidRPr="00537CC9">
        <w:t>Datei</w:t>
      </w:r>
    </w:p>
    <w:p w14:paraId="45434BAE" w14:textId="77777777" w:rsidR="00537CC9" w:rsidRPr="00537CC9" w:rsidRDefault="00537CC9" w:rsidP="00537CC9">
      <w:r w:rsidRPr="00537CC9">
        <w:t xml:space="preserve">"select 1 AS type,icas_19_4_2.mtr_rueckkopplung_datenmaske.datum AS datum,icas_19_4_2.mtr_rueckkopplung_datenmaske.lehrkraft_id AS lehrkraft_id,icas_19_4_2.mtr_rueckkopplung_datenmaske.wochentag AS wochentag,icas_19_4_2.mtr_rueckkopplung_datenmaske.gruppe_id AS gruppe_id,icas_19_4_2.frzk_semantische_dichte_lehrer.id AS id,icas_19_4_2.frzk_semantische_dichte_lehrer.ue_id AS ue_id,icas_19_4_2.frzk_semantische_dichte_lehrer.id_mtr_rueckkopplung_datenmaske AS id_mtr_rueckkopplung_datenmaske,icas_19_4_2.frzk_semantische_dichte_lehrer.mtr_rueckkopplung_datenmaske_values_id AS mtr_rueckkopplung_datenmaske_values_id,icas_19_4_2.mtr_rueckkopplung_datenmaske.teilnehmer_id AS teilnehmer_id,icas_19_4_2.frzk_semantische_dichte_lehrer.x_kognition AS x_kognition,icas_19_4_2.frzk_semantische_dichte_lehrer.x_sozial AS x_sozial,icas_19_4_2.frzk_semantische_dichte_lehrer.x_affektiv AS x_affektiv,icas_19_4_2.frzk_semantische_dichte_lehrer.x_motivation AS x_motivation,icas_19_4_2.frzk_semantische_dichte_lehrer.x_methodik AS x_methodik,icas_19_4_2.frzk_semantische_dichte_lehrer.x_performanz AS x_performanz,icas_19_4_2.frzk_semantische_dichte_lehrer.x_regulation AS x_regulation,icas_19_4_2.frzk_semantische_dichte_lehrer.sum_kognition AS sum_kognition,icas_19_4_2.frzk_semantische_dichte_lehrer.sum_sozial AS sum_sozial,icas_19_4_2.frzk_semantische_dichte_lehrer.sum_affektiv AS </w:t>
      </w:r>
      <w:r w:rsidRPr="00537CC9">
        <w:lastRenderedPageBreak/>
        <w:t>sum_affektiv,icas_19_4_2.frzk_semantische_dichte_lehrer.sum_motivation AS sum_motivation,icas_19_4_2.frzk_semantische_dichte_lehrer.sum_methodik AS sum_methodik,icas_19_4_2.frzk_semantische_dichte_lehrer.sum_performanz AS sum_performanz,icas_19_4_2.frzk_semantische_dichte_lehrer.sum_regulation AS sum_regulation,icas_19_4_2.frzk_semantische_dichte_lehrer.h_kognition AS h_kognition,icas_19_4_2.frzk_semantische_dichte_lehrer.h_sozial AS h_sozial,icas_19_4_2.frzk_semantische_dichte_lehrer.h_affektiv AS h_affektiv,icas_19_4_2.frzk_semantische_dichte_lehrer.h_motivation AS h_motivation,icas_19_4_2.frzk_semantische_dichte_lehrer.h_methodik AS h_methodik,icas_19_4_2.frzk_semantische_dichte_lehrer.h_performanz AS h_performanz,icas_19_4_2.frzk_semantische_dichte_lehrer.h_regulation AS h_regulation,icas_19_4_2.frzk_semantische_dichte_lehrer.token_anzahl AS token_anzahl,icas_19_4_2.frzk_semantische_dichte_lehrer.funktionsklassen_anzahl_gesamt AS funktionsklassen_anzahl_gesamt,icas_19_4_2.frzk_semantische_dichte_lehrer.dominante_dimension AS dominante_dimension,icas_19_4_2.frzk_semantische_dichte_lehrer.dominante_dimension_wert AS dominante_dimension_wert,icas_19_4_2.frzk_semantische_dichte_lehrer.polaritaet_gesamt AS polaritaet_gesamt,icas_19_4_2.frzk_semantische_dichte_lehrer.d_semantisch AS d_semantisch,icas_19_4_2.frzk_semantische_dichte_lehrer.created_at AS created_at,icas_19_4_2.mtr_rueckkopplung_datenmaske.thema AS thema,icas_19_4_2.mtr_rueckkopplung_datenmaske.bemerkung AS bemerkung,icas_19_4_2.mtr_rueckkopplung_datenmaske.fach AS fach,icas_19_4_2.mtr_rueckkopplung_datenmaske.day_number AS day_number from (icas_19_4_2.frzk_semantische_dichte_lehrer join icas_19_4_2.mtr_rueckkopplung_datenmaske) where icas_19_4_2.mtr_rueckkopplung_datenmaske.id = icas_19_4_2.frzk_semantische_dichte_lehrer.id_mtr_rueckkopplung_datenmaske and (icas_19_4_2.mtr_rueckkopplung_datenmaske.fach = 'MAT' or icas_19_4_2.mtr_rueckkopplung_datenmaske.fach = 'PHY') and icas_19_4_2.frzk_semantische_dichte_lehrer.x_kognition &lt;&gt; 0 and icas_19_4_2.frzk_semantische_dichte_lehrer.x_sozial &lt;&gt; 0 and icas_19_4_2.frzk_semantische_dichte_lehrer.x_affektiv &lt;&gt; 0 and icas_19_4_2.frzk_semantische_dichte_lehrer.x_motivation &lt;&gt; 0 and icas_19_4_2.frzk_semantische_dichte_lehrer.x_methodik &lt;&gt; 0 and icas_19_4_2.frzk_semantische_dichte_lehrer.x_performanz &lt;&gt; 0 and icas_19_4_2.frzk_semantische_dichte_lehrer.x_regulation &lt;&gt; 0 and icas_19_4_2.mtr_rueckkopplung_datenmaske.datum &gt;= '2025-09-01' order by icas_19_4_2.mtr_rueckkopplung_datenmaske.datum &lt;&gt; 0 and icas_19_4_2.mtr_rueckkopplung_datenmaske.thema is not null" dieseabfrage liefert die daten aus lehrkraftsicht. das json enthält die daten. die daten müssen anders als bisher ausgewertet werden. diese daten beschreiben satzweise die sicht der lehrkraft auf den schüler. die sätze einer datenmaske_id liefern die bewertung pro einheit. es geht also nicht um die bewertung der lehrkraft selbst, sondern um die bewertung der lehrkraftsicht. die daten müssen so aggregiert werden, dass die breite der bewertungen satzweise und die andern breiten erhalten bleiben. erstelle eine mögliche auswertung der daten frzk-konform unter diesem gesichtspunkt</w:t>
      </w:r>
    </w:p>
    <w:p w14:paraId="41BB2E00" w14:textId="77777777" w:rsidR="00537CC9" w:rsidRPr="00537CC9" w:rsidRDefault="00537CC9" w:rsidP="00537CC9">
      <w:r w:rsidRPr="00537CC9">
        <w:lastRenderedPageBreak/>
        <w:br/>
      </w:r>
    </w:p>
    <w:p w14:paraId="44E07D08" w14:textId="77777777" w:rsidR="00537CC9" w:rsidRPr="00537CC9" w:rsidRDefault="00537CC9" w:rsidP="00537CC9">
      <w:r w:rsidRPr="00537CC9">
        <w:t>Du hast den entscheidenden Punkt korrekt identifiziert:</w:t>
      </w:r>
      <w:r w:rsidRPr="00537CC9">
        <w:br/>
        <w:t>Die Daten sind </w:t>
      </w:r>
      <w:r w:rsidRPr="00537CC9">
        <w:rPr>
          <w:b/>
          <w:bCs/>
        </w:rPr>
        <w:t>nicht lehrkraftbezogen im Sinne einer Bewertung der Lehrkraft</w:t>
      </w:r>
      <w:r w:rsidRPr="00537CC9">
        <w:t>, sondern bilden eine </w:t>
      </w:r>
      <w:r w:rsidRPr="00537CC9">
        <w:rPr>
          <w:b/>
          <w:bCs/>
        </w:rPr>
        <w:t>operatorielle Projektion der Lehrkraftsicht auf den Schülerraum</w:t>
      </w:r>
      <w:r w:rsidRPr="00537CC9">
        <w:t> ab – und zwar </w:t>
      </w:r>
      <w:r w:rsidRPr="00537CC9">
        <w:rPr>
          <w:b/>
          <w:bCs/>
        </w:rPr>
        <w:t>satzweise</w:t>
      </w:r>
      <w:r w:rsidRPr="00537CC9">
        <w:t>.</w:t>
      </w:r>
    </w:p>
    <w:p w14:paraId="73297D3C" w14:textId="77777777" w:rsidR="00537CC9" w:rsidRPr="00537CC9" w:rsidRDefault="00537CC9" w:rsidP="00537CC9">
      <w:r w:rsidRPr="00537CC9">
        <w:t>Damit ist die bisher übliche Aggregation (Mittelwert pro UE etc.) </w:t>
      </w:r>
      <w:r w:rsidRPr="00537CC9">
        <w:rPr>
          <w:b/>
          <w:bCs/>
        </w:rPr>
        <w:t>formal falsch</w:t>
      </w:r>
      <w:r w:rsidRPr="00537CC9">
        <w:t>, weil sie genau das zerstört, was im FRZK zentral ist:</w:t>
      </w:r>
      <w:r w:rsidRPr="00537CC9">
        <w:br/>
        <w:t>→ </w:t>
      </w:r>
      <w:r w:rsidRPr="00537CC9">
        <w:rPr>
          <w:b/>
          <w:bCs/>
        </w:rPr>
        <w:t>die strukturelle Breite des Zustandsraums S</w:t>
      </w:r>
      <w:r w:rsidRPr="00537CC9">
        <w:t>.</w:t>
      </w:r>
    </w:p>
    <w:p w14:paraId="19B66521" w14:textId="77777777" w:rsidR="00537CC9" w:rsidRPr="00537CC9" w:rsidRDefault="00537CC9" w:rsidP="00537CC9">
      <w:r w:rsidRPr="00537CC9">
        <w:pict w14:anchorId="58C78F04">
          <v:rect id="_x0000_i1241" style="width:0;height:0" o:hralign="center" o:hrstd="t" o:hr="t" fillcolor="#a0a0a0" stroked="f"/>
        </w:pict>
      </w:r>
    </w:p>
    <w:p w14:paraId="0552600F" w14:textId="77777777" w:rsidR="00537CC9" w:rsidRPr="00537CC9" w:rsidRDefault="00537CC9" w:rsidP="00537CC9">
      <w:pPr>
        <w:rPr>
          <w:b/>
          <w:bCs/>
        </w:rPr>
      </w:pPr>
      <w:r w:rsidRPr="00537CC9">
        <w:rPr>
          <w:b/>
          <w:bCs/>
        </w:rPr>
        <w:t>1. FRZK-Reinterpretation der Datenstruktur</w:t>
      </w:r>
    </w:p>
    <w:p w14:paraId="443BD459" w14:textId="77777777" w:rsidR="00537CC9" w:rsidRPr="00537CC9" w:rsidRDefault="00537CC9" w:rsidP="00537CC9">
      <w:r w:rsidRPr="00537CC9">
        <w:t>Aus deinem JSON  ergibt sich eindeutig:</w:t>
      </w:r>
    </w:p>
    <w:p w14:paraId="464E3D50" w14:textId="77777777" w:rsidR="00537CC9" w:rsidRPr="00537CC9" w:rsidRDefault="00537CC9" w:rsidP="00537CC9">
      <w:pPr>
        <w:numPr>
          <w:ilvl w:val="0"/>
          <w:numId w:val="7"/>
        </w:numPr>
      </w:pPr>
      <w:r w:rsidRPr="00537CC9">
        <w:t>jede mtr_rueckkopplung_datenmaske_id = </w:t>
      </w:r>
      <w:r w:rsidRPr="00537CC9">
        <w:rPr>
          <w:b/>
          <w:bCs/>
        </w:rPr>
        <w:t>eine Unterrichtseinheit (UE)</w:t>
      </w:r>
    </w:p>
    <w:p w14:paraId="4292FDE1" w14:textId="77777777" w:rsidR="00537CC9" w:rsidRPr="00537CC9" w:rsidRDefault="00537CC9" w:rsidP="00537CC9">
      <w:pPr>
        <w:numPr>
          <w:ilvl w:val="0"/>
          <w:numId w:val="7"/>
        </w:numPr>
      </w:pPr>
      <w:r w:rsidRPr="00537CC9">
        <w:t>jede mtr_rueckkopplung_datenmaske_values_id = </w:t>
      </w:r>
      <w:r w:rsidRPr="00537CC9">
        <w:rPr>
          <w:b/>
          <w:bCs/>
        </w:rPr>
        <w:t>ein Satz = ein Zustand Si</w:t>
      </w:r>
      <w:r w:rsidRPr="00537CC9">
        <w:rPr>
          <w:b/>
          <w:bCs/>
          <w:i/>
          <w:iCs/>
        </w:rPr>
        <w:t>Si</w:t>
      </w:r>
      <w:r w:rsidRPr="00537CC9">
        <w:rPr>
          <w:b/>
          <w:bCs/>
        </w:rPr>
        <w:t>​</w:t>
      </w:r>
    </w:p>
    <w:p w14:paraId="1C227616" w14:textId="77777777" w:rsidR="00537CC9" w:rsidRPr="00537CC9" w:rsidRDefault="00537CC9" w:rsidP="00537CC9">
      <w:pPr>
        <w:numPr>
          <w:ilvl w:val="0"/>
          <w:numId w:val="7"/>
        </w:numPr>
      </w:pPr>
      <w:r w:rsidRPr="00537CC9">
        <w:t>jeder Satz:</w:t>
      </w:r>
    </w:p>
    <w:p w14:paraId="7118D932" w14:textId="77777777" w:rsidR="00537CC9" w:rsidRPr="00537CC9" w:rsidRDefault="00537CC9" w:rsidP="00537CC9">
      <w:r w:rsidRPr="00537CC9">
        <w:t>Si=(x1,x2,...,x7)</w:t>
      </w:r>
      <w:r w:rsidRPr="00537CC9">
        <w:rPr>
          <w:i/>
          <w:iCs/>
        </w:rPr>
        <w:t>Si</w:t>
      </w:r>
      <w:r w:rsidRPr="00537CC9">
        <w:t>​=(</w:t>
      </w:r>
      <w:r w:rsidRPr="00537CC9">
        <w:rPr>
          <w:i/>
          <w:iCs/>
        </w:rPr>
        <w:t>x</w:t>
      </w:r>
      <w:r w:rsidRPr="00537CC9">
        <w:t>1​,</w:t>
      </w:r>
      <w:r w:rsidRPr="00537CC9">
        <w:rPr>
          <w:i/>
          <w:iCs/>
        </w:rPr>
        <w:t>x</w:t>
      </w:r>
      <w:r w:rsidRPr="00537CC9">
        <w:t>2​,...,</w:t>
      </w:r>
      <w:r w:rsidRPr="00537CC9">
        <w:rPr>
          <w:i/>
          <w:iCs/>
        </w:rPr>
        <w:t>x</w:t>
      </w:r>
      <w:r w:rsidRPr="00537CC9">
        <w:t>7​)</w:t>
      </w:r>
    </w:p>
    <w:p w14:paraId="61513DA3" w14:textId="77777777" w:rsidR="00537CC9" w:rsidRPr="00537CC9" w:rsidRDefault="00537CC9" w:rsidP="00537CC9">
      <w:r w:rsidRPr="00537CC9">
        <w:t>Damit gilt:</w:t>
      </w:r>
    </w:p>
    <w:p w14:paraId="04B67467" w14:textId="77777777" w:rsidR="00537CC9" w:rsidRPr="00537CC9" w:rsidRDefault="00537CC9" w:rsidP="00537CC9">
      <w:r w:rsidRPr="00537CC9">
        <w:t>SUE={S1,S2,...,Sn}S</w:t>
      </w:r>
      <w:r w:rsidRPr="00537CC9">
        <w:rPr>
          <w:i/>
          <w:iCs/>
        </w:rPr>
        <w:t>UE</w:t>
      </w:r>
      <w:r w:rsidRPr="00537CC9">
        <w:t>​={</w:t>
      </w:r>
      <w:r w:rsidRPr="00537CC9">
        <w:rPr>
          <w:i/>
          <w:iCs/>
        </w:rPr>
        <w:t>S</w:t>
      </w:r>
      <w:r w:rsidRPr="00537CC9">
        <w:t>1​,</w:t>
      </w:r>
      <w:r w:rsidRPr="00537CC9">
        <w:rPr>
          <w:i/>
          <w:iCs/>
        </w:rPr>
        <w:t>S</w:t>
      </w:r>
      <w:r w:rsidRPr="00537CC9">
        <w:t>2​,...,</w:t>
      </w:r>
      <w:r w:rsidRPr="00537CC9">
        <w:rPr>
          <w:i/>
          <w:iCs/>
        </w:rPr>
        <w:t>Sn</w:t>
      </w:r>
      <w:r w:rsidRPr="00537CC9">
        <w:t>​}</w:t>
      </w:r>
    </w:p>
    <w:p w14:paraId="669C5341" w14:textId="77777777" w:rsidR="00537CC9" w:rsidRPr="00537CC9" w:rsidRDefault="00537CC9" w:rsidP="00537CC9">
      <w:r w:rsidRPr="00537CC9">
        <w:t>→ </w:t>
      </w:r>
      <w:r w:rsidRPr="00537CC9">
        <w:rPr>
          <w:b/>
          <w:bCs/>
        </w:rPr>
        <w:t>Die Einheit ist kein Punkt, sondern eine Zustandsmenge</w:t>
      </w:r>
    </w:p>
    <w:p w14:paraId="1632DB87" w14:textId="77777777" w:rsidR="00537CC9" w:rsidRPr="00537CC9" w:rsidRDefault="00537CC9" w:rsidP="00537CC9">
      <w:r w:rsidRPr="00537CC9">
        <w:pict w14:anchorId="7AC67DD1">
          <v:rect id="_x0000_i1242" style="width:0;height:0" o:hralign="center" o:hrstd="t" o:hr="t" fillcolor="#a0a0a0" stroked="f"/>
        </w:pict>
      </w:r>
    </w:p>
    <w:p w14:paraId="381C87A3" w14:textId="77777777" w:rsidR="00537CC9" w:rsidRPr="00537CC9" w:rsidRDefault="00537CC9" w:rsidP="00537CC9">
      <w:pPr>
        <w:rPr>
          <w:b/>
          <w:bCs/>
        </w:rPr>
      </w:pPr>
      <w:r w:rsidRPr="00537CC9">
        <w:rPr>
          <w:b/>
          <w:bCs/>
        </w:rPr>
        <w:t>2. Zentrale Forderung (dein Hinweis → korrekt)</w:t>
      </w:r>
    </w:p>
    <w:p w14:paraId="398C3788" w14:textId="77777777" w:rsidR="00537CC9" w:rsidRPr="00537CC9" w:rsidRDefault="00537CC9" w:rsidP="00537CC9">
      <w:r w:rsidRPr="00537CC9">
        <w:t>„die Breite der Bewertungen muss erhalten bleiben“</w:t>
      </w:r>
    </w:p>
    <w:p w14:paraId="533B228A" w14:textId="77777777" w:rsidR="00537CC9" w:rsidRPr="00537CC9" w:rsidRDefault="00537CC9" w:rsidP="00537CC9">
      <w:r w:rsidRPr="00537CC9">
        <w:t>Das bedeutet formal:</w:t>
      </w:r>
    </w:p>
    <w:p w14:paraId="1EA8E293" w14:textId="77777777" w:rsidR="00537CC9" w:rsidRPr="00537CC9" w:rsidRDefault="00537CC9" w:rsidP="00537CC9">
      <w:r w:rsidRPr="00537CC9">
        <w:rPr>
          <w:rFonts w:ascii="Segoe UI Emoji" w:hAnsi="Segoe UI Emoji" w:cs="Segoe UI Emoji"/>
        </w:rPr>
        <w:t>❌</w:t>
      </w:r>
      <w:r w:rsidRPr="00537CC9">
        <w:t xml:space="preserve"> falsch:</w:t>
      </w:r>
    </w:p>
    <w:p w14:paraId="5008DE18" w14:textId="77777777" w:rsidR="00537CC9" w:rsidRPr="00537CC9" w:rsidRDefault="00537CC9" w:rsidP="00537CC9">
      <w:r w:rsidRPr="00537CC9">
        <w:t>Sˉ=1n∑Si</w:t>
      </w:r>
      <w:r w:rsidRPr="00537CC9">
        <w:rPr>
          <w:i/>
          <w:iCs/>
        </w:rPr>
        <w:t>S</w:t>
      </w:r>
      <w:r w:rsidRPr="00537CC9">
        <w:t>ˉ=</w:t>
      </w:r>
      <w:r w:rsidRPr="00537CC9">
        <w:rPr>
          <w:i/>
          <w:iCs/>
        </w:rPr>
        <w:t>n</w:t>
      </w:r>
      <w:r w:rsidRPr="00537CC9">
        <w:t>1​∑</w:t>
      </w:r>
      <w:r w:rsidRPr="00537CC9">
        <w:rPr>
          <w:i/>
          <w:iCs/>
        </w:rPr>
        <w:t>Si</w:t>
      </w:r>
      <w:r w:rsidRPr="00537CC9">
        <w:t>​</w:t>
      </w:r>
    </w:p>
    <w:p w14:paraId="7F3D1D80" w14:textId="77777777" w:rsidR="00537CC9" w:rsidRPr="00537CC9" w:rsidRDefault="00537CC9" w:rsidP="00537CC9">
      <w:r w:rsidRPr="00537CC9">
        <w:rPr>
          <w:rFonts w:ascii="Segoe UI Symbol" w:hAnsi="Segoe UI Symbol" w:cs="Segoe UI Symbol"/>
        </w:rPr>
        <w:t>✔</w:t>
      </w:r>
      <w:r w:rsidRPr="00537CC9">
        <w:t xml:space="preserve"> richtig:</w:t>
      </w:r>
    </w:p>
    <w:p w14:paraId="66A1AF15" w14:textId="77777777" w:rsidR="00537CC9" w:rsidRPr="00537CC9" w:rsidRDefault="00537CC9" w:rsidP="00537CC9">
      <w:r w:rsidRPr="00537CC9">
        <w:t>Analyse auf SUE, nicht auf SˉAnalyse auf S</w:t>
      </w:r>
      <w:r w:rsidRPr="00537CC9">
        <w:rPr>
          <w:i/>
          <w:iCs/>
        </w:rPr>
        <w:t>UE</w:t>
      </w:r>
      <w:r w:rsidRPr="00537CC9">
        <w:t>​, nicht auf </w:t>
      </w:r>
      <w:r w:rsidRPr="00537CC9">
        <w:rPr>
          <w:i/>
          <w:iCs/>
        </w:rPr>
        <w:t>S</w:t>
      </w:r>
      <w:r w:rsidRPr="00537CC9">
        <w:t>ˉ</w:t>
      </w:r>
    </w:p>
    <w:p w14:paraId="63C6B4EF" w14:textId="77777777" w:rsidR="00537CC9" w:rsidRPr="00537CC9" w:rsidRDefault="00537CC9" w:rsidP="00537CC9">
      <w:r w:rsidRPr="00537CC9">
        <w:pict w14:anchorId="2BD5B450">
          <v:rect id="_x0000_i1243" style="width:0;height:0" o:hralign="center" o:hrstd="t" o:hr="t" fillcolor="#a0a0a0" stroked="f"/>
        </w:pict>
      </w:r>
    </w:p>
    <w:p w14:paraId="59181BC6" w14:textId="77777777" w:rsidR="00537CC9" w:rsidRPr="00537CC9" w:rsidRDefault="00537CC9" w:rsidP="00537CC9">
      <w:pPr>
        <w:rPr>
          <w:b/>
          <w:bCs/>
        </w:rPr>
      </w:pPr>
      <w:r w:rsidRPr="00537CC9">
        <w:rPr>
          <w:b/>
          <w:bCs/>
        </w:rPr>
        <w:t>3. FRZK-konforme Auswertung (neu)</w:t>
      </w:r>
    </w:p>
    <w:p w14:paraId="0CEE6ACD" w14:textId="77777777" w:rsidR="00537CC9" w:rsidRPr="00537CC9" w:rsidRDefault="00537CC9" w:rsidP="00537CC9">
      <w:r w:rsidRPr="00537CC9">
        <w:t>Ich gebe dir jetzt eine </w:t>
      </w:r>
      <w:r w:rsidRPr="00537CC9">
        <w:rPr>
          <w:b/>
          <w:bCs/>
        </w:rPr>
        <w:t>vollständig neue Auswertungslogik</w:t>
      </w:r>
      <w:r w:rsidRPr="00537CC9">
        <w:t>, die exakt deinem Modell entspricht.</w:t>
      </w:r>
    </w:p>
    <w:p w14:paraId="3183F538" w14:textId="77777777" w:rsidR="00537CC9" w:rsidRPr="00537CC9" w:rsidRDefault="00537CC9" w:rsidP="00537CC9">
      <w:r w:rsidRPr="00537CC9">
        <w:pict w14:anchorId="40731E6E">
          <v:rect id="_x0000_i1244" style="width:0;height:0" o:hralign="center" o:hrstd="t" o:hr="t" fillcolor="#a0a0a0" stroked="f"/>
        </w:pict>
      </w:r>
    </w:p>
    <w:p w14:paraId="2E632868" w14:textId="77777777" w:rsidR="00537CC9" w:rsidRPr="00537CC9" w:rsidRDefault="00537CC9" w:rsidP="00537CC9">
      <w:pPr>
        <w:rPr>
          <w:b/>
          <w:bCs/>
        </w:rPr>
      </w:pPr>
      <w:r w:rsidRPr="00537CC9">
        <w:rPr>
          <w:b/>
          <w:bCs/>
        </w:rPr>
        <w:t>3.1 Struktur der Auswertung pro UE</w:t>
      </w:r>
    </w:p>
    <w:p w14:paraId="2D11E710" w14:textId="77777777" w:rsidR="00537CC9" w:rsidRPr="00537CC9" w:rsidRDefault="00537CC9" w:rsidP="00537CC9">
      <w:r w:rsidRPr="00537CC9">
        <w:t>Für jede id_mtr_rueckkopplung_datenmaske:</w:t>
      </w:r>
    </w:p>
    <w:p w14:paraId="22DA1D04" w14:textId="77777777" w:rsidR="00537CC9" w:rsidRPr="00537CC9" w:rsidRDefault="00537CC9" w:rsidP="00537CC9">
      <w:pPr>
        <w:rPr>
          <w:b/>
          <w:bCs/>
        </w:rPr>
      </w:pPr>
      <w:r w:rsidRPr="00537CC9">
        <w:rPr>
          <w:b/>
          <w:bCs/>
        </w:rPr>
        <w:t>(1) Zustandsraum</w:t>
      </w:r>
    </w:p>
    <w:p w14:paraId="2497F1E1" w14:textId="77777777" w:rsidR="00537CC9" w:rsidRPr="00537CC9" w:rsidRDefault="00537CC9" w:rsidP="00537CC9">
      <w:r w:rsidRPr="00537CC9">
        <w:t>SUES</w:t>
      </w:r>
      <w:r w:rsidRPr="00537CC9">
        <w:rPr>
          <w:i/>
          <w:iCs/>
        </w:rPr>
        <w:t>UE</w:t>
      </w:r>
      <w:r w:rsidRPr="00537CC9">
        <w:t>​</w:t>
      </w:r>
    </w:p>
    <w:p w14:paraId="74270CE4" w14:textId="77777777" w:rsidR="00537CC9" w:rsidRPr="00537CC9" w:rsidRDefault="00537CC9" w:rsidP="00537CC9">
      <w:r w:rsidRPr="00537CC9">
        <w:lastRenderedPageBreak/>
        <w:pict w14:anchorId="1B6332BC">
          <v:rect id="_x0000_i1245" style="width:0;height:0" o:hralign="center" o:hrstd="t" o:hr="t" fillcolor="#a0a0a0" stroked="f"/>
        </w:pict>
      </w:r>
    </w:p>
    <w:p w14:paraId="192683F6" w14:textId="77777777" w:rsidR="00537CC9" w:rsidRPr="00537CC9" w:rsidRDefault="00537CC9" w:rsidP="00537CC9">
      <w:pPr>
        <w:rPr>
          <w:b/>
          <w:bCs/>
        </w:rPr>
      </w:pPr>
      <w:r w:rsidRPr="00537CC9">
        <w:rPr>
          <w:b/>
          <w:bCs/>
        </w:rPr>
        <w:t>(2) semantische Streuung (Breite)</w:t>
      </w:r>
    </w:p>
    <w:p w14:paraId="75A13507" w14:textId="77777777" w:rsidR="00537CC9" w:rsidRPr="00537CC9" w:rsidRDefault="00537CC9" w:rsidP="00537CC9">
      <w:r w:rsidRPr="00537CC9">
        <w:t>Vardim(UE)=Var(xdim)</w:t>
      </w:r>
      <w:r w:rsidRPr="00537CC9">
        <w:rPr>
          <w:i/>
          <w:iCs/>
        </w:rPr>
        <w:t>Vardim</w:t>
      </w:r>
      <w:r w:rsidRPr="00537CC9">
        <w:t>​(</w:t>
      </w:r>
      <w:r w:rsidRPr="00537CC9">
        <w:rPr>
          <w:i/>
          <w:iCs/>
        </w:rPr>
        <w:t>UE</w:t>
      </w:r>
      <w:r w:rsidRPr="00537CC9">
        <w:t>)=</w:t>
      </w:r>
      <w:r w:rsidRPr="00537CC9">
        <w:rPr>
          <w:i/>
          <w:iCs/>
        </w:rPr>
        <w:t>Var</w:t>
      </w:r>
      <w:r w:rsidRPr="00537CC9">
        <w:t>(</w:t>
      </w:r>
      <w:r w:rsidRPr="00537CC9">
        <w:rPr>
          <w:i/>
          <w:iCs/>
        </w:rPr>
        <w:t>xdim</w:t>
      </w:r>
      <w:r w:rsidRPr="00537CC9">
        <w:t>​)</w:t>
      </w:r>
    </w:p>
    <w:p w14:paraId="447C4461" w14:textId="77777777" w:rsidR="00537CC9" w:rsidRPr="00537CC9" w:rsidRDefault="00537CC9" w:rsidP="00537CC9">
      <w:r w:rsidRPr="00537CC9">
        <w:t>→ misst:</w:t>
      </w:r>
      <w:r w:rsidRPr="00537CC9">
        <w:br/>
      </w:r>
      <w:r w:rsidRPr="00537CC9">
        <w:rPr>
          <w:b/>
          <w:bCs/>
        </w:rPr>
        <w:t>Wie unterschiedlich beschreibt die Lehrkraft den Schüler innerhalb einer Stunde?</w:t>
      </w:r>
    </w:p>
    <w:p w14:paraId="6E581A5F" w14:textId="77777777" w:rsidR="00537CC9" w:rsidRPr="00537CC9" w:rsidRDefault="00537CC9" w:rsidP="00537CC9">
      <w:r w:rsidRPr="00537CC9">
        <w:pict w14:anchorId="479E28CB">
          <v:rect id="_x0000_i1246" style="width:0;height:0" o:hralign="center" o:hrstd="t" o:hr="t" fillcolor="#a0a0a0" stroked="f"/>
        </w:pict>
      </w:r>
    </w:p>
    <w:p w14:paraId="44F8A63F" w14:textId="77777777" w:rsidR="00537CC9" w:rsidRPr="00537CC9" w:rsidRDefault="00537CC9" w:rsidP="00537CC9">
      <w:pPr>
        <w:rPr>
          <w:b/>
          <w:bCs/>
        </w:rPr>
      </w:pPr>
      <w:r w:rsidRPr="00537CC9">
        <w:rPr>
          <w:b/>
          <w:bCs/>
        </w:rPr>
        <w:t>(3) Kohärenz (zentrale Größe!)</w:t>
      </w:r>
    </w:p>
    <w:p w14:paraId="120EA2EB" w14:textId="77777777" w:rsidR="00537CC9" w:rsidRPr="00537CC9" w:rsidRDefault="00537CC9" w:rsidP="00537CC9">
      <w:r w:rsidRPr="00537CC9">
        <w:t>C(UE)=1−1n(n−1)∑i≠j</w:t>
      </w:r>
      <w:r w:rsidRPr="00537CC9">
        <w:rPr>
          <w:rFonts w:ascii="Cambria Math" w:hAnsi="Cambria Math" w:cs="Cambria Math"/>
        </w:rPr>
        <w:t>∥</w:t>
      </w:r>
      <w:r w:rsidRPr="00537CC9">
        <w:t>Si</w:t>
      </w:r>
      <w:r w:rsidRPr="00537CC9">
        <w:rPr>
          <w:rFonts w:cs="Calibri"/>
        </w:rPr>
        <w:t>−</w:t>
      </w:r>
      <w:r w:rsidRPr="00537CC9">
        <w:t>Sj</w:t>
      </w:r>
      <w:r w:rsidRPr="00537CC9">
        <w:rPr>
          <w:rFonts w:ascii="Cambria Math" w:hAnsi="Cambria Math" w:cs="Cambria Math"/>
        </w:rPr>
        <w:t>∥</w:t>
      </w:r>
      <w:r w:rsidRPr="00537CC9">
        <w:t>max</w:t>
      </w:r>
      <w:r w:rsidRPr="00537CC9">
        <w:rPr>
          <w:rFonts w:ascii="Cambria Math" w:hAnsi="Cambria Math" w:cs="Cambria Math"/>
        </w:rPr>
        <w:t>⁡</w:t>
      </w:r>
      <w:r w:rsidRPr="00537CC9">
        <w:rPr>
          <w:i/>
          <w:iCs/>
        </w:rPr>
        <w:t>C</w:t>
      </w:r>
      <w:r w:rsidRPr="00537CC9">
        <w:t>(</w:t>
      </w:r>
      <w:r w:rsidRPr="00537CC9">
        <w:rPr>
          <w:i/>
          <w:iCs/>
        </w:rPr>
        <w:t>UE</w:t>
      </w:r>
      <w:r w:rsidRPr="00537CC9">
        <w:t>)=1−</w:t>
      </w:r>
      <w:r w:rsidRPr="00537CC9">
        <w:rPr>
          <w:i/>
          <w:iCs/>
        </w:rPr>
        <w:t>n</w:t>
      </w:r>
      <w:r w:rsidRPr="00537CC9">
        <w:t>(</w:t>
      </w:r>
      <w:r w:rsidRPr="00537CC9">
        <w:rPr>
          <w:i/>
          <w:iCs/>
        </w:rPr>
        <w:t>n</w:t>
      </w:r>
      <w:r w:rsidRPr="00537CC9">
        <w:t>−1)1​</w:t>
      </w:r>
      <w:r w:rsidRPr="00537CC9">
        <w:rPr>
          <w:i/>
          <w:iCs/>
        </w:rPr>
        <w:t>i</w:t>
      </w:r>
      <w:r w:rsidRPr="00537CC9">
        <w:t>=</w:t>
      </w:r>
      <w:r w:rsidRPr="00537CC9">
        <w:rPr>
          <w:i/>
          <w:iCs/>
        </w:rPr>
        <w:t>j</w:t>
      </w:r>
      <w:r w:rsidRPr="00537CC9">
        <w:t>∑​max</w:t>
      </w:r>
      <w:r w:rsidRPr="00537CC9">
        <w:rPr>
          <w:rFonts w:ascii="Cambria Math" w:hAnsi="Cambria Math" w:cs="Cambria Math"/>
        </w:rPr>
        <w:t>∥</w:t>
      </w:r>
      <w:r w:rsidRPr="00537CC9">
        <w:rPr>
          <w:i/>
          <w:iCs/>
        </w:rPr>
        <w:t>Si</w:t>
      </w:r>
      <w:r w:rsidRPr="00537CC9">
        <w:t>​−</w:t>
      </w:r>
      <w:r w:rsidRPr="00537CC9">
        <w:rPr>
          <w:i/>
          <w:iCs/>
        </w:rPr>
        <w:t>Sj</w:t>
      </w:r>
      <w:r w:rsidRPr="00537CC9">
        <w:t>​</w:t>
      </w:r>
      <w:r w:rsidRPr="00537CC9">
        <w:rPr>
          <w:rFonts w:ascii="Cambria Math" w:hAnsi="Cambria Math" w:cs="Cambria Math"/>
        </w:rPr>
        <w:t>∥</w:t>
      </w:r>
      <w:r w:rsidRPr="00537CC9">
        <w:t>​</w:t>
      </w:r>
    </w:p>
    <w:p w14:paraId="568CD7A7" w14:textId="77777777" w:rsidR="00537CC9" w:rsidRPr="00537CC9" w:rsidRDefault="00537CC9" w:rsidP="00537CC9">
      <w:r w:rsidRPr="00537CC9">
        <w:t>Interpretation:</w:t>
      </w:r>
    </w:p>
    <w:p w14:paraId="743A0A0A" w14:textId="77777777" w:rsidR="00537CC9" w:rsidRPr="00537CC9" w:rsidRDefault="00537CC9" w:rsidP="00537CC9">
      <w:pPr>
        <w:numPr>
          <w:ilvl w:val="0"/>
          <w:numId w:val="8"/>
        </w:numPr>
      </w:pPr>
      <w:r w:rsidRPr="00537CC9">
        <w:t>hoch → konsistente Wahrnehmung</w:t>
      </w:r>
    </w:p>
    <w:p w14:paraId="71A022CE" w14:textId="77777777" w:rsidR="00537CC9" w:rsidRPr="00537CC9" w:rsidRDefault="00537CC9" w:rsidP="00537CC9">
      <w:pPr>
        <w:numPr>
          <w:ilvl w:val="0"/>
          <w:numId w:val="8"/>
        </w:numPr>
      </w:pPr>
      <w:r w:rsidRPr="00537CC9">
        <w:t>niedrig → widersprüchliche Wahrnehmung</w:t>
      </w:r>
    </w:p>
    <w:p w14:paraId="27643EBC" w14:textId="77777777" w:rsidR="00537CC9" w:rsidRPr="00537CC9" w:rsidRDefault="00537CC9" w:rsidP="00537CC9">
      <w:r w:rsidRPr="00537CC9">
        <w:pict w14:anchorId="198FCD10">
          <v:rect id="_x0000_i1247" style="width:0;height:0" o:hralign="center" o:hrstd="t" o:hr="t" fillcolor="#a0a0a0" stroked="f"/>
        </w:pict>
      </w:r>
    </w:p>
    <w:p w14:paraId="4BC77C8D" w14:textId="77777777" w:rsidR="00537CC9" w:rsidRPr="00537CC9" w:rsidRDefault="00537CC9" w:rsidP="00537CC9">
      <w:pPr>
        <w:rPr>
          <w:b/>
          <w:bCs/>
        </w:rPr>
      </w:pPr>
      <w:r w:rsidRPr="00537CC9">
        <w:rPr>
          <w:b/>
          <w:bCs/>
        </w:rPr>
        <w:t>(4) semantische Spannweite</w:t>
      </w:r>
    </w:p>
    <w:p w14:paraId="3F020749" w14:textId="77777777" w:rsidR="00537CC9" w:rsidRPr="00537CC9" w:rsidRDefault="00537CC9" w:rsidP="00537CC9">
      <w:r w:rsidRPr="00537CC9">
        <w:t>Rangedim(UE)=max</w:t>
      </w:r>
      <w:r w:rsidRPr="00537CC9">
        <w:rPr>
          <w:rFonts w:ascii="Cambria Math" w:hAnsi="Cambria Math" w:cs="Cambria Math"/>
        </w:rPr>
        <w:t>⁡</w:t>
      </w:r>
      <w:r w:rsidRPr="00537CC9">
        <w:t>(xdim)</w:t>
      </w:r>
      <w:r w:rsidRPr="00537CC9">
        <w:rPr>
          <w:rFonts w:cs="Calibri"/>
        </w:rPr>
        <w:t>−</w:t>
      </w:r>
      <w:r w:rsidRPr="00537CC9">
        <w:t>min</w:t>
      </w:r>
      <w:r w:rsidRPr="00537CC9">
        <w:rPr>
          <w:rFonts w:ascii="Cambria Math" w:hAnsi="Cambria Math" w:cs="Cambria Math"/>
        </w:rPr>
        <w:t>⁡</w:t>
      </w:r>
      <w:r w:rsidRPr="00537CC9">
        <w:t>(xdim)</w:t>
      </w:r>
      <w:r w:rsidRPr="00537CC9">
        <w:rPr>
          <w:i/>
          <w:iCs/>
        </w:rPr>
        <w:t>Rangedim</w:t>
      </w:r>
      <w:r w:rsidRPr="00537CC9">
        <w:t>​(</w:t>
      </w:r>
      <w:r w:rsidRPr="00537CC9">
        <w:rPr>
          <w:i/>
          <w:iCs/>
        </w:rPr>
        <w:t>UE</w:t>
      </w:r>
      <w:r w:rsidRPr="00537CC9">
        <w:t>)=max(</w:t>
      </w:r>
      <w:r w:rsidRPr="00537CC9">
        <w:rPr>
          <w:i/>
          <w:iCs/>
        </w:rPr>
        <w:t>xdim</w:t>
      </w:r>
      <w:r w:rsidRPr="00537CC9">
        <w:t>​)−min(</w:t>
      </w:r>
      <w:r w:rsidRPr="00537CC9">
        <w:rPr>
          <w:i/>
          <w:iCs/>
        </w:rPr>
        <w:t>xdim</w:t>
      </w:r>
      <w:r w:rsidRPr="00537CC9">
        <w:t>​)</w:t>
      </w:r>
    </w:p>
    <w:p w14:paraId="4BDE6219" w14:textId="77777777" w:rsidR="00537CC9" w:rsidRPr="00537CC9" w:rsidRDefault="00537CC9" w:rsidP="00537CC9">
      <w:r w:rsidRPr="00537CC9">
        <w:t>→ zeigt:</w:t>
      </w:r>
    </w:p>
    <w:p w14:paraId="2D66261C" w14:textId="77777777" w:rsidR="00537CC9" w:rsidRPr="00537CC9" w:rsidRDefault="00537CC9" w:rsidP="00537CC9">
      <w:pPr>
        <w:numPr>
          <w:ilvl w:val="0"/>
          <w:numId w:val="9"/>
        </w:numPr>
      </w:pPr>
      <w:r w:rsidRPr="00537CC9">
        <w:t>maximale positive vs. negative Zuschreibung</w:t>
      </w:r>
    </w:p>
    <w:p w14:paraId="42D0CF85" w14:textId="77777777" w:rsidR="00537CC9" w:rsidRPr="00537CC9" w:rsidRDefault="00537CC9" w:rsidP="00537CC9">
      <w:r w:rsidRPr="00537CC9">
        <w:pict w14:anchorId="3CBAA612">
          <v:rect id="_x0000_i1248" style="width:0;height:0" o:hralign="center" o:hrstd="t" o:hr="t" fillcolor="#a0a0a0" stroked="f"/>
        </w:pict>
      </w:r>
    </w:p>
    <w:p w14:paraId="5FB608DE" w14:textId="77777777" w:rsidR="00537CC9" w:rsidRPr="00537CC9" w:rsidRDefault="00537CC9" w:rsidP="00537CC9">
      <w:pPr>
        <w:rPr>
          <w:b/>
          <w:bCs/>
        </w:rPr>
      </w:pPr>
      <w:r w:rsidRPr="00537CC9">
        <w:rPr>
          <w:b/>
          <w:bCs/>
        </w:rPr>
        <w:t>(5) Polarisierung innerhalb der UE</w:t>
      </w:r>
    </w:p>
    <w:p w14:paraId="657F0789" w14:textId="77777777" w:rsidR="00537CC9" w:rsidRPr="00537CC9" w:rsidRDefault="00537CC9" w:rsidP="00537CC9">
      <w:r w:rsidRPr="00537CC9">
        <w:t>P(UE)=#(+1)−#(−1)n</w:t>
      </w:r>
      <w:r w:rsidRPr="00537CC9">
        <w:rPr>
          <w:i/>
          <w:iCs/>
        </w:rPr>
        <w:t>P</w:t>
      </w:r>
      <w:r w:rsidRPr="00537CC9">
        <w:t>(</w:t>
      </w:r>
      <w:r w:rsidRPr="00537CC9">
        <w:rPr>
          <w:i/>
          <w:iCs/>
        </w:rPr>
        <w:t>UE</w:t>
      </w:r>
      <w:r w:rsidRPr="00537CC9">
        <w:t>)=</w:t>
      </w:r>
      <w:r w:rsidRPr="00537CC9">
        <w:rPr>
          <w:i/>
          <w:iCs/>
        </w:rPr>
        <w:t>n</w:t>
      </w:r>
      <w:r w:rsidRPr="00537CC9">
        <w:t>#(+1)−#(−1)​</w:t>
      </w:r>
    </w:p>
    <w:p w14:paraId="5550F945" w14:textId="77777777" w:rsidR="00537CC9" w:rsidRPr="00537CC9" w:rsidRDefault="00537CC9" w:rsidP="00537CC9">
      <w:r w:rsidRPr="00537CC9">
        <w:t>Wichtig:</w:t>
      </w:r>
    </w:p>
    <w:p w14:paraId="1E77B87D" w14:textId="77777777" w:rsidR="00537CC9" w:rsidRPr="00537CC9" w:rsidRDefault="00537CC9" w:rsidP="00537CC9">
      <w:r w:rsidRPr="00537CC9">
        <w:t>→ du hast bereits Fälle wie:</w:t>
      </w:r>
    </w:p>
    <w:p w14:paraId="71ED66E1" w14:textId="77777777" w:rsidR="00537CC9" w:rsidRPr="00537CC9" w:rsidRDefault="00537CC9" w:rsidP="00537CC9">
      <w:pPr>
        <w:numPr>
          <w:ilvl w:val="0"/>
          <w:numId w:val="10"/>
        </w:numPr>
      </w:pPr>
      <w:r w:rsidRPr="00537CC9">
        <w:t>gleichzeitig stark positiv und negativ (siehe 29.09.2025) </w:t>
      </w:r>
    </w:p>
    <w:p w14:paraId="3B90ACEA" w14:textId="77777777" w:rsidR="00537CC9" w:rsidRPr="00537CC9" w:rsidRDefault="00537CC9" w:rsidP="00537CC9">
      <w:r w:rsidRPr="00537CC9">
        <w:t>→ das ist </w:t>
      </w:r>
      <w:r w:rsidRPr="00537CC9">
        <w:rPr>
          <w:b/>
          <w:bCs/>
        </w:rPr>
        <w:t>kein Fehler</w:t>
      </w:r>
      <w:r w:rsidRPr="00537CC9">
        <w:t>, sondern:</w:t>
      </w:r>
    </w:p>
    <w:p w14:paraId="38466B7E" w14:textId="77777777" w:rsidR="00537CC9" w:rsidRPr="00537CC9" w:rsidRDefault="00537CC9" w:rsidP="00537CC9">
      <w:r w:rsidRPr="00537CC9">
        <w:rPr>
          <w:rFonts w:ascii="Segoe UI Emoji" w:hAnsi="Segoe UI Emoji" w:cs="Segoe UI Emoji"/>
        </w:rPr>
        <w:t>👉</w:t>
      </w:r>
      <w:r w:rsidRPr="00537CC9">
        <w:t> </w:t>
      </w:r>
      <w:r w:rsidRPr="00537CC9">
        <w:rPr>
          <w:b/>
          <w:bCs/>
        </w:rPr>
        <w:t>semantische Ambivalenz</w:t>
      </w:r>
    </w:p>
    <w:p w14:paraId="00969C7D" w14:textId="77777777" w:rsidR="00537CC9" w:rsidRPr="00537CC9" w:rsidRDefault="00537CC9" w:rsidP="00537CC9">
      <w:r w:rsidRPr="00537CC9">
        <w:pict w14:anchorId="5F81D069">
          <v:rect id="_x0000_i1249" style="width:0;height:0" o:hralign="center" o:hrstd="t" o:hr="t" fillcolor="#a0a0a0" stroked="f"/>
        </w:pict>
      </w:r>
    </w:p>
    <w:p w14:paraId="2CFE277A" w14:textId="77777777" w:rsidR="00537CC9" w:rsidRPr="00537CC9" w:rsidRDefault="00537CC9" w:rsidP="00537CC9">
      <w:pPr>
        <w:rPr>
          <w:b/>
          <w:bCs/>
        </w:rPr>
      </w:pPr>
      <w:r w:rsidRPr="00537CC9">
        <w:rPr>
          <w:b/>
          <w:bCs/>
        </w:rPr>
        <w:t>(6) dominante Dimension – Verteilung (nicht Einzelwert!)</w:t>
      </w:r>
    </w:p>
    <w:p w14:paraId="2D3D326A" w14:textId="77777777" w:rsidR="00537CC9" w:rsidRPr="00537CC9" w:rsidRDefault="00537CC9" w:rsidP="00537CC9">
      <w:r w:rsidRPr="00537CC9">
        <w:t>Statt:</w:t>
      </w:r>
    </w:p>
    <w:p w14:paraId="1FC3C93D" w14:textId="77777777" w:rsidR="00537CC9" w:rsidRPr="00537CC9" w:rsidRDefault="00537CC9" w:rsidP="00537CC9">
      <w:pPr>
        <w:numPr>
          <w:ilvl w:val="0"/>
          <w:numId w:val="11"/>
        </w:numPr>
      </w:pPr>
      <w:r w:rsidRPr="00537CC9">
        <w:t>dominante_dimension pro Satz</w:t>
      </w:r>
    </w:p>
    <w:p w14:paraId="350BF83F" w14:textId="77777777" w:rsidR="00537CC9" w:rsidRPr="00537CC9" w:rsidRDefault="00537CC9" w:rsidP="00537CC9">
      <w:r w:rsidRPr="00537CC9">
        <w:t>neu:</w:t>
      </w:r>
    </w:p>
    <w:p w14:paraId="273F6B3B" w14:textId="77777777" w:rsidR="00537CC9" w:rsidRPr="00537CC9" w:rsidRDefault="00537CC9" w:rsidP="00537CC9">
      <w:r w:rsidRPr="00537CC9">
        <w:t>Hdim(UE)=Ha¨ufigkeit dominanter Dimension</w:t>
      </w:r>
      <w:r w:rsidRPr="00537CC9">
        <w:rPr>
          <w:i/>
          <w:iCs/>
        </w:rPr>
        <w:t>Hdim</w:t>
      </w:r>
      <w:r w:rsidRPr="00537CC9">
        <w:t>​(</w:t>
      </w:r>
      <w:r w:rsidRPr="00537CC9">
        <w:rPr>
          <w:i/>
          <w:iCs/>
        </w:rPr>
        <w:t>UE</w:t>
      </w:r>
      <w:r w:rsidRPr="00537CC9">
        <w:t>)=Ha¨ufigkeit dominanter Dimension</w:t>
      </w:r>
    </w:p>
    <w:p w14:paraId="47018C90" w14:textId="77777777" w:rsidR="00537CC9" w:rsidRPr="00537CC9" w:rsidRDefault="00537CC9" w:rsidP="00537CC9">
      <w:r w:rsidRPr="00537CC9">
        <w:t>→ ergibt:</w:t>
      </w:r>
    </w:p>
    <w:p w14:paraId="217A5581" w14:textId="77777777" w:rsidR="00537CC9" w:rsidRPr="00537CC9" w:rsidRDefault="00537CC9" w:rsidP="00537CC9">
      <w:pPr>
        <w:numPr>
          <w:ilvl w:val="0"/>
          <w:numId w:val="12"/>
        </w:numPr>
      </w:pPr>
      <w:r w:rsidRPr="00537CC9">
        <w:t>„Profil der Wahrnehmung“</w:t>
      </w:r>
    </w:p>
    <w:p w14:paraId="6D2F0848" w14:textId="77777777" w:rsidR="00537CC9" w:rsidRPr="00537CC9" w:rsidRDefault="00537CC9" w:rsidP="00537CC9">
      <w:r w:rsidRPr="00537CC9">
        <w:pict w14:anchorId="12253E1D">
          <v:rect id="_x0000_i1250" style="width:0;height:0" o:hralign="center" o:hrstd="t" o:hr="t" fillcolor="#a0a0a0" stroked="f"/>
        </w:pict>
      </w:r>
    </w:p>
    <w:p w14:paraId="405DAADE" w14:textId="77777777" w:rsidR="00537CC9" w:rsidRPr="00537CC9" w:rsidRDefault="00537CC9" w:rsidP="00537CC9">
      <w:pPr>
        <w:rPr>
          <w:b/>
          <w:bCs/>
        </w:rPr>
      </w:pPr>
      <w:r w:rsidRPr="00537CC9">
        <w:rPr>
          <w:b/>
          <w:bCs/>
        </w:rPr>
        <w:t>4. Zentrale neue Kenngröße (wichtig!)</w:t>
      </w:r>
    </w:p>
    <w:p w14:paraId="6470D219" w14:textId="77777777" w:rsidR="00537CC9" w:rsidRPr="00537CC9" w:rsidRDefault="00537CC9" w:rsidP="00537CC9">
      <w:pPr>
        <w:rPr>
          <w:b/>
          <w:bCs/>
        </w:rPr>
      </w:pPr>
      <w:r w:rsidRPr="00537CC9">
        <w:rPr>
          <w:b/>
          <w:bCs/>
        </w:rPr>
        <w:t>Semantische Mehrdeutigkeit</w:t>
      </w:r>
    </w:p>
    <w:p w14:paraId="573905E9" w14:textId="77777777" w:rsidR="00537CC9" w:rsidRPr="00537CC9" w:rsidRDefault="00537CC9" w:rsidP="00537CC9">
      <w:r w:rsidRPr="00537CC9">
        <w:lastRenderedPageBreak/>
        <w:t>A(UE)=Anzahl unterschiedlicher dominanter Dimensionen7</w:t>
      </w:r>
      <w:r w:rsidRPr="00537CC9">
        <w:rPr>
          <w:i/>
          <w:iCs/>
        </w:rPr>
        <w:t>A</w:t>
      </w:r>
      <w:r w:rsidRPr="00537CC9">
        <w:t>(</w:t>
      </w:r>
      <w:r w:rsidRPr="00537CC9">
        <w:rPr>
          <w:i/>
          <w:iCs/>
        </w:rPr>
        <w:t>UE</w:t>
      </w:r>
      <w:r w:rsidRPr="00537CC9">
        <w:t>)=7Anzahl unterschiedlicher dominanter Dimensionen​</w:t>
      </w:r>
    </w:p>
    <w:p w14:paraId="41A4AD03" w14:textId="77777777" w:rsidR="00537CC9" w:rsidRPr="00537CC9" w:rsidRDefault="00537CC9" w:rsidP="00537CC9">
      <w:r w:rsidRPr="00537CC9">
        <w:t>Interpretation:</w:t>
      </w:r>
    </w:p>
    <w:p w14:paraId="658E1F1C" w14:textId="77777777" w:rsidR="00537CC9" w:rsidRPr="00537CC9" w:rsidRDefault="00537CC9" w:rsidP="00537CC9">
      <w:pPr>
        <w:numPr>
          <w:ilvl w:val="0"/>
          <w:numId w:val="13"/>
        </w:numPr>
      </w:pPr>
      <w:r w:rsidRPr="00537CC9">
        <w:t>hoch → differenzierte Wahrnehmung</w:t>
      </w:r>
    </w:p>
    <w:p w14:paraId="184C58E7" w14:textId="77777777" w:rsidR="00537CC9" w:rsidRPr="00537CC9" w:rsidRDefault="00537CC9" w:rsidP="00537CC9">
      <w:pPr>
        <w:numPr>
          <w:ilvl w:val="0"/>
          <w:numId w:val="13"/>
        </w:numPr>
      </w:pPr>
      <w:r w:rsidRPr="00537CC9">
        <w:t>niedrig → eindimensionale Zuschreibung</w:t>
      </w:r>
    </w:p>
    <w:p w14:paraId="43FB66B1" w14:textId="77777777" w:rsidR="00537CC9" w:rsidRPr="00537CC9" w:rsidRDefault="00537CC9" w:rsidP="00537CC9">
      <w:r w:rsidRPr="00537CC9">
        <w:pict w14:anchorId="39CC9C94">
          <v:rect id="_x0000_i1251" style="width:0;height:0" o:hralign="center" o:hrstd="t" o:hr="t" fillcolor="#a0a0a0" stroked="f"/>
        </w:pict>
      </w:r>
    </w:p>
    <w:p w14:paraId="1E9F66CD" w14:textId="77777777" w:rsidR="00537CC9" w:rsidRPr="00537CC9" w:rsidRDefault="00537CC9" w:rsidP="00537CC9">
      <w:pPr>
        <w:rPr>
          <w:b/>
          <w:bCs/>
        </w:rPr>
      </w:pPr>
      <w:r w:rsidRPr="00537CC9">
        <w:rPr>
          <w:b/>
          <w:bCs/>
        </w:rPr>
        <w:t>5. Zeitliche Dynamik (entscheidend für Kapitel 6.x)</w:t>
      </w:r>
    </w:p>
    <w:p w14:paraId="6437796C" w14:textId="77777777" w:rsidR="00537CC9" w:rsidRPr="00537CC9" w:rsidRDefault="00537CC9" w:rsidP="00537CC9">
      <w:r w:rsidRPr="00537CC9">
        <w:t>Jetzt kommt der eigentliche FRZK-Kern:</w:t>
      </w:r>
    </w:p>
    <w:p w14:paraId="3F3A11DB" w14:textId="77777777" w:rsidR="00537CC9" w:rsidRPr="00537CC9" w:rsidRDefault="00537CC9" w:rsidP="00537CC9">
      <w:pPr>
        <w:rPr>
          <w:b/>
          <w:bCs/>
        </w:rPr>
      </w:pPr>
      <w:r w:rsidRPr="00537CC9">
        <w:rPr>
          <w:b/>
          <w:bCs/>
        </w:rPr>
        <w:t>Zustandsübergang</w:t>
      </w:r>
    </w:p>
    <w:p w14:paraId="31CBCE6F" w14:textId="77777777" w:rsidR="00537CC9" w:rsidRPr="00537CC9" w:rsidRDefault="00537CC9" w:rsidP="00537CC9">
      <w:r w:rsidRPr="00537CC9">
        <w:t>ΔS(t)=St+1−StΔS(</w:t>
      </w:r>
      <w:r w:rsidRPr="00537CC9">
        <w:rPr>
          <w:i/>
          <w:iCs/>
        </w:rPr>
        <w:t>t</w:t>
      </w:r>
      <w:r w:rsidRPr="00537CC9">
        <w:t>)=S</w:t>
      </w:r>
      <w:r w:rsidRPr="00537CC9">
        <w:rPr>
          <w:i/>
          <w:iCs/>
        </w:rPr>
        <w:t>t</w:t>
      </w:r>
      <w:r w:rsidRPr="00537CC9">
        <w:t>+1​−S</w:t>
      </w:r>
      <w:r w:rsidRPr="00537CC9">
        <w:rPr>
          <w:i/>
          <w:iCs/>
        </w:rPr>
        <w:t>t</w:t>
      </w:r>
      <w:r w:rsidRPr="00537CC9">
        <w:t>​</w:t>
      </w:r>
    </w:p>
    <w:p w14:paraId="72BB43ED" w14:textId="77777777" w:rsidR="00537CC9" w:rsidRPr="00537CC9" w:rsidRDefault="00537CC9" w:rsidP="00537CC9">
      <w:r w:rsidRPr="00537CC9">
        <w:t>aber:</w:t>
      </w:r>
    </w:p>
    <w:p w14:paraId="1529BF81" w14:textId="77777777" w:rsidR="00537CC9" w:rsidRPr="00537CC9" w:rsidRDefault="00537CC9" w:rsidP="00537CC9">
      <w:r w:rsidRPr="00537CC9">
        <w:t>→ nicht punktweise</w:t>
      </w:r>
      <w:r w:rsidRPr="00537CC9">
        <w:br/>
        <w:t>→ sondern:</w:t>
      </w:r>
    </w:p>
    <w:p w14:paraId="7DA47A9F" w14:textId="77777777" w:rsidR="00537CC9" w:rsidRPr="00537CC9" w:rsidRDefault="00537CC9" w:rsidP="00537CC9">
      <w:pPr>
        <w:rPr>
          <w:b/>
          <w:bCs/>
        </w:rPr>
      </w:pPr>
      <w:r w:rsidRPr="00537CC9">
        <w:rPr>
          <w:b/>
          <w:bCs/>
        </w:rPr>
        <w:t>Übergang der Verteilungen:</w:t>
      </w:r>
    </w:p>
    <w:p w14:paraId="2A011FE6" w14:textId="77777777" w:rsidR="00537CC9" w:rsidRPr="00537CC9" w:rsidRDefault="00537CC9" w:rsidP="00537CC9">
      <w:pPr>
        <w:numPr>
          <w:ilvl w:val="0"/>
          <w:numId w:val="14"/>
        </w:numPr>
      </w:pPr>
      <w:r w:rsidRPr="00537CC9">
        <w:t>Varianzänderung</w:t>
      </w:r>
    </w:p>
    <w:p w14:paraId="08317108" w14:textId="77777777" w:rsidR="00537CC9" w:rsidRPr="00537CC9" w:rsidRDefault="00537CC9" w:rsidP="00537CC9">
      <w:pPr>
        <w:numPr>
          <w:ilvl w:val="0"/>
          <w:numId w:val="14"/>
        </w:numPr>
      </w:pPr>
      <w:r w:rsidRPr="00537CC9">
        <w:t>Kohärenzänderung</w:t>
      </w:r>
    </w:p>
    <w:p w14:paraId="6BC9F567" w14:textId="77777777" w:rsidR="00537CC9" w:rsidRPr="00537CC9" w:rsidRDefault="00537CC9" w:rsidP="00537CC9">
      <w:pPr>
        <w:numPr>
          <w:ilvl w:val="0"/>
          <w:numId w:val="14"/>
        </w:numPr>
      </w:pPr>
      <w:r w:rsidRPr="00537CC9">
        <w:t>Polarisierungsänderung</w:t>
      </w:r>
    </w:p>
    <w:p w14:paraId="3DD864C8" w14:textId="77777777" w:rsidR="00537CC9" w:rsidRPr="00537CC9" w:rsidRDefault="00537CC9" w:rsidP="00537CC9">
      <w:r w:rsidRPr="00537CC9">
        <w:pict w14:anchorId="799F9C86">
          <v:rect id="_x0000_i1252" style="width:0;height:0" o:hralign="center" o:hrstd="t" o:hr="t" fillcolor="#a0a0a0" stroked="f"/>
        </w:pict>
      </w:r>
    </w:p>
    <w:p w14:paraId="319F29F1" w14:textId="77777777" w:rsidR="00537CC9" w:rsidRPr="00537CC9" w:rsidRDefault="00537CC9" w:rsidP="00537CC9">
      <w:pPr>
        <w:rPr>
          <w:b/>
          <w:bCs/>
        </w:rPr>
      </w:pPr>
      <w:r w:rsidRPr="00537CC9">
        <w:rPr>
          <w:b/>
          <w:bCs/>
        </w:rPr>
        <w:t>6. Interpretation anhand deiner echten Daten</w:t>
      </w:r>
    </w:p>
    <w:p w14:paraId="4218E1DC" w14:textId="77777777" w:rsidR="00537CC9" w:rsidRPr="00537CC9" w:rsidRDefault="00537CC9" w:rsidP="00537CC9">
      <w:r w:rsidRPr="00537CC9">
        <w:t>Ein paar harte Beobachtungen aus deinem JSON :</w:t>
      </w:r>
    </w:p>
    <w:p w14:paraId="4F9D908F" w14:textId="77777777" w:rsidR="00537CC9" w:rsidRPr="00537CC9" w:rsidRDefault="00537CC9" w:rsidP="00537CC9">
      <w:r w:rsidRPr="00537CC9">
        <w:pict w14:anchorId="7B44BACF">
          <v:rect id="_x0000_i1253" style="width:0;height:0" o:hralign="center" o:hrstd="t" o:hr="t" fillcolor="#a0a0a0" stroked="f"/>
        </w:pict>
      </w:r>
    </w:p>
    <w:p w14:paraId="6ABF9D68" w14:textId="77777777" w:rsidR="00537CC9" w:rsidRPr="00537CC9" w:rsidRDefault="00537CC9" w:rsidP="00537CC9">
      <w:pPr>
        <w:rPr>
          <w:b/>
          <w:bCs/>
        </w:rPr>
      </w:pPr>
      <w:r w:rsidRPr="00537CC9">
        <w:rPr>
          <w:b/>
          <w:bCs/>
        </w:rPr>
        <w:t>(1) Extrem wichtig:</w:t>
      </w:r>
    </w:p>
    <w:p w14:paraId="5406885B" w14:textId="77777777" w:rsidR="00537CC9" w:rsidRPr="00537CC9" w:rsidRDefault="00537CC9" w:rsidP="00537CC9">
      <w:r w:rsidRPr="00537CC9">
        <w:t>29.09.2025 enthält:</w:t>
      </w:r>
    </w:p>
    <w:p w14:paraId="19A9E247" w14:textId="77777777" w:rsidR="00537CC9" w:rsidRPr="00537CC9" w:rsidRDefault="00537CC9" w:rsidP="00537CC9">
      <w:pPr>
        <w:numPr>
          <w:ilvl w:val="0"/>
          <w:numId w:val="15"/>
        </w:numPr>
      </w:pPr>
      <w:r w:rsidRPr="00537CC9">
        <w:t>stark positiv</w:t>
      </w:r>
    </w:p>
    <w:p w14:paraId="255A81C1" w14:textId="77777777" w:rsidR="00537CC9" w:rsidRPr="00537CC9" w:rsidRDefault="00537CC9" w:rsidP="00537CC9">
      <w:pPr>
        <w:numPr>
          <w:ilvl w:val="0"/>
          <w:numId w:val="15"/>
        </w:numPr>
      </w:pPr>
      <w:r w:rsidRPr="00537CC9">
        <w:t>stark negativ</w:t>
      </w:r>
    </w:p>
    <w:p w14:paraId="1C30994A" w14:textId="77777777" w:rsidR="00537CC9" w:rsidRPr="00537CC9" w:rsidRDefault="00537CC9" w:rsidP="00537CC9">
      <w:r w:rsidRPr="00537CC9">
        <w:t>→ gleiche UE!</w:t>
      </w:r>
    </w:p>
    <w:p w14:paraId="0F756D00" w14:textId="77777777" w:rsidR="00537CC9" w:rsidRPr="00537CC9" w:rsidRDefault="00537CC9" w:rsidP="00537CC9">
      <w:r w:rsidRPr="00537CC9">
        <w:rPr>
          <w:rFonts w:ascii="Segoe UI Emoji" w:hAnsi="Segoe UI Emoji" w:cs="Segoe UI Emoji"/>
        </w:rPr>
        <w:t>👉</w:t>
      </w:r>
      <w:r w:rsidRPr="00537CC9">
        <w:t xml:space="preserve"> Interpretation:</w:t>
      </w:r>
    </w:p>
    <w:p w14:paraId="26E3468F" w14:textId="77777777" w:rsidR="00537CC9" w:rsidRPr="00537CC9" w:rsidRDefault="00537CC9" w:rsidP="00537CC9">
      <w:r w:rsidRPr="00537CC9">
        <w:t>C(UE)↓bei gleichzeitig hoher D</w:t>
      </w:r>
      <w:r w:rsidRPr="00537CC9">
        <w:rPr>
          <w:i/>
          <w:iCs/>
        </w:rPr>
        <w:t>C</w:t>
      </w:r>
      <w:r w:rsidRPr="00537CC9">
        <w:t>(</w:t>
      </w:r>
      <w:r w:rsidRPr="00537CC9">
        <w:rPr>
          <w:i/>
          <w:iCs/>
        </w:rPr>
        <w:t>UE</w:t>
      </w:r>
      <w:r w:rsidRPr="00537CC9">
        <w:t>)↓bei gleichzeitig hoher </w:t>
      </w:r>
      <w:r w:rsidRPr="00537CC9">
        <w:rPr>
          <w:i/>
          <w:iCs/>
        </w:rPr>
        <w:t>D</w:t>
      </w:r>
    </w:p>
    <w:p w14:paraId="7816A035" w14:textId="77777777" w:rsidR="00537CC9" w:rsidRPr="00537CC9" w:rsidRDefault="00537CC9" w:rsidP="00537CC9">
      <w:r w:rsidRPr="00537CC9">
        <w:t>→ </w:t>
      </w:r>
      <w:r w:rsidRPr="00537CC9">
        <w:rPr>
          <w:b/>
          <w:bCs/>
        </w:rPr>
        <w:t>klassischer Instabilitätspunkt</w:t>
      </w:r>
    </w:p>
    <w:p w14:paraId="170CFD4E" w14:textId="77777777" w:rsidR="00537CC9" w:rsidRPr="00537CC9" w:rsidRDefault="00537CC9" w:rsidP="00537CC9">
      <w:r w:rsidRPr="00537CC9">
        <w:pict w14:anchorId="16BF9A67">
          <v:rect id="_x0000_i1254" style="width:0;height:0" o:hralign="center" o:hrstd="t" o:hr="t" fillcolor="#a0a0a0" stroked="f"/>
        </w:pict>
      </w:r>
    </w:p>
    <w:p w14:paraId="685E4A1D" w14:textId="77777777" w:rsidR="00537CC9" w:rsidRPr="00537CC9" w:rsidRDefault="00537CC9" w:rsidP="00537CC9">
      <w:pPr>
        <w:rPr>
          <w:b/>
          <w:bCs/>
        </w:rPr>
      </w:pPr>
      <w:r w:rsidRPr="00537CC9">
        <w:rPr>
          <w:b/>
          <w:bCs/>
        </w:rPr>
        <w:t>(2) durchgehend hohe Werte in:</w:t>
      </w:r>
    </w:p>
    <w:p w14:paraId="044E1DE5" w14:textId="77777777" w:rsidR="00537CC9" w:rsidRPr="00537CC9" w:rsidRDefault="00537CC9" w:rsidP="00537CC9">
      <w:pPr>
        <w:numPr>
          <w:ilvl w:val="0"/>
          <w:numId w:val="16"/>
        </w:numPr>
      </w:pPr>
      <w:r w:rsidRPr="00537CC9">
        <w:t>Kognition</w:t>
      </w:r>
    </w:p>
    <w:p w14:paraId="43DD881F" w14:textId="77777777" w:rsidR="00537CC9" w:rsidRPr="00537CC9" w:rsidRDefault="00537CC9" w:rsidP="00537CC9">
      <w:pPr>
        <w:numPr>
          <w:ilvl w:val="0"/>
          <w:numId w:val="16"/>
        </w:numPr>
      </w:pPr>
      <w:r w:rsidRPr="00537CC9">
        <w:t>Performanz</w:t>
      </w:r>
    </w:p>
    <w:p w14:paraId="24BBF45D" w14:textId="77777777" w:rsidR="00537CC9" w:rsidRPr="00537CC9" w:rsidRDefault="00537CC9" w:rsidP="00537CC9">
      <w:r w:rsidRPr="00537CC9">
        <w:t>→ strukturelle Dominanz dieser Dimensionen</w:t>
      </w:r>
    </w:p>
    <w:p w14:paraId="599A6B3A" w14:textId="77777777" w:rsidR="00537CC9" w:rsidRPr="00537CC9" w:rsidRDefault="00537CC9" w:rsidP="00537CC9">
      <w:r w:rsidRPr="00537CC9">
        <w:pict w14:anchorId="4F9316FE">
          <v:rect id="_x0000_i1255" style="width:0;height:0" o:hralign="center" o:hrstd="t" o:hr="t" fillcolor="#a0a0a0" stroked="f"/>
        </w:pict>
      </w:r>
    </w:p>
    <w:p w14:paraId="141068F0" w14:textId="77777777" w:rsidR="00537CC9" w:rsidRPr="00537CC9" w:rsidRDefault="00537CC9" w:rsidP="00537CC9">
      <w:pPr>
        <w:rPr>
          <w:b/>
          <w:bCs/>
        </w:rPr>
      </w:pPr>
      <w:r w:rsidRPr="00537CC9">
        <w:rPr>
          <w:b/>
          <w:bCs/>
        </w:rPr>
        <w:lastRenderedPageBreak/>
        <w:t>(3) aber:</w:t>
      </w:r>
    </w:p>
    <w:p w14:paraId="549682FF" w14:textId="77777777" w:rsidR="00537CC9" w:rsidRPr="00537CC9" w:rsidRDefault="00537CC9" w:rsidP="00537CC9">
      <w:pPr>
        <w:numPr>
          <w:ilvl w:val="0"/>
          <w:numId w:val="17"/>
        </w:numPr>
      </w:pPr>
      <w:r w:rsidRPr="00537CC9">
        <w:t>Sozial / Affektiv teilweise negativ</w:t>
      </w:r>
    </w:p>
    <w:p w14:paraId="2D2C593D" w14:textId="77777777" w:rsidR="00537CC9" w:rsidRPr="00537CC9" w:rsidRDefault="00537CC9" w:rsidP="00537CC9">
      <w:r w:rsidRPr="00537CC9">
        <w:t>→ systemische Spannung zwischen:</w:t>
      </w:r>
    </w:p>
    <w:p w14:paraId="19684285" w14:textId="77777777" w:rsidR="00537CC9" w:rsidRPr="00537CC9" w:rsidRDefault="00537CC9" w:rsidP="00537CC9">
      <w:r w:rsidRPr="00537CC9">
        <w:t>kognitiver Leistungsfa¨higkeitvsemotional-sozialer Stabilita¨tkognitiver Leistungsfa¨higkeit</w:t>
      </w:r>
      <w:r w:rsidRPr="00537CC9">
        <w:rPr>
          <w:i/>
          <w:iCs/>
        </w:rPr>
        <w:t>vs</w:t>
      </w:r>
      <w:r w:rsidRPr="00537CC9">
        <w:t>emotional-sozialer Stabilita¨t</w:t>
      </w:r>
    </w:p>
    <w:p w14:paraId="4FCC951F" w14:textId="77777777" w:rsidR="00537CC9" w:rsidRPr="00537CC9" w:rsidRDefault="00537CC9" w:rsidP="00537CC9">
      <w:r w:rsidRPr="00537CC9">
        <w:pict w14:anchorId="58E5E33E">
          <v:rect id="_x0000_i1256" style="width:0;height:0" o:hralign="center" o:hrstd="t" o:hr="t" fillcolor="#a0a0a0" stroked="f"/>
        </w:pict>
      </w:r>
    </w:p>
    <w:p w14:paraId="7681B7ED" w14:textId="77777777" w:rsidR="00537CC9" w:rsidRPr="00537CC9" w:rsidRDefault="00537CC9" w:rsidP="00537CC9">
      <w:pPr>
        <w:rPr>
          <w:b/>
          <w:bCs/>
        </w:rPr>
      </w:pPr>
      <w:r w:rsidRPr="00537CC9">
        <w:rPr>
          <w:b/>
          <w:bCs/>
        </w:rPr>
        <w:t>7. FRZK-Schlussfolgerung (sehr wichtig für deine Dissertation)</w:t>
      </w:r>
    </w:p>
    <w:p w14:paraId="6979EDFD" w14:textId="77777777" w:rsidR="00537CC9" w:rsidRPr="00537CC9" w:rsidRDefault="00537CC9" w:rsidP="00537CC9">
      <w:r w:rsidRPr="00537CC9">
        <w:t>Die Lehrkraftsicht bildet keinen stabilen Punkt, sondern:</w:t>
      </w:r>
    </w:p>
    <w:p w14:paraId="05ABFC86" w14:textId="77777777" w:rsidR="00537CC9" w:rsidRPr="00537CC9" w:rsidRDefault="00537CC9" w:rsidP="00537CC9">
      <w:r w:rsidRPr="00537CC9">
        <w:t>SUE=dynamisches, mehrdimensionales WahrnehmungsfeldS</w:t>
      </w:r>
      <w:r w:rsidRPr="00537CC9">
        <w:rPr>
          <w:i/>
          <w:iCs/>
        </w:rPr>
        <w:t>UE</w:t>
      </w:r>
      <w:r w:rsidRPr="00537CC9">
        <w:t>​=dynamisches, mehrdimensionales Wahrnehmungsfeld​</w:t>
      </w:r>
    </w:p>
    <w:p w14:paraId="32034C97" w14:textId="77777777" w:rsidR="00537CC9" w:rsidRPr="00537CC9" w:rsidRDefault="00537CC9" w:rsidP="00537CC9">
      <w:r w:rsidRPr="00537CC9">
        <w:pict w14:anchorId="064B9A9E">
          <v:rect id="_x0000_i1257" style="width:0;height:0" o:hralign="center" o:hrstd="t" o:hr="t" fillcolor="#a0a0a0" stroked="f"/>
        </w:pict>
      </w:r>
    </w:p>
    <w:p w14:paraId="439E0144" w14:textId="77777777" w:rsidR="00537CC9" w:rsidRPr="00537CC9" w:rsidRDefault="00537CC9" w:rsidP="00537CC9">
      <w:pPr>
        <w:rPr>
          <w:b/>
          <w:bCs/>
        </w:rPr>
      </w:pPr>
      <w:r w:rsidRPr="00537CC9">
        <w:rPr>
          <w:b/>
          <w:bCs/>
        </w:rPr>
        <w:t>Daraus folgt:</w:t>
      </w:r>
    </w:p>
    <w:p w14:paraId="1FA36153" w14:textId="77777777" w:rsidR="00537CC9" w:rsidRPr="00537CC9" w:rsidRDefault="00537CC9" w:rsidP="00537CC9">
      <w:r w:rsidRPr="00537CC9">
        <w:t>Die Lehrkraft bewertet nicht den Schüler als Objekt, sondern:</w:t>
      </w:r>
    </w:p>
    <w:p w14:paraId="59D97BE7" w14:textId="77777777" w:rsidR="00537CC9" w:rsidRPr="00537CC9" w:rsidRDefault="00537CC9" w:rsidP="00537CC9">
      <w:r w:rsidRPr="00537CC9">
        <w:t>sie projiziert mehrere gleichzeitige Zusta¨nde des Schu¨lerssie projiziert mehrere gleichzeitige Zusta¨nde des Schu¨lers​</w:t>
      </w:r>
    </w:p>
    <w:p w14:paraId="07732317" w14:textId="77777777" w:rsidR="00537CC9" w:rsidRPr="00537CC9" w:rsidRDefault="00537CC9" w:rsidP="00537CC9">
      <w:r w:rsidRPr="00537CC9">
        <w:pict w14:anchorId="1D7751C1">
          <v:rect id="_x0000_i1258" style="width:0;height:0" o:hralign="center" o:hrstd="t" o:hr="t" fillcolor="#a0a0a0" stroked="f"/>
        </w:pict>
      </w:r>
    </w:p>
    <w:p w14:paraId="6715D87C" w14:textId="77777777" w:rsidR="00537CC9" w:rsidRPr="00537CC9" w:rsidRDefault="00537CC9" w:rsidP="00537CC9">
      <w:pPr>
        <w:rPr>
          <w:b/>
          <w:bCs/>
        </w:rPr>
      </w:pPr>
      <w:r w:rsidRPr="00537CC9">
        <w:rPr>
          <w:b/>
          <w:bCs/>
        </w:rPr>
        <w:t>8. Konkrete SQL-Auswertung (neu!)</w:t>
      </w:r>
    </w:p>
    <w:p w14:paraId="4C1EF08D" w14:textId="77777777" w:rsidR="00537CC9" w:rsidRPr="00537CC9" w:rsidRDefault="00537CC9" w:rsidP="00537CC9">
      <w:r w:rsidRPr="00537CC9">
        <w:t>Jetzt praktisch:</w:t>
      </w:r>
    </w:p>
    <w:p w14:paraId="59FF3374" w14:textId="77777777" w:rsidR="00537CC9" w:rsidRPr="00537CC9" w:rsidRDefault="00537CC9" w:rsidP="00537CC9">
      <w:r w:rsidRPr="00537CC9">
        <w:pict w14:anchorId="05880EFE">
          <v:rect id="_x0000_i1259" style="width:0;height:0" o:hralign="center" o:hrstd="t" o:hr="t" fillcolor="#a0a0a0" stroked="f"/>
        </w:pict>
      </w:r>
    </w:p>
    <w:p w14:paraId="2E65C800" w14:textId="77777777" w:rsidR="00537CC9" w:rsidRPr="00537CC9" w:rsidRDefault="00537CC9" w:rsidP="00537CC9">
      <w:pPr>
        <w:rPr>
          <w:b/>
          <w:bCs/>
        </w:rPr>
      </w:pPr>
      <w:r w:rsidRPr="00537CC9">
        <w:rPr>
          <w:b/>
          <w:bCs/>
        </w:rPr>
        <w:t>1. Varianz pro UE</w:t>
      </w:r>
    </w:p>
    <w:p w14:paraId="11B68032" w14:textId="77777777" w:rsidR="00537CC9" w:rsidRPr="00537CC9" w:rsidRDefault="00537CC9" w:rsidP="00537CC9">
      <w:r w:rsidRPr="00537CC9">
        <w:t>SELECT</w:t>
      </w:r>
      <w:r w:rsidRPr="00537CC9">
        <w:br/>
        <w:t xml:space="preserve">    id_mtr_rueckkopplung_datenmaske,</w:t>
      </w:r>
      <w:r w:rsidRPr="00537CC9">
        <w:br/>
        <w:t xml:space="preserve">    VARIANCE(x_kognition) AS var_kognition,</w:t>
      </w:r>
      <w:r w:rsidRPr="00537CC9">
        <w:br/>
        <w:t xml:space="preserve">    VARIANCE(x_sozial) AS var_sozial,</w:t>
      </w:r>
      <w:r w:rsidRPr="00537CC9">
        <w:br/>
        <w:t xml:space="preserve">    VARIANCE(x_affektiv) AS var_affektiv,</w:t>
      </w:r>
      <w:r w:rsidRPr="00537CC9">
        <w:br/>
        <w:t xml:space="preserve">    VARIANCE(x_motivation) AS var_motivation,</w:t>
      </w:r>
      <w:r w:rsidRPr="00537CC9">
        <w:br/>
        <w:t xml:space="preserve">    VARIANCE(x_methodik) AS var_methodik,</w:t>
      </w:r>
      <w:r w:rsidRPr="00537CC9">
        <w:br/>
        <w:t xml:space="preserve">    VARIANCE(x_performanz) AS var_performanz,</w:t>
      </w:r>
      <w:r w:rsidRPr="00537CC9">
        <w:br/>
        <w:t xml:space="preserve">    VARIANCE(x_regulation) AS var_regulation</w:t>
      </w:r>
      <w:r w:rsidRPr="00537CC9">
        <w:br/>
        <w:t>FROM frzk_semantische_dichte_lehrer</w:t>
      </w:r>
      <w:r w:rsidRPr="00537CC9">
        <w:br/>
        <w:t>GROUP BY id_mtr_rueckkopplung_datenmaske;</w:t>
      </w:r>
    </w:p>
    <w:p w14:paraId="2160A9A0" w14:textId="77777777" w:rsidR="00537CC9" w:rsidRPr="00537CC9" w:rsidRDefault="00537CC9" w:rsidP="00537CC9">
      <w:r w:rsidRPr="00537CC9">
        <w:pict w14:anchorId="4FB3CA63">
          <v:rect id="_x0000_i1260" style="width:0;height:0" o:hralign="center" o:hrstd="t" o:hr="t" fillcolor="#a0a0a0" stroked="f"/>
        </w:pict>
      </w:r>
    </w:p>
    <w:p w14:paraId="14582017" w14:textId="77777777" w:rsidR="00537CC9" w:rsidRPr="00537CC9" w:rsidRDefault="00537CC9" w:rsidP="00537CC9">
      <w:pPr>
        <w:rPr>
          <w:b/>
          <w:bCs/>
        </w:rPr>
      </w:pPr>
      <w:r w:rsidRPr="00537CC9">
        <w:rPr>
          <w:b/>
          <w:bCs/>
        </w:rPr>
        <w:t>2. Spannweite</w:t>
      </w:r>
    </w:p>
    <w:p w14:paraId="13D3D857" w14:textId="77777777" w:rsidR="00537CC9" w:rsidRPr="00537CC9" w:rsidRDefault="00537CC9" w:rsidP="00537CC9">
      <w:r w:rsidRPr="00537CC9">
        <w:t>SELECT</w:t>
      </w:r>
      <w:r w:rsidRPr="00537CC9">
        <w:br/>
        <w:t xml:space="preserve">    id_mtr_rueckkopplung_datenmaske,</w:t>
      </w:r>
      <w:r w:rsidRPr="00537CC9">
        <w:br/>
        <w:t xml:space="preserve">    MAX(x_kognition) - MIN(x_kognition) AS range_kognition,</w:t>
      </w:r>
      <w:r w:rsidRPr="00537CC9">
        <w:br/>
        <w:t xml:space="preserve">    MAX(x_sozial) - MIN(x_sozial) AS range_sozial,</w:t>
      </w:r>
      <w:r w:rsidRPr="00537CC9">
        <w:br/>
        <w:t xml:space="preserve">    ...</w:t>
      </w:r>
      <w:r w:rsidRPr="00537CC9">
        <w:br/>
        <w:t>FROM frzk_semantische_dichte_lehrer</w:t>
      </w:r>
      <w:r w:rsidRPr="00537CC9">
        <w:br/>
        <w:t>GROUP BY id_mtr_rueckkopplung_datenmaske;</w:t>
      </w:r>
    </w:p>
    <w:p w14:paraId="411F4E1C" w14:textId="77777777" w:rsidR="00537CC9" w:rsidRPr="00537CC9" w:rsidRDefault="00537CC9" w:rsidP="00537CC9">
      <w:r w:rsidRPr="00537CC9">
        <w:lastRenderedPageBreak/>
        <w:pict w14:anchorId="3F6826EF">
          <v:rect id="_x0000_i1261" style="width:0;height:0" o:hralign="center" o:hrstd="t" o:hr="t" fillcolor="#a0a0a0" stroked="f"/>
        </w:pict>
      </w:r>
    </w:p>
    <w:p w14:paraId="69044D1B" w14:textId="77777777" w:rsidR="00537CC9" w:rsidRPr="00537CC9" w:rsidRDefault="00537CC9" w:rsidP="00537CC9">
      <w:pPr>
        <w:rPr>
          <w:b/>
          <w:bCs/>
        </w:rPr>
      </w:pPr>
      <w:r w:rsidRPr="00537CC9">
        <w:rPr>
          <w:b/>
          <w:bCs/>
        </w:rPr>
        <w:t>3. Polarisierung</w:t>
      </w:r>
    </w:p>
    <w:p w14:paraId="650EE2D7" w14:textId="77777777" w:rsidR="00537CC9" w:rsidRPr="00537CC9" w:rsidRDefault="00537CC9" w:rsidP="00537CC9">
      <w:r w:rsidRPr="00537CC9">
        <w:t>SELECT</w:t>
      </w:r>
      <w:r w:rsidRPr="00537CC9">
        <w:br/>
        <w:t xml:space="preserve">    id_mtr_rueckkopplung_datenmaske,</w:t>
      </w:r>
      <w:r w:rsidRPr="00537CC9">
        <w:br/>
        <w:t xml:space="preserve">    SUM(CASE WHEN polaritaet_gesamt = 1 THEN 1 ELSE 0 END) AS pos,</w:t>
      </w:r>
      <w:r w:rsidRPr="00537CC9">
        <w:br/>
        <w:t xml:space="preserve">    SUM(CASE WHEN polaritaet_gesamt = -1 THEN 1 ELSE 0 END) AS neg</w:t>
      </w:r>
      <w:r w:rsidRPr="00537CC9">
        <w:br/>
        <w:t>FROM frzk_semantische_dichte_lehrer</w:t>
      </w:r>
      <w:r w:rsidRPr="00537CC9">
        <w:br/>
        <w:t>GROUP BY id_mtr_rueckkopplung_datenmaske;</w:t>
      </w:r>
    </w:p>
    <w:p w14:paraId="072150BD" w14:textId="77777777" w:rsidR="00537CC9" w:rsidRPr="00537CC9" w:rsidRDefault="00537CC9" w:rsidP="00537CC9">
      <w:r w:rsidRPr="00537CC9">
        <w:pict w14:anchorId="19AA790A">
          <v:rect id="_x0000_i1262" style="width:0;height:0" o:hralign="center" o:hrstd="t" o:hr="t" fillcolor="#a0a0a0" stroked="f"/>
        </w:pict>
      </w:r>
    </w:p>
    <w:p w14:paraId="24231517" w14:textId="77777777" w:rsidR="00537CC9" w:rsidRPr="00537CC9" w:rsidRDefault="00537CC9" w:rsidP="00537CC9">
      <w:pPr>
        <w:rPr>
          <w:b/>
          <w:bCs/>
        </w:rPr>
      </w:pPr>
      <w:r w:rsidRPr="00537CC9">
        <w:rPr>
          <w:b/>
          <w:bCs/>
        </w:rPr>
        <w:t>4. Dominanzverteilung</w:t>
      </w:r>
    </w:p>
    <w:p w14:paraId="70ECD032" w14:textId="77777777" w:rsidR="00537CC9" w:rsidRPr="00537CC9" w:rsidRDefault="00537CC9" w:rsidP="00537CC9">
      <w:r w:rsidRPr="00537CC9">
        <w:t>SELECT</w:t>
      </w:r>
      <w:r w:rsidRPr="00537CC9">
        <w:br/>
        <w:t xml:space="preserve">    id_mtr_rueckkopplung_datenmaske,</w:t>
      </w:r>
      <w:r w:rsidRPr="00537CC9">
        <w:br/>
        <w:t xml:space="preserve">    dominante_dimension,</w:t>
      </w:r>
      <w:r w:rsidRPr="00537CC9">
        <w:br/>
        <w:t xml:space="preserve">    COUNT(*) AS n</w:t>
      </w:r>
      <w:r w:rsidRPr="00537CC9">
        <w:br/>
        <w:t>FROM frzk_semantische_dichte_lehrer</w:t>
      </w:r>
      <w:r w:rsidRPr="00537CC9">
        <w:br/>
        <w:t>GROUP BY id_mtr_rueckkopplung_datenmaske, dominante_dimension;</w:t>
      </w:r>
    </w:p>
    <w:p w14:paraId="47FBFAE3" w14:textId="77777777" w:rsidR="00537CC9" w:rsidRPr="00537CC9" w:rsidRDefault="00537CC9" w:rsidP="00537CC9">
      <w:r w:rsidRPr="00537CC9">
        <w:pict w14:anchorId="3BF242C9">
          <v:rect id="_x0000_i1263" style="width:0;height:0" o:hralign="center" o:hrstd="t" o:hr="t" fillcolor="#a0a0a0" stroked="f"/>
        </w:pict>
      </w:r>
    </w:p>
    <w:p w14:paraId="28D49F86" w14:textId="77777777" w:rsidR="00537CC9" w:rsidRPr="00537CC9" w:rsidRDefault="00537CC9" w:rsidP="00537CC9">
      <w:pPr>
        <w:rPr>
          <w:b/>
          <w:bCs/>
        </w:rPr>
      </w:pPr>
      <w:r w:rsidRPr="00537CC9">
        <w:rPr>
          <w:b/>
          <w:bCs/>
        </w:rPr>
        <w:t>9. Das ist der eigentliche Durchbruch</w:t>
      </w:r>
    </w:p>
    <w:p w14:paraId="7FF88EF9" w14:textId="77777777" w:rsidR="00537CC9" w:rsidRPr="00537CC9" w:rsidRDefault="00537CC9" w:rsidP="00537CC9">
      <w:r w:rsidRPr="00537CC9">
        <w:t>Deine Daten zeigen:</w:t>
      </w:r>
    </w:p>
    <w:p w14:paraId="7D91E89B" w14:textId="77777777" w:rsidR="00537CC9" w:rsidRPr="00537CC9" w:rsidRDefault="00537CC9" w:rsidP="00537CC9">
      <w:r w:rsidRPr="00537CC9">
        <w:t>Die Lehrkraftsicht ist kein Wert, sondern ein ZustandsraumDie Lehrkraftsicht ist kein Wert, sondern ein Zustandsraum​</w:t>
      </w:r>
    </w:p>
    <w:p w14:paraId="61956FC7" w14:textId="77777777" w:rsidR="00537CC9" w:rsidRPr="00537CC9" w:rsidRDefault="00537CC9" w:rsidP="00537CC9">
      <w:r w:rsidRPr="00537CC9">
        <w:pict w14:anchorId="57F8DDCD">
          <v:rect id="_x0000_i1264" style="width:0;height:0" o:hralign="center" o:hrstd="t" o:hr="t" fillcolor="#a0a0a0" stroked="f"/>
        </w:pict>
      </w:r>
    </w:p>
    <w:p w14:paraId="3CEE0DAB" w14:textId="77777777" w:rsidR="00537CC9" w:rsidRPr="00537CC9" w:rsidRDefault="00537CC9" w:rsidP="00537CC9">
      <w:r w:rsidRPr="00537CC9">
        <w:t>Und damit:</w:t>
      </w:r>
    </w:p>
    <w:p w14:paraId="138F33F0" w14:textId="77777777" w:rsidR="00537CC9" w:rsidRPr="00537CC9" w:rsidRDefault="00537CC9" w:rsidP="00537CC9">
      <w:r w:rsidRPr="00537CC9">
        <w:t>Didaktik wirkt nicht auf einen Punkt, sondern auf eine VerteilungDidaktik wirkt nicht auf einen Punkt, sondern auf eine Verteilung​</w:t>
      </w:r>
    </w:p>
    <w:p w14:paraId="77C8375B" w14:textId="77777777" w:rsidR="00537CC9" w:rsidRPr="00537CC9" w:rsidRDefault="00537CC9" w:rsidP="00537CC9">
      <w:r w:rsidRPr="00537CC9">
        <w:pict w14:anchorId="0161F7F0">
          <v:rect id="_x0000_i1265" style="width:0;height:0" o:hralign="center" o:hrstd="t" o:hr="t" fillcolor="#a0a0a0" stroked="f"/>
        </w:pict>
      </w:r>
    </w:p>
    <w:p w14:paraId="57008E9A" w14:textId="77777777" w:rsidR="00537CC9" w:rsidRPr="00537CC9" w:rsidRDefault="00537CC9" w:rsidP="00537CC9">
      <w:pPr>
        <w:rPr>
          <w:b/>
          <w:bCs/>
        </w:rPr>
      </w:pPr>
      <w:r w:rsidRPr="00537CC9">
        <w:rPr>
          <w:b/>
          <w:bCs/>
        </w:rPr>
        <w:t>Wenn du willst (empfohlen)</w:t>
      </w:r>
    </w:p>
    <w:p w14:paraId="4B6B7D31" w14:textId="77777777" w:rsidR="00537CC9" w:rsidRPr="00537CC9" w:rsidRDefault="00537CC9" w:rsidP="00537CC9">
      <w:r w:rsidRPr="00537CC9">
        <w:t>Ich gehe jetzt einen Schritt weiter und mache dir:</w:t>
      </w:r>
    </w:p>
    <w:p w14:paraId="75AE9312" w14:textId="77777777" w:rsidR="00537CC9" w:rsidRPr="00537CC9" w:rsidRDefault="00537CC9" w:rsidP="00537CC9">
      <w:pPr>
        <w:numPr>
          <w:ilvl w:val="0"/>
          <w:numId w:val="18"/>
        </w:numPr>
      </w:pPr>
      <w:r w:rsidRPr="00537CC9">
        <w:rPr>
          <w:b/>
          <w:bCs/>
        </w:rPr>
        <w:t>Python-Skript</w:t>
      </w:r>
    </w:p>
    <w:p w14:paraId="454D0450" w14:textId="77777777" w:rsidR="00537CC9" w:rsidRPr="00537CC9" w:rsidRDefault="00537CC9" w:rsidP="00537CC9">
      <w:pPr>
        <w:numPr>
          <w:ilvl w:val="1"/>
          <w:numId w:val="18"/>
        </w:numPr>
      </w:pPr>
      <w:r w:rsidRPr="00537CC9">
        <w:t>Visualisierung der Zustandsräume pro UE</w:t>
      </w:r>
    </w:p>
    <w:p w14:paraId="36AB44C2" w14:textId="77777777" w:rsidR="00537CC9" w:rsidRPr="00537CC9" w:rsidRDefault="00537CC9" w:rsidP="00537CC9">
      <w:pPr>
        <w:numPr>
          <w:ilvl w:val="1"/>
          <w:numId w:val="18"/>
        </w:numPr>
      </w:pPr>
      <w:r w:rsidRPr="00537CC9">
        <w:t>inkl. Kohärenz, Streuung, Dynamik</w:t>
      </w:r>
    </w:p>
    <w:p w14:paraId="63799C31" w14:textId="77777777" w:rsidR="00537CC9" w:rsidRPr="00537CC9" w:rsidRDefault="00537CC9" w:rsidP="00537CC9">
      <w:pPr>
        <w:numPr>
          <w:ilvl w:val="0"/>
          <w:numId w:val="18"/>
        </w:numPr>
      </w:pPr>
      <w:r w:rsidRPr="00537CC9">
        <w:rPr>
          <w:b/>
          <w:bCs/>
        </w:rPr>
        <w:t>Dissertationsabschnitt 6.x</w:t>
      </w:r>
      <w:r w:rsidRPr="00537CC9">
        <w:br/>
        <w:t>→ „Lehrkraftsicht als semantischer Zustandsraum“</w:t>
      </w:r>
    </w:p>
    <w:p w14:paraId="4B69FC36" w14:textId="77777777" w:rsidR="00537CC9" w:rsidRPr="00537CC9" w:rsidRDefault="00537CC9" w:rsidP="00537CC9">
      <w:pPr>
        <w:numPr>
          <w:ilvl w:val="0"/>
          <w:numId w:val="18"/>
        </w:numPr>
      </w:pPr>
      <w:r w:rsidRPr="00537CC9">
        <w:rPr>
          <w:b/>
          <w:bCs/>
        </w:rPr>
        <w:t>Delta-Analyse (wie du sie geplant hast)</w:t>
      </w:r>
      <w:r w:rsidRPr="00537CC9">
        <w:br/>
        <w:t>→ Übergang UE → UE als Operatorwirkung</w:t>
      </w:r>
    </w:p>
    <w:p w14:paraId="3BFD797C" w14:textId="77777777" w:rsidR="00537CC9" w:rsidRPr="00537CC9" w:rsidRDefault="00537CC9" w:rsidP="00537CC9">
      <w:r w:rsidRPr="00537CC9">
        <w:t>Sag mir einfach:</w:t>
      </w:r>
      <w:r w:rsidRPr="00537CC9">
        <w:br/>
        <w:t>→ </w:t>
      </w:r>
      <w:r w:rsidRPr="00537CC9">
        <w:rPr>
          <w:i/>
          <w:iCs/>
        </w:rPr>
        <w:t>„weiter mit 6.x“</w:t>
      </w:r>
      <w:r w:rsidRPr="00537CC9">
        <w:t> oder </w:t>
      </w:r>
      <w:r w:rsidRPr="00537CC9">
        <w:rPr>
          <w:i/>
          <w:iCs/>
        </w:rPr>
        <w:t>„python“</w:t>
      </w:r>
    </w:p>
    <w:p w14:paraId="062A6A09" w14:textId="77777777" w:rsidR="00537CC9" w:rsidRPr="00537CC9" w:rsidRDefault="00537CC9" w:rsidP="00537CC9">
      <w:r w:rsidRPr="00537CC9">
        <w:br/>
      </w:r>
    </w:p>
    <w:p w14:paraId="24328289" w14:textId="77777777" w:rsidR="00537CC9" w:rsidRPr="00537CC9" w:rsidRDefault="00537CC9" w:rsidP="00537CC9">
      <w:r w:rsidRPr="00537CC9">
        <w:lastRenderedPageBreak/>
        <w:t>1. Dissertationsabschnitt 6.x und 2. Delta-Analyse (wie du sie geplant hast)</w:t>
      </w:r>
    </w:p>
    <w:p w14:paraId="40C67C24" w14:textId="77777777" w:rsidR="00537CC9" w:rsidRPr="00537CC9" w:rsidRDefault="00537CC9" w:rsidP="00537CC9">
      <w:r w:rsidRPr="00537CC9">
        <w:br/>
      </w:r>
    </w:p>
    <w:p w14:paraId="199537AA" w14:textId="77777777" w:rsidR="00537CC9" w:rsidRPr="00537CC9" w:rsidRDefault="00537CC9" w:rsidP="00537CC9">
      <w:r w:rsidRPr="00537CC9">
        <w:t>Ich baue den Abschnitt jetzt so, dass die Einheit nicht als Mittelwert, sondern als satzweiser Zustandsraum behandelt wird. Danach folgt die Delta-Analyse als direkt anschlussfähige Auswertungslogik mit SQL/Python-Option.</w:t>
      </w:r>
    </w:p>
    <w:p w14:paraId="0C852C48" w14:textId="77777777" w:rsidR="00537CC9" w:rsidRPr="00537CC9" w:rsidRDefault="00537CC9" w:rsidP="00537CC9">
      <w:r w:rsidRPr="00537CC9">
        <w:t>Nachgedacht für 19s</w:t>
      </w:r>
    </w:p>
    <w:p w14:paraId="6C00907C" w14:textId="77777777" w:rsidR="00537CC9" w:rsidRPr="00537CC9" w:rsidRDefault="00537CC9" w:rsidP="00537CC9">
      <w:pPr>
        <w:rPr>
          <w:b/>
          <w:bCs/>
        </w:rPr>
      </w:pPr>
      <w:r w:rsidRPr="00537CC9">
        <w:rPr>
          <w:b/>
          <w:bCs/>
        </w:rPr>
        <w:t>6.x Lehrkraftsicht als satzweiser semantischer Zustandsraum</w:t>
      </w:r>
    </w:p>
    <w:p w14:paraId="6CB3C614" w14:textId="77777777" w:rsidR="00537CC9" w:rsidRPr="00537CC9" w:rsidRDefault="00537CC9" w:rsidP="00537CC9">
      <w:r w:rsidRPr="00537CC9">
        <w:t>Die vorliegenden Daten dürfen nicht als Bewertung der Lehrkraft gelesen werden, sondern als </w:t>
      </w:r>
      <w:r w:rsidRPr="00537CC9">
        <w:rPr>
          <w:b/>
          <w:bCs/>
        </w:rPr>
        <w:t>satzweise rekonstruierte Lehrkraftsicht auf den Schüler innerhalb einer Unterrichtseinheit</w:t>
      </w:r>
      <w:r w:rsidRPr="00537CC9">
        <w:t>. Jede id_mtr_rueckkopplung_datenmaske bildet dabei eine Unterrichtseinheit ab, während jede mtr_rueckkopplung_datenmaske_values_id einen einzelnen semantisch vektorisierten Satz innerhalb dieser Einheit repräsentiert. Damit ist die Unterrichtseinheit im FRZK nicht als einzelner Mittelwert, sondern als Menge mehrerer Zustände zu verstehen: </w:t>
      </w:r>
    </w:p>
    <w:p w14:paraId="47C2CFCC" w14:textId="77777777" w:rsidR="00537CC9" w:rsidRPr="00537CC9" w:rsidRDefault="00537CC9" w:rsidP="00537CC9">
      <w:r w:rsidRPr="00537CC9">
        <w:t>SUE={S1,S2,…,Sn}S</w:t>
      </w:r>
      <w:r w:rsidRPr="00537CC9">
        <w:rPr>
          <w:i/>
          <w:iCs/>
        </w:rPr>
        <w:t>UE</w:t>
      </w:r>
      <w:r w:rsidRPr="00537CC9">
        <w:t>​={</w:t>
      </w:r>
      <w:r w:rsidRPr="00537CC9">
        <w:rPr>
          <w:i/>
          <w:iCs/>
        </w:rPr>
        <w:t>S</w:t>
      </w:r>
      <w:r w:rsidRPr="00537CC9">
        <w:t>1​,</w:t>
      </w:r>
      <w:r w:rsidRPr="00537CC9">
        <w:rPr>
          <w:i/>
          <w:iCs/>
        </w:rPr>
        <w:t>S</w:t>
      </w:r>
      <w:r w:rsidRPr="00537CC9">
        <w:t>2​,…,</w:t>
      </w:r>
      <w:r w:rsidRPr="00537CC9">
        <w:rPr>
          <w:i/>
          <w:iCs/>
        </w:rPr>
        <w:t>Sn</w:t>
      </w:r>
      <w:r w:rsidRPr="00537CC9">
        <w:t>​}</w:t>
      </w:r>
    </w:p>
    <w:p w14:paraId="17AA998E" w14:textId="77777777" w:rsidR="00537CC9" w:rsidRPr="00537CC9" w:rsidRDefault="00537CC9" w:rsidP="00537CC9">
      <w:r w:rsidRPr="00537CC9">
        <w:t>mit</w:t>
      </w:r>
    </w:p>
    <w:p w14:paraId="06D1AB44" w14:textId="77777777" w:rsidR="00537CC9" w:rsidRPr="00537CC9" w:rsidRDefault="00537CC9" w:rsidP="00537CC9">
      <w:r w:rsidRPr="00537CC9">
        <w:t>Si=(xkognition,xsozial,xaffektiv,xmotivation,xmethodik,xperformanz,xregulation)</w:t>
      </w:r>
      <w:r w:rsidRPr="00537CC9">
        <w:rPr>
          <w:i/>
          <w:iCs/>
        </w:rPr>
        <w:t>Si</w:t>
      </w:r>
      <w:r w:rsidRPr="00537CC9">
        <w:t>​=(</w:t>
      </w:r>
      <w:r w:rsidRPr="00537CC9">
        <w:rPr>
          <w:i/>
          <w:iCs/>
        </w:rPr>
        <w:t>x</w:t>
      </w:r>
      <w:r w:rsidRPr="00537CC9">
        <w:t>kognition​,</w:t>
      </w:r>
      <w:r w:rsidRPr="00537CC9">
        <w:rPr>
          <w:i/>
          <w:iCs/>
        </w:rPr>
        <w:t>x</w:t>
      </w:r>
      <w:r w:rsidRPr="00537CC9">
        <w:t>sozial​,</w:t>
      </w:r>
      <w:r w:rsidRPr="00537CC9">
        <w:rPr>
          <w:i/>
          <w:iCs/>
        </w:rPr>
        <w:t>x</w:t>
      </w:r>
      <w:r w:rsidRPr="00537CC9">
        <w:t>affektiv​,</w:t>
      </w:r>
      <w:r w:rsidRPr="00537CC9">
        <w:rPr>
          <w:i/>
          <w:iCs/>
        </w:rPr>
        <w:t>x</w:t>
      </w:r>
      <w:r w:rsidRPr="00537CC9">
        <w:t>motivation​,</w:t>
      </w:r>
      <w:r w:rsidRPr="00537CC9">
        <w:rPr>
          <w:i/>
          <w:iCs/>
        </w:rPr>
        <w:t>x</w:t>
      </w:r>
      <w:r w:rsidRPr="00537CC9">
        <w:t>methodik​,</w:t>
      </w:r>
      <w:r w:rsidRPr="00537CC9">
        <w:rPr>
          <w:i/>
          <w:iCs/>
        </w:rPr>
        <w:t>x</w:t>
      </w:r>
      <w:r w:rsidRPr="00537CC9">
        <w:t>performanz​,</w:t>
      </w:r>
      <w:r w:rsidRPr="00537CC9">
        <w:rPr>
          <w:i/>
          <w:iCs/>
        </w:rPr>
        <w:t>x</w:t>
      </w:r>
      <w:r w:rsidRPr="00537CC9">
        <w:t>regulation​)</w:t>
      </w:r>
    </w:p>
    <w:p w14:paraId="34A3F88A" w14:textId="77777777" w:rsidR="00537CC9" w:rsidRPr="00537CC9" w:rsidRDefault="00537CC9" w:rsidP="00537CC9">
      <w:r w:rsidRPr="00537CC9">
        <w:t>Der entscheidende methodische Punkt liegt darin, dass die Lehrkraftsicht nicht punktförmig ist. Sie besteht aus mehreren gleichzeitigen Zuschreibungen: kognitive Leistung, methodische Sicherheit, affektive Lage, Motivation, Regulation, Performanz und soziale Einbettung können innerhalb derselben Unterrichtseinheit verschieden stark ausgeprägt sein. Eine reine Aggregation zu einem Mittelwert würde diese Binnenstruktur zerstören. FRZK-konform muss daher nicht nur der Zentrumspunkt der Einheit, sondern auch ihre </w:t>
      </w:r>
      <w:r w:rsidRPr="00537CC9">
        <w:rPr>
          <w:b/>
          <w:bCs/>
        </w:rPr>
        <w:t>semantische Breite</w:t>
      </w:r>
      <w:r w:rsidRPr="00537CC9">
        <w:t>, ihre </w:t>
      </w:r>
      <w:r w:rsidRPr="00537CC9">
        <w:rPr>
          <w:b/>
          <w:bCs/>
        </w:rPr>
        <w:t>innere Kohärenz</w:t>
      </w:r>
      <w:r w:rsidRPr="00537CC9">
        <w:t>, ihre </w:t>
      </w:r>
      <w:r w:rsidRPr="00537CC9">
        <w:rPr>
          <w:b/>
          <w:bCs/>
        </w:rPr>
        <w:t>Polarisierung</w:t>
      </w:r>
      <w:r w:rsidRPr="00537CC9">
        <w:t> und ihre </w:t>
      </w:r>
      <w:r w:rsidRPr="00537CC9">
        <w:rPr>
          <w:b/>
          <w:bCs/>
        </w:rPr>
        <w:t>Dominanzverteilung</w:t>
      </w:r>
      <w:r w:rsidRPr="00537CC9">
        <w:t> erhalten bleiben.</w:t>
      </w:r>
    </w:p>
    <w:p w14:paraId="11829FC0" w14:textId="77777777" w:rsidR="00537CC9" w:rsidRPr="00537CC9" w:rsidRDefault="00537CC9" w:rsidP="00537CC9">
      <w:r w:rsidRPr="00537CC9">
        <w:t>Die Unterrichtseinheit wird damit als lokaler Zustandsraum verstanden. Die einzelnen Sätze sind keine redundanten Wiederholungen, sondern semantische Einzelzustände. Erst ihre Relation zueinander beschreibt die tatsächliche Struktur der Lehrkraftsicht. Eine Einheit mit drei positiven Sätzen in Kognition, Performanz und Regulation ist anders zu interpretieren als eine Einheit mit einem positiven kognitiven Satz und einem negativen affektiv-regulativen Satz. Obwohl beide bei einfacher Mittelwertbildung ähnlich erscheinen könnten, unterscheiden sie sich systemisch fundamental.</w:t>
      </w:r>
    </w:p>
    <w:p w14:paraId="5B374584" w14:textId="77777777" w:rsidR="00537CC9" w:rsidRPr="00537CC9" w:rsidRDefault="00537CC9" w:rsidP="00537CC9">
      <w:r w:rsidRPr="00537CC9">
        <w:t>Für die Auswertung folgt daraus: Die zentrale Einheit der Analyse ist nicht der einzelne Satz und auch nicht der einfache Mittelwert, sondern die </w:t>
      </w:r>
      <w:r w:rsidRPr="00537CC9">
        <w:rPr>
          <w:b/>
          <w:bCs/>
        </w:rPr>
        <w:t>Verteilung der Satzvektoren innerhalb einer Unterrichtseinheit</w:t>
      </w:r>
      <w:r w:rsidRPr="00537CC9">
        <w:t>. Die Lehrkraftsicht wird somit als semantisches Feld modelliert:</w:t>
      </w:r>
    </w:p>
    <w:p w14:paraId="7272BEB4" w14:textId="77777777" w:rsidR="00537CC9" w:rsidRPr="00537CC9" w:rsidRDefault="00537CC9" w:rsidP="00537CC9">
      <w:r w:rsidRPr="00537CC9">
        <w:t>LUE:Schu¨ler→SUE</w:t>
      </w:r>
      <w:r w:rsidRPr="00537CC9">
        <w:rPr>
          <w:i/>
          <w:iCs/>
        </w:rPr>
        <w:t>LUE</w:t>
      </w:r>
      <w:r w:rsidRPr="00537CC9">
        <w:t>​:</w:t>
      </w:r>
      <w:r w:rsidRPr="00537CC9">
        <w:rPr>
          <w:i/>
          <w:iCs/>
        </w:rPr>
        <w:t>Schu</w:t>
      </w:r>
      <w:r w:rsidRPr="00537CC9">
        <w:t>¨</w:t>
      </w:r>
      <w:r w:rsidRPr="00537CC9">
        <w:rPr>
          <w:i/>
          <w:iCs/>
        </w:rPr>
        <w:t>ler</w:t>
      </w:r>
      <w:r w:rsidRPr="00537CC9">
        <w:t>→S</w:t>
      </w:r>
      <w:r w:rsidRPr="00537CC9">
        <w:rPr>
          <w:i/>
          <w:iCs/>
        </w:rPr>
        <w:t>UE</w:t>
      </w:r>
      <w:r w:rsidRPr="00537CC9">
        <w:t>​</w:t>
      </w:r>
    </w:p>
    <w:p w14:paraId="370AF2DB" w14:textId="77777777" w:rsidR="00537CC9" w:rsidRPr="00537CC9" w:rsidRDefault="00537CC9" w:rsidP="00537CC9">
      <w:r w:rsidRPr="00537CC9">
        <w:t>Die Funktion LUE</w:t>
      </w:r>
      <w:r w:rsidRPr="00537CC9">
        <w:rPr>
          <w:i/>
          <w:iCs/>
        </w:rPr>
        <w:t>LUE</w:t>
      </w:r>
      <w:r w:rsidRPr="00537CC9">
        <w:t>​ beschreibt nicht den Schüler „an sich“, sondern die beobachtete und sprachlich codierte Schülerstruktur aus der Perspektive der Lehrkraft. Diese Perspektive ist operatoriell erzeugt: Die Lehrkraft selektiert beobachtbare Merkmale, relationiert sie mit fachlichen und didaktischen Erwartungen, bewertet sie semantisch und bildet daraus sprachliche Zustandsaussagen.</w:t>
      </w:r>
    </w:p>
    <w:p w14:paraId="3A1391F4" w14:textId="77777777" w:rsidR="00537CC9" w:rsidRPr="00537CC9" w:rsidRDefault="00537CC9" w:rsidP="00537CC9">
      <w:r w:rsidRPr="00537CC9">
        <w:lastRenderedPageBreak/>
        <w:t>Die hoch relevante empirische Konsequenz besteht darin, dass Unterrichtseinheiten mit wenigen, aber stark divergierenden Sätzen als instabile Zustandsräume erscheinen können, während Einheiten mit mehreren ähnlich gerichteten Sätzen eine hohe Kohärenz zeigen. Besonders wichtig sind daher nicht nur Mittelwerte, sondern Streuungen, Spannweiten und Richtungswechsel innerhalb derselben id_mtr_rueckkopplung_datenmaske.</w:t>
      </w:r>
    </w:p>
    <w:p w14:paraId="1BD301AE" w14:textId="77777777" w:rsidR="00537CC9" w:rsidRPr="00537CC9" w:rsidRDefault="00537CC9" w:rsidP="00537CC9">
      <w:r w:rsidRPr="00537CC9">
        <w:pict w14:anchorId="26716C55">
          <v:rect id="_x0000_i1266" style="width:0;height:0" o:hralign="center" o:hrstd="t" o:hr="t" fillcolor="#a0a0a0" stroked="f"/>
        </w:pict>
      </w:r>
    </w:p>
    <w:p w14:paraId="08F420FE" w14:textId="77777777" w:rsidR="00537CC9" w:rsidRPr="00537CC9" w:rsidRDefault="00537CC9" w:rsidP="00537CC9">
      <w:pPr>
        <w:rPr>
          <w:b/>
          <w:bCs/>
        </w:rPr>
      </w:pPr>
      <w:r w:rsidRPr="00537CC9">
        <w:rPr>
          <w:b/>
          <w:bCs/>
        </w:rPr>
        <w:t>6.x.1 Grundgrößen der FRZK-konformen Auswertung</w:t>
      </w:r>
    </w:p>
    <w:p w14:paraId="18A26D45" w14:textId="77777777" w:rsidR="00537CC9" w:rsidRPr="00537CC9" w:rsidRDefault="00537CC9" w:rsidP="00537CC9">
      <w:r w:rsidRPr="00537CC9">
        <w:t>Für jede Unterrichtseinheit werden folgende Größen berechnet:</w:t>
      </w:r>
    </w:p>
    <w:p w14:paraId="2A469E00" w14:textId="77777777" w:rsidR="00537CC9" w:rsidRPr="00537CC9" w:rsidRDefault="00537CC9" w:rsidP="00537CC9">
      <w:pPr>
        <w:rPr>
          <w:b/>
          <w:bCs/>
        </w:rPr>
      </w:pPr>
      <w:r w:rsidRPr="00537CC9">
        <w:rPr>
          <w:b/>
          <w:bCs/>
        </w:rPr>
        <w:t>1. Schwerpunkt der Lehrkraftsicht</w:t>
      </w:r>
    </w:p>
    <w:p w14:paraId="722826BC" w14:textId="77777777" w:rsidR="00537CC9" w:rsidRPr="00537CC9" w:rsidRDefault="00537CC9" w:rsidP="00537CC9">
      <w:r w:rsidRPr="00537CC9">
        <w:t>SˉUE=1n∑i=1nSi</w:t>
      </w:r>
      <w:r w:rsidRPr="00537CC9">
        <w:rPr>
          <w:i/>
          <w:iCs/>
        </w:rPr>
        <w:t>S</w:t>
      </w:r>
      <w:r w:rsidRPr="00537CC9">
        <w:t>ˉ</w:t>
      </w:r>
      <w:r w:rsidRPr="00537CC9">
        <w:rPr>
          <w:i/>
          <w:iCs/>
        </w:rPr>
        <w:t>UE</w:t>
      </w:r>
      <w:r w:rsidRPr="00537CC9">
        <w:t>​=</w:t>
      </w:r>
      <w:r w:rsidRPr="00537CC9">
        <w:rPr>
          <w:i/>
          <w:iCs/>
        </w:rPr>
        <w:t>n</w:t>
      </w:r>
      <w:r w:rsidRPr="00537CC9">
        <w:t>1​</w:t>
      </w:r>
      <w:r w:rsidRPr="00537CC9">
        <w:rPr>
          <w:i/>
          <w:iCs/>
        </w:rPr>
        <w:t>i</w:t>
      </w:r>
      <w:r w:rsidRPr="00537CC9">
        <w:t>=1∑</w:t>
      </w:r>
      <w:r w:rsidRPr="00537CC9">
        <w:rPr>
          <w:i/>
          <w:iCs/>
        </w:rPr>
        <w:t>n</w:t>
      </w:r>
      <w:r w:rsidRPr="00537CC9">
        <w:t>​</w:t>
      </w:r>
      <w:r w:rsidRPr="00537CC9">
        <w:rPr>
          <w:i/>
          <w:iCs/>
        </w:rPr>
        <w:t>Si</w:t>
      </w:r>
      <w:r w:rsidRPr="00537CC9">
        <w:t>​</w:t>
      </w:r>
    </w:p>
    <w:p w14:paraId="0962F81B" w14:textId="77777777" w:rsidR="00537CC9" w:rsidRPr="00537CC9" w:rsidRDefault="00537CC9" w:rsidP="00537CC9">
      <w:r w:rsidRPr="00537CC9">
        <w:t>Dieser Wert beschreibt nur das Zentrum der Sicht, aber nicht ihre Breite.</w:t>
      </w:r>
    </w:p>
    <w:p w14:paraId="34D4D663" w14:textId="77777777" w:rsidR="00537CC9" w:rsidRPr="00537CC9" w:rsidRDefault="00537CC9" w:rsidP="00537CC9">
      <w:pPr>
        <w:rPr>
          <w:b/>
          <w:bCs/>
        </w:rPr>
      </w:pPr>
      <w:r w:rsidRPr="00537CC9">
        <w:rPr>
          <w:b/>
          <w:bCs/>
        </w:rPr>
        <w:t>2. Semantische Breite</w:t>
      </w:r>
    </w:p>
    <w:p w14:paraId="64315EBE" w14:textId="77777777" w:rsidR="00537CC9" w:rsidRPr="00537CC9" w:rsidRDefault="00537CC9" w:rsidP="00537CC9">
      <w:r w:rsidRPr="00537CC9">
        <w:t>BUE=1n∑i=1n</w:t>
      </w:r>
      <w:r w:rsidRPr="00537CC9">
        <w:rPr>
          <w:rFonts w:ascii="Cambria Math" w:hAnsi="Cambria Math" w:cs="Cambria Math"/>
        </w:rPr>
        <w:t>∥</w:t>
      </w:r>
      <w:r w:rsidRPr="00537CC9">
        <w:t>Si</w:t>
      </w:r>
      <w:r w:rsidRPr="00537CC9">
        <w:rPr>
          <w:rFonts w:cs="Calibri"/>
        </w:rPr>
        <w:t>−</w:t>
      </w:r>
      <w:r w:rsidRPr="00537CC9">
        <w:t>S</w:t>
      </w:r>
      <w:r w:rsidRPr="00537CC9">
        <w:rPr>
          <w:rFonts w:cs="Calibri"/>
        </w:rPr>
        <w:t>ˉ</w:t>
      </w:r>
      <w:r w:rsidRPr="00537CC9">
        <w:t>UE</w:t>
      </w:r>
      <w:r w:rsidRPr="00537CC9">
        <w:rPr>
          <w:rFonts w:ascii="Cambria Math" w:hAnsi="Cambria Math" w:cs="Cambria Math"/>
        </w:rPr>
        <w:t>∥</w:t>
      </w:r>
      <w:r w:rsidRPr="00537CC9">
        <w:t>2</w:t>
      </w:r>
      <w:r w:rsidRPr="00537CC9">
        <w:rPr>
          <w:i/>
          <w:iCs/>
        </w:rPr>
        <w:t>BUE</w:t>
      </w:r>
      <w:r w:rsidRPr="00537CC9">
        <w:t>​=</w:t>
      </w:r>
      <w:r w:rsidRPr="00537CC9">
        <w:rPr>
          <w:i/>
          <w:iCs/>
        </w:rPr>
        <w:t>n</w:t>
      </w:r>
      <w:r w:rsidRPr="00537CC9">
        <w:t>1​</w:t>
      </w:r>
      <w:r w:rsidRPr="00537CC9">
        <w:rPr>
          <w:i/>
          <w:iCs/>
        </w:rPr>
        <w:t>i</w:t>
      </w:r>
      <w:r w:rsidRPr="00537CC9">
        <w:t>=1∑</w:t>
      </w:r>
      <w:r w:rsidRPr="00537CC9">
        <w:rPr>
          <w:i/>
          <w:iCs/>
        </w:rPr>
        <w:t>n</w:t>
      </w:r>
      <w:r w:rsidRPr="00537CC9">
        <w:t>​</w:t>
      </w:r>
      <w:r w:rsidRPr="00537CC9">
        <w:rPr>
          <w:rFonts w:ascii="Cambria Math" w:hAnsi="Cambria Math" w:cs="Cambria Math"/>
        </w:rPr>
        <w:t>∥</w:t>
      </w:r>
      <w:r w:rsidRPr="00537CC9">
        <w:rPr>
          <w:i/>
          <w:iCs/>
        </w:rPr>
        <w:t>Si</w:t>
      </w:r>
      <w:r w:rsidRPr="00537CC9">
        <w:t>​−</w:t>
      </w:r>
      <w:r w:rsidRPr="00537CC9">
        <w:rPr>
          <w:i/>
          <w:iCs/>
        </w:rPr>
        <w:t>S</w:t>
      </w:r>
      <w:r w:rsidRPr="00537CC9">
        <w:t>ˉ</w:t>
      </w:r>
      <w:r w:rsidRPr="00537CC9">
        <w:rPr>
          <w:i/>
          <w:iCs/>
        </w:rPr>
        <w:t>UE</w:t>
      </w:r>
      <w:r w:rsidRPr="00537CC9">
        <w:t>​</w:t>
      </w:r>
      <w:r w:rsidRPr="00537CC9">
        <w:rPr>
          <w:rFonts w:ascii="Cambria Math" w:hAnsi="Cambria Math" w:cs="Cambria Math"/>
        </w:rPr>
        <w:t>∥</w:t>
      </w:r>
      <w:r w:rsidRPr="00537CC9">
        <w:t>2​</w:t>
      </w:r>
    </w:p>
    <w:p w14:paraId="550C8380" w14:textId="77777777" w:rsidR="00537CC9" w:rsidRPr="00537CC9" w:rsidRDefault="00537CC9" w:rsidP="00537CC9">
      <w:r w:rsidRPr="00537CC9">
        <w:t>Interpretation:</w:t>
      </w:r>
    </w:p>
    <w:p w14:paraId="5C1DB597" w14:textId="77777777" w:rsidR="00537CC9" w:rsidRPr="00537CC9" w:rsidRDefault="00537CC9" w:rsidP="00537CC9">
      <w:pPr>
        <w:numPr>
          <w:ilvl w:val="0"/>
          <w:numId w:val="19"/>
        </w:numPr>
      </w:pPr>
      <w:r w:rsidRPr="00537CC9">
        <w:t>niedrige Breite: konsistente Lehrkraftsicht</w:t>
      </w:r>
    </w:p>
    <w:p w14:paraId="7ACC57DD" w14:textId="77777777" w:rsidR="00537CC9" w:rsidRPr="00537CC9" w:rsidRDefault="00537CC9" w:rsidP="00537CC9">
      <w:pPr>
        <w:numPr>
          <w:ilvl w:val="0"/>
          <w:numId w:val="19"/>
        </w:numPr>
      </w:pPr>
      <w:r w:rsidRPr="00537CC9">
        <w:t>hohe Breite: differenzierte oder ambivalente Lehrkraftsicht</w:t>
      </w:r>
    </w:p>
    <w:p w14:paraId="0C53BCB6" w14:textId="77777777" w:rsidR="00537CC9" w:rsidRPr="00537CC9" w:rsidRDefault="00537CC9" w:rsidP="00537CC9">
      <w:pPr>
        <w:rPr>
          <w:b/>
          <w:bCs/>
        </w:rPr>
      </w:pPr>
      <w:r w:rsidRPr="00537CC9">
        <w:rPr>
          <w:b/>
          <w:bCs/>
        </w:rPr>
        <w:t>3. Dimensionale Spannweite</w:t>
      </w:r>
    </w:p>
    <w:p w14:paraId="037B5CAD" w14:textId="77777777" w:rsidR="00537CC9" w:rsidRPr="00537CC9" w:rsidRDefault="00537CC9" w:rsidP="00537CC9">
      <w:r w:rsidRPr="00537CC9">
        <w:t>Rd=max</w:t>
      </w:r>
      <w:r w:rsidRPr="00537CC9">
        <w:rPr>
          <w:rFonts w:ascii="Cambria Math" w:hAnsi="Cambria Math" w:cs="Cambria Math"/>
        </w:rPr>
        <w:t>⁡</w:t>
      </w:r>
      <w:r w:rsidRPr="00537CC9">
        <w:t>(xd)</w:t>
      </w:r>
      <w:r w:rsidRPr="00537CC9">
        <w:rPr>
          <w:rFonts w:cs="Calibri"/>
        </w:rPr>
        <w:t>−</w:t>
      </w:r>
      <w:r w:rsidRPr="00537CC9">
        <w:t>min</w:t>
      </w:r>
      <w:r w:rsidRPr="00537CC9">
        <w:rPr>
          <w:rFonts w:ascii="Cambria Math" w:hAnsi="Cambria Math" w:cs="Cambria Math"/>
        </w:rPr>
        <w:t>⁡</w:t>
      </w:r>
      <w:r w:rsidRPr="00537CC9">
        <w:t>(xd)</w:t>
      </w:r>
      <w:r w:rsidRPr="00537CC9">
        <w:rPr>
          <w:i/>
          <w:iCs/>
        </w:rPr>
        <w:t>Rd</w:t>
      </w:r>
      <w:r w:rsidRPr="00537CC9">
        <w:t>​=max(</w:t>
      </w:r>
      <w:r w:rsidRPr="00537CC9">
        <w:rPr>
          <w:i/>
          <w:iCs/>
        </w:rPr>
        <w:t>xd</w:t>
      </w:r>
      <w:r w:rsidRPr="00537CC9">
        <w:t>​)−min(</w:t>
      </w:r>
      <w:r w:rsidRPr="00537CC9">
        <w:rPr>
          <w:i/>
          <w:iCs/>
        </w:rPr>
        <w:t>xd</w:t>
      </w:r>
      <w:r w:rsidRPr="00537CC9">
        <w:t>​)</w:t>
      </w:r>
    </w:p>
    <w:p w14:paraId="2E9F020F" w14:textId="77777777" w:rsidR="00537CC9" w:rsidRPr="00537CC9" w:rsidRDefault="00537CC9" w:rsidP="00537CC9">
      <w:r w:rsidRPr="00537CC9">
        <w:t>Diese Größe zeigt, in welcher Dimension die Lehrkraftsicht innerhalb einer Einheit am stärksten auseinanderläuft.</w:t>
      </w:r>
    </w:p>
    <w:p w14:paraId="251ECF8B" w14:textId="77777777" w:rsidR="00537CC9" w:rsidRPr="00537CC9" w:rsidRDefault="00537CC9" w:rsidP="00537CC9">
      <w:pPr>
        <w:rPr>
          <w:b/>
          <w:bCs/>
        </w:rPr>
      </w:pPr>
      <w:r w:rsidRPr="00537CC9">
        <w:rPr>
          <w:b/>
          <w:bCs/>
        </w:rPr>
        <w:t>4. Polarisierung</w:t>
      </w:r>
    </w:p>
    <w:p w14:paraId="2A0CD606" w14:textId="77777777" w:rsidR="00537CC9" w:rsidRPr="00537CC9" w:rsidRDefault="00537CC9" w:rsidP="00537CC9">
      <w:r w:rsidRPr="00537CC9">
        <w:t>PUE=n+−n−n</w:t>
      </w:r>
      <w:r w:rsidRPr="00537CC9">
        <w:rPr>
          <w:i/>
          <w:iCs/>
        </w:rPr>
        <w:t>PUE</w:t>
      </w:r>
      <w:r w:rsidRPr="00537CC9">
        <w:t>​=</w:t>
      </w:r>
      <w:r w:rsidRPr="00537CC9">
        <w:rPr>
          <w:i/>
          <w:iCs/>
        </w:rPr>
        <w:t>nn</w:t>
      </w:r>
      <w:r w:rsidRPr="00537CC9">
        <w:t>+​−</w:t>
      </w:r>
      <w:r w:rsidRPr="00537CC9">
        <w:rPr>
          <w:i/>
          <w:iCs/>
        </w:rPr>
        <w:t>n</w:t>
      </w:r>
      <w:r w:rsidRPr="00537CC9">
        <w:t>−​​</w:t>
      </w:r>
    </w:p>
    <w:p w14:paraId="497B6571" w14:textId="77777777" w:rsidR="00537CC9" w:rsidRPr="00537CC9" w:rsidRDefault="00537CC9" w:rsidP="00537CC9">
      <w:r w:rsidRPr="00537CC9">
        <w:t>Dabei bezeichnet n+</w:t>
      </w:r>
      <w:r w:rsidRPr="00537CC9">
        <w:rPr>
          <w:i/>
          <w:iCs/>
        </w:rPr>
        <w:t>n</w:t>
      </w:r>
      <w:r w:rsidRPr="00537CC9">
        <w:t>+​ die Anzahl positiver und n−</w:t>
      </w:r>
      <w:r w:rsidRPr="00537CC9">
        <w:rPr>
          <w:i/>
          <w:iCs/>
        </w:rPr>
        <w:t>n</w:t>
      </w:r>
      <w:r w:rsidRPr="00537CC9">
        <w:t>−​ die Anzahl negativer Satzbewertungen. Im JSON liegen 1222 positive und 53 negative Satzpolaritäten vor. Das bedeutet: Die Lehrkraftsicht ist insgesamt deutlich positiv gerichtet, enthält aber punktuelle negative Spannungen, die analytisch besonders wertvoll sind. </w:t>
      </w:r>
    </w:p>
    <w:p w14:paraId="1DEF81E9" w14:textId="77777777" w:rsidR="00537CC9" w:rsidRPr="00537CC9" w:rsidRDefault="00537CC9" w:rsidP="00537CC9">
      <w:pPr>
        <w:rPr>
          <w:b/>
          <w:bCs/>
        </w:rPr>
      </w:pPr>
      <w:r w:rsidRPr="00537CC9">
        <w:rPr>
          <w:b/>
          <w:bCs/>
        </w:rPr>
        <w:t>5. Dominanzverteilung</w:t>
      </w:r>
    </w:p>
    <w:p w14:paraId="085783AA" w14:textId="77777777" w:rsidR="00537CC9" w:rsidRPr="00537CC9" w:rsidRDefault="00537CC9" w:rsidP="00537CC9">
      <w:r w:rsidRPr="00537CC9">
        <w:t>Nicht die dominante Dimension eines einzelnen Satzes ist entscheidend, sondern die Verteilung dominanter Dimensionen innerhalb der Einheit:</w:t>
      </w:r>
    </w:p>
    <w:p w14:paraId="2062D731" w14:textId="77777777" w:rsidR="00537CC9" w:rsidRPr="00537CC9" w:rsidRDefault="00537CC9" w:rsidP="00537CC9">
      <w:r w:rsidRPr="00537CC9">
        <w:t>HUE(d)=#(dominante_dimension=d)</w:t>
      </w:r>
      <w:r w:rsidRPr="00537CC9">
        <w:rPr>
          <w:i/>
          <w:iCs/>
        </w:rPr>
        <w:t>HUE</w:t>
      </w:r>
      <w:r w:rsidRPr="00537CC9">
        <w:t>​(</w:t>
      </w:r>
      <w:r w:rsidRPr="00537CC9">
        <w:rPr>
          <w:i/>
          <w:iCs/>
        </w:rPr>
        <w:t>d</w:t>
      </w:r>
      <w:r w:rsidRPr="00537CC9">
        <w:t>)=#(</w:t>
      </w:r>
      <w:r w:rsidRPr="00537CC9">
        <w:rPr>
          <w:i/>
          <w:iCs/>
        </w:rPr>
        <w:t>dominante</w:t>
      </w:r>
      <w:r w:rsidRPr="00537CC9">
        <w:t>_</w:t>
      </w:r>
      <w:r w:rsidRPr="00537CC9">
        <w:rPr>
          <w:i/>
          <w:iCs/>
        </w:rPr>
        <w:t>dimension</w:t>
      </w:r>
      <w:r w:rsidRPr="00537CC9">
        <w:t>=</w:t>
      </w:r>
      <w:r w:rsidRPr="00537CC9">
        <w:rPr>
          <w:i/>
          <w:iCs/>
        </w:rPr>
        <w:t>d</w:t>
      </w:r>
      <w:r w:rsidRPr="00537CC9">
        <w:t>)</w:t>
      </w:r>
    </w:p>
    <w:p w14:paraId="0AE642C1" w14:textId="77777777" w:rsidR="00537CC9" w:rsidRPr="00537CC9" w:rsidRDefault="00537CC9" w:rsidP="00537CC9">
      <w:r w:rsidRPr="00537CC9">
        <w:t>In den Daten dominieren vor allem:</w:t>
      </w:r>
    </w:p>
    <w:p w14:paraId="3E9B9252" w14:textId="77777777" w:rsidR="00537CC9" w:rsidRPr="00537CC9" w:rsidRDefault="00537CC9" w:rsidP="00537CC9">
      <w:pPr>
        <w:numPr>
          <w:ilvl w:val="0"/>
          <w:numId w:val="20"/>
        </w:numPr>
      </w:pPr>
      <w:r w:rsidRPr="00537CC9">
        <w:t>Kognition: 515 Sätze</w:t>
      </w:r>
    </w:p>
    <w:p w14:paraId="71493412" w14:textId="77777777" w:rsidR="00537CC9" w:rsidRPr="00537CC9" w:rsidRDefault="00537CC9" w:rsidP="00537CC9">
      <w:pPr>
        <w:numPr>
          <w:ilvl w:val="0"/>
          <w:numId w:val="20"/>
        </w:numPr>
      </w:pPr>
      <w:r w:rsidRPr="00537CC9">
        <w:t>Performanz: 336 Sätze</w:t>
      </w:r>
    </w:p>
    <w:p w14:paraId="205F800A" w14:textId="77777777" w:rsidR="00537CC9" w:rsidRPr="00537CC9" w:rsidRDefault="00537CC9" w:rsidP="00537CC9">
      <w:pPr>
        <w:numPr>
          <w:ilvl w:val="0"/>
          <w:numId w:val="20"/>
        </w:numPr>
      </w:pPr>
      <w:r w:rsidRPr="00537CC9">
        <w:t>Regulation: 244 Sätze</w:t>
      </w:r>
    </w:p>
    <w:p w14:paraId="0ABFCFE2" w14:textId="77777777" w:rsidR="00537CC9" w:rsidRPr="00537CC9" w:rsidRDefault="00537CC9" w:rsidP="00537CC9">
      <w:pPr>
        <w:numPr>
          <w:ilvl w:val="0"/>
          <w:numId w:val="20"/>
        </w:numPr>
      </w:pPr>
      <w:r w:rsidRPr="00537CC9">
        <w:t>Motivation: 163 Sätze</w:t>
      </w:r>
    </w:p>
    <w:p w14:paraId="7B96D92E" w14:textId="77777777" w:rsidR="00537CC9" w:rsidRPr="00537CC9" w:rsidRDefault="00537CC9" w:rsidP="00537CC9">
      <w:r w:rsidRPr="00537CC9">
        <w:t>Methodik und Sozialität treten deutlich seltener als dominante Dimension auf. </w:t>
      </w:r>
    </w:p>
    <w:p w14:paraId="6516AFDF" w14:textId="77777777" w:rsidR="00537CC9" w:rsidRPr="00537CC9" w:rsidRDefault="00537CC9" w:rsidP="00537CC9">
      <w:r w:rsidRPr="00537CC9">
        <w:lastRenderedPageBreak/>
        <w:t>Das ist FRZK-semantisch bedeutsam: Die Lehrkraftsicht konzentriert sich nicht primär auf die Lehrkraft selbst, sondern auf beobachtbare Schülerzustände im Spannungsfeld von Verstehen, Leistung, Selbststeuerung und Motivation.</w:t>
      </w:r>
    </w:p>
    <w:p w14:paraId="3265E916" w14:textId="77777777" w:rsidR="00537CC9" w:rsidRPr="00537CC9" w:rsidRDefault="00537CC9" w:rsidP="00537CC9">
      <w:r w:rsidRPr="00537CC9">
        <w:pict w14:anchorId="6855D0EB">
          <v:rect id="_x0000_i1267" style="width:0;height:0" o:hralign="center" o:hrstd="t" o:hr="t" fillcolor="#a0a0a0" stroked="f"/>
        </w:pict>
      </w:r>
    </w:p>
    <w:p w14:paraId="0AABBA20" w14:textId="77777777" w:rsidR="00537CC9" w:rsidRPr="00537CC9" w:rsidRDefault="00537CC9" w:rsidP="00537CC9">
      <w:pPr>
        <w:rPr>
          <w:b/>
          <w:bCs/>
        </w:rPr>
      </w:pPr>
      <w:r w:rsidRPr="00537CC9">
        <w:rPr>
          <w:b/>
          <w:bCs/>
        </w:rPr>
        <w:t>6.x.2 Deutung der Datenlage</w:t>
      </w:r>
    </w:p>
    <w:p w14:paraId="79101BE3" w14:textId="77777777" w:rsidR="00537CC9" w:rsidRPr="00537CC9" w:rsidRDefault="00537CC9" w:rsidP="00537CC9">
      <w:r w:rsidRPr="00537CC9">
        <w:t>Die Datei umfasst 1275 satzweise Zustände, verteilt auf 553 Unterrichtseinheiten, 91 unterschiedliche Datumswerte und 28 Teilnehmer. Pro Unterrichtseinheit liegen im Mittel etwa 2,3 Sätze vor; maximal werden 5 Sätze pro Einheit ausgewertet. </w:t>
      </w:r>
    </w:p>
    <w:p w14:paraId="7A0AD17E" w14:textId="77777777" w:rsidR="00537CC9" w:rsidRPr="00537CC9" w:rsidRDefault="00537CC9" w:rsidP="00537CC9">
      <w:r w:rsidRPr="00537CC9">
        <w:t>Damit ist die Datenstruktur breit genug, um nicht nur Einzelwerte, sondern Binnenstrukturen der Unterrichtseinheiten zu analysieren. Besonders relevant ist, dass eine Unterrichtseinheit nicht automatisch stabil ist, nur weil ihr Mittelwert positiv ausfällt. Eine Einheit kann zugleich positive kognitive und negative affektiv-regulative Komponenten enthalten. In FRZK-Sprache bedeutet das:</w:t>
      </w:r>
    </w:p>
    <w:p w14:paraId="0C13BCB2" w14:textId="77777777" w:rsidR="00537CC9" w:rsidRPr="00537CC9" w:rsidRDefault="00537CC9" w:rsidP="00537CC9">
      <w:r w:rsidRPr="00537CC9">
        <w:t>Ckognitiv↑bei gleichzeitigCaffektiv/regulativ↓</w:t>
      </w:r>
      <w:r w:rsidRPr="00537CC9">
        <w:rPr>
          <w:i/>
          <w:iCs/>
        </w:rPr>
        <w:t>Ckognitiv</w:t>
      </w:r>
      <w:r w:rsidRPr="00537CC9">
        <w:t>​↑bei gleichzeitig</w:t>
      </w:r>
      <w:r w:rsidRPr="00537CC9">
        <w:rPr>
          <w:i/>
          <w:iCs/>
        </w:rPr>
        <w:t>Caffektiv</w:t>
      </w:r>
      <w:r w:rsidRPr="00537CC9">
        <w:t>/</w:t>
      </w:r>
      <w:r w:rsidRPr="00537CC9">
        <w:rPr>
          <w:i/>
          <w:iCs/>
        </w:rPr>
        <w:t>regulativ</w:t>
      </w:r>
      <w:r w:rsidRPr="00537CC9">
        <w:t>​↓</w:t>
      </w:r>
    </w:p>
    <w:p w14:paraId="6C3ABE1F" w14:textId="77777777" w:rsidR="00537CC9" w:rsidRPr="00537CC9" w:rsidRDefault="00537CC9" w:rsidP="00537CC9">
      <w:r w:rsidRPr="00537CC9">
        <w:t>Eine solche Einheit wäre nicht einfach „gut“ oder „schlecht“, sondern </w:t>
      </w:r>
      <w:r w:rsidRPr="00537CC9">
        <w:rPr>
          <w:b/>
          <w:bCs/>
        </w:rPr>
        <w:t>mehrschichtig kohärent bzw. partiell instabil</w:t>
      </w:r>
      <w:r w:rsidRPr="00537CC9">
        <w:t>.</w:t>
      </w:r>
    </w:p>
    <w:p w14:paraId="249C93B7" w14:textId="77777777" w:rsidR="00537CC9" w:rsidRPr="00537CC9" w:rsidRDefault="00537CC9" w:rsidP="00537CC9">
      <w:r w:rsidRPr="00537CC9">
        <w:pict w14:anchorId="3F3CBD1F">
          <v:rect id="_x0000_i1268" style="width:0;height:0" o:hralign="center" o:hrstd="t" o:hr="t" fillcolor="#a0a0a0" stroked="f"/>
        </w:pict>
      </w:r>
    </w:p>
    <w:p w14:paraId="25DB8F0D" w14:textId="77777777" w:rsidR="00537CC9" w:rsidRPr="00537CC9" w:rsidRDefault="00537CC9" w:rsidP="00537CC9">
      <w:pPr>
        <w:rPr>
          <w:b/>
          <w:bCs/>
        </w:rPr>
      </w:pPr>
      <w:r w:rsidRPr="00537CC9">
        <w:rPr>
          <w:b/>
          <w:bCs/>
        </w:rPr>
        <w:t>2. Delta-Analyse der Lehrkraftsicht</w:t>
      </w:r>
    </w:p>
    <w:p w14:paraId="730BA8B5" w14:textId="77777777" w:rsidR="00537CC9" w:rsidRPr="00537CC9" w:rsidRDefault="00537CC9" w:rsidP="00537CC9">
      <w:r w:rsidRPr="00537CC9">
        <w:t>Die Delta-Analyse untersucht nicht mehr die absolute Lage einer Einheit, sondern deren Veränderung über die Zeit.</w:t>
      </w:r>
    </w:p>
    <w:p w14:paraId="2154106E" w14:textId="77777777" w:rsidR="00537CC9" w:rsidRPr="00537CC9" w:rsidRDefault="00537CC9" w:rsidP="00537CC9">
      <w:r w:rsidRPr="00537CC9">
        <w:t>Für jede Teilnehmer-ID werden die Unterrichtseinheiten chronologisch geordnet:</w:t>
      </w:r>
    </w:p>
    <w:p w14:paraId="31071C5C" w14:textId="77777777" w:rsidR="00537CC9" w:rsidRPr="00537CC9" w:rsidRDefault="00537CC9" w:rsidP="00537CC9">
      <w:r w:rsidRPr="00537CC9">
        <w:t>St1,St2,…,StnS</w:t>
      </w:r>
      <w:r w:rsidRPr="00537CC9">
        <w:rPr>
          <w:i/>
          <w:iCs/>
        </w:rPr>
        <w:t>t</w:t>
      </w:r>
      <w:r w:rsidRPr="00537CC9">
        <w:t>1​​,S</w:t>
      </w:r>
      <w:r w:rsidRPr="00537CC9">
        <w:rPr>
          <w:i/>
          <w:iCs/>
        </w:rPr>
        <w:t>t</w:t>
      </w:r>
      <w:r w:rsidRPr="00537CC9">
        <w:t>2​​,…,S</w:t>
      </w:r>
      <w:r w:rsidRPr="00537CC9">
        <w:rPr>
          <w:i/>
          <w:iCs/>
        </w:rPr>
        <w:t>tn</w:t>
      </w:r>
      <w:r w:rsidRPr="00537CC9">
        <w:t>​​</w:t>
      </w:r>
    </w:p>
    <w:p w14:paraId="78D7CB70" w14:textId="77777777" w:rsidR="00537CC9" w:rsidRPr="00537CC9" w:rsidRDefault="00537CC9" w:rsidP="00537CC9">
      <w:r w:rsidRPr="00537CC9">
        <w:t>Der Übergang lautet:</w:t>
      </w:r>
    </w:p>
    <w:p w14:paraId="09A4759C" w14:textId="77777777" w:rsidR="00537CC9" w:rsidRPr="00537CC9" w:rsidRDefault="00537CC9" w:rsidP="00537CC9">
      <w:r w:rsidRPr="00537CC9">
        <w:t>ΔSt=St+1−StΔS</w:t>
      </w:r>
      <w:r w:rsidRPr="00537CC9">
        <w:rPr>
          <w:i/>
          <w:iCs/>
        </w:rPr>
        <w:t>t</w:t>
      </w:r>
      <w:r w:rsidRPr="00537CC9">
        <w:t>​=S</w:t>
      </w:r>
      <w:r w:rsidRPr="00537CC9">
        <w:rPr>
          <w:i/>
          <w:iCs/>
        </w:rPr>
        <w:t>t</w:t>
      </w:r>
      <w:r w:rsidRPr="00537CC9">
        <w:t>+1​−S</w:t>
      </w:r>
      <w:r w:rsidRPr="00537CC9">
        <w:rPr>
          <w:i/>
          <w:iCs/>
        </w:rPr>
        <w:t>t</w:t>
      </w:r>
      <w:r w:rsidRPr="00537CC9">
        <w:t>​</w:t>
      </w:r>
    </w:p>
    <w:p w14:paraId="0540A722" w14:textId="77777777" w:rsidR="00537CC9" w:rsidRPr="00537CC9" w:rsidRDefault="00537CC9" w:rsidP="00537CC9">
      <w:r w:rsidRPr="00537CC9">
        <w:t>Da jede Einheit ein Zustandsraum ist, darf das Delta nicht nur als Differenz zweier Mittelwerte berechnet werden. FRZK-konform werden mindestens vier Delta-Ebenen benötigt.</w:t>
      </w:r>
    </w:p>
    <w:p w14:paraId="1C588571" w14:textId="77777777" w:rsidR="00537CC9" w:rsidRPr="00537CC9" w:rsidRDefault="00537CC9" w:rsidP="00537CC9">
      <w:r w:rsidRPr="00537CC9">
        <w:pict w14:anchorId="18302615">
          <v:rect id="_x0000_i1269" style="width:0;height:0" o:hralign="center" o:hrstd="t" o:hr="t" fillcolor="#a0a0a0" stroked="f"/>
        </w:pict>
      </w:r>
    </w:p>
    <w:p w14:paraId="0B03FB79" w14:textId="77777777" w:rsidR="00537CC9" w:rsidRPr="00537CC9" w:rsidRDefault="00537CC9" w:rsidP="00537CC9">
      <w:pPr>
        <w:rPr>
          <w:b/>
          <w:bCs/>
        </w:rPr>
      </w:pPr>
      <w:r w:rsidRPr="00537CC9">
        <w:rPr>
          <w:b/>
          <w:bCs/>
        </w:rPr>
        <w:t>Delta-Ebene 1: Schwerpunktverschiebung</w:t>
      </w:r>
    </w:p>
    <w:p w14:paraId="32D30602" w14:textId="77777777" w:rsidR="00537CC9" w:rsidRPr="00537CC9" w:rsidRDefault="00537CC9" w:rsidP="00537CC9">
      <w:r w:rsidRPr="00537CC9">
        <w:t>ΔSˉt=Sˉt+1−SˉtΔ</w:t>
      </w:r>
      <w:r w:rsidRPr="00537CC9">
        <w:rPr>
          <w:i/>
          <w:iCs/>
        </w:rPr>
        <w:t>S</w:t>
      </w:r>
      <w:r w:rsidRPr="00537CC9">
        <w:t>ˉ</w:t>
      </w:r>
      <w:r w:rsidRPr="00537CC9">
        <w:rPr>
          <w:i/>
          <w:iCs/>
        </w:rPr>
        <w:t>t</w:t>
      </w:r>
      <w:r w:rsidRPr="00537CC9">
        <w:t>​=</w:t>
      </w:r>
      <w:r w:rsidRPr="00537CC9">
        <w:rPr>
          <w:i/>
          <w:iCs/>
        </w:rPr>
        <w:t>S</w:t>
      </w:r>
      <w:r w:rsidRPr="00537CC9">
        <w:t>ˉ</w:t>
      </w:r>
      <w:r w:rsidRPr="00537CC9">
        <w:rPr>
          <w:i/>
          <w:iCs/>
        </w:rPr>
        <w:t>t</w:t>
      </w:r>
      <w:r w:rsidRPr="00537CC9">
        <w:t>+1​−</w:t>
      </w:r>
      <w:r w:rsidRPr="00537CC9">
        <w:rPr>
          <w:i/>
          <w:iCs/>
        </w:rPr>
        <w:t>S</w:t>
      </w:r>
      <w:r w:rsidRPr="00537CC9">
        <w:t>ˉ</w:t>
      </w:r>
      <w:r w:rsidRPr="00537CC9">
        <w:rPr>
          <w:i/>
          <w:iCs/>
        </w:rPr>
        <w:t>t</w:t>
      </w:r>
      <w:r w:rsidRPr="00537CC9">
        <w:t>​</w:t>
      </w:r>
    </w:p>
    <w:p w14:paraId="649A4547" w14:textId="77777777" w:rsidR="00537CC9" w:rsidRPr="00537CC9" w:rsidRDefault="00537CC9" w:rsidP="00537CC9">
      <w:r w:rsidRPr="00537CC9">
        <w:t>Frage:</w:t>
      </w:r>
    </w:p>
    <w:p w14:paraId="0D60AABC" w14:textId="77777777" w:rsidR="00537CC9" w:rsidRPr="00537CC9" w:rsidRDefault="00537CC9" w:rsidP="00537CC9">
      <w:r w:rsidRPr="00537CC9">
        <w:t>Verschiebt sich die Lehrkraftsicht insgesamt in Richtung stärkerer Kognition, Motivation, Regulation oder Performanz?</w:t>
      </w:r>
    </w:p>
    <w:p w14:paraId="50829E07" w14:textId="77777777" w:rsidR="00537CC9" w:rsidRPr="00537CC9" w:rsidRDefault="00537CC9" w:rsidP="00537CC9">
      <w:r w:rsidRPr="00537CC9">
        <w:pict w14:anchorId="0A31A29D">
          <v:rect id="_x0000_i1270" style="width:0;height:0" o:hralign="center" o:hrstd="t" o:hr="t" fillcolor="#a0a0a0" stroked="f"/>
        </w:pict>
      </w:r>
    </w:p>
    <w:p w14:paraId="3DF54111" w14:textId="77777777" w:rsidR="00537CC9" w:rsidRPr="00537CC9" w:rsidRDefault="00537CC9" w:rsidP="00537CC9">
      <w:pPr>
        <w:rPr>
          <w:b/>
          <w:bCs/>
        </w:rPr>
      </w:pPr>
      <w:r w:rsidRPr="00537CC9">
        <w:rPr>
          <w:b/>
          <w:bCs/>
        </w:rPr>
        <w:t>Delta-Ebene 2: Breitenänderung</w:t>
      </w:r>
    </w:p>
    <w:p w14:paraId="04CE10CE" w14:textId="77777777" w:rsidR="00537CC9" w:rsidRPr="00537CC9" w:rsidRDefault="00537CC9" w:rsidP="00537CC9">
      <w:r w:rsidRPr="00537CC9">
        <w:t>ΔBt=Bt+1−BtΔ</w:t>
      </w:r>
      <w:r w:rsidRPr="00537CC9">
        <w:rPr>
          <w:i/>
          <w:iCs/>
        </w:rPr>
        <w:t>Bt</w:t>
      </w:r>
      <w:r w:rsidRPr="00537CC9">
        <w:t>​=</w:t>
      </w:r>
      <w:r w:rsidRPr="00537CC9">
        <w:rPr>
          <w:i/>
          <w:iCs/>
        </w:rPr>
        <w:t>Bt</w:t>
      </w:r>
      <w:r w:rsidRPr="00537CC9">
        <w:t>+1​−</w:t>
      </w:r>
      <w:r w:rsidRPr="00537CC9">
        <w:rPr>
          <w:i/>
          <w:iCs/>
        </w:rPr>
        <w:t>Bt</w:t>
      </w:r>
      <w:r w:rsidRPr="00537CC9">
        <w:t>​</w:t>
      </w:r>
    </w:p>
    <w:p w14:paraId="70676A54" w14:textId="77777777" w:rsidR="00537CC9" w:rsidRPr="00537CC9" w:rsidRDefault="00537CC9" w:rsidP="00537CC9">
      <w:r w:rsidRPr="00537CC9">
        <w:t>Interpretation:</w:t>
      </w:r>
    </w:p>
    <w:p w14:paraId="4A66FAE5" w14:textId="77777777" w:rsidR="00537CC9" w:rsidRPr="00537CC9" w:rsidRDefault="00537CC9" w:rsidP="00537CC9">
      <w:pPr>
        <w:numPr>
          <w:ilvl w:val="0"/>
          <w:numId w:val="21"/>
        </w:numPr>
      </w:pPr>
      <w:r w:rsidRPr="00537CC9">
        <w:lastRenderedPageBreak/>
        <w:t>ΔBt&gt;0Δ</w:t>
      </w:r>
      <w:r w:rsidRPr="00537CC9">
        <w:rPr>
          <w:i/>
          <w:iCs/>
        </w:rPr>
        <w:t>Bt</w:t>
      </w:r>
      <w:r w:rsidRPr="00537CC9">
        <w:t>​&gt;0: Wahrnehmung wird breiter, komplexer oder ambivalenter</w:t>
      </w:r>
    </w:p>
    <w:p w14:paraId="6BB4100F" w14:textId="77777777" w:rsidR="00537CC9" w:rsidRPr="00537CC9" w:rsidRDefault="00537CC9" w:rsidP="00537CC9">
      <w:pPr>
        <w:numPr>
          <w:ilvl w:val="0"/>
          <w:numId w:val="21"/>
        </w:numPr>
      </w:pPr>
      <w:r w:rsidRPr="00537CC9">
        <w:t>ΔBt&lt;0Δ</w:t>
      </w:r>
      <w:r w:rsidRPr="00537CC9">
        <w:rPr>
          <w:i/>
          <w:iCs/>
        </w:rPr>
        <w:t>Bt</w:t>
      </w:r>
      <w:r w:rsidRPr="00537CC9">
        <w:t>​&lt;0: Wahrnehmung wird fokussierter oder stabiler</w:t>
      </w:r>
    </w:p>
    <w:p w14:paraId="75D90CBA" w14:textId="77777777" w:rsidR="00537CC9" w:rsidRPr="00537CC9" w:rsidRDefault="00537CC9" w:rsidP="00537CC9">
      <w:r w:rsidRPr="00537CC9">
        <w:pict w14:anchorId="2D38103E">
          <v:rect id="_x0000_i1271" style="width:0;height:0" o:hralign="center" o:hrstd="t" o:hr="t" fillcolor="#a0a0a0" stroked="f"/>
        </w:pict>
      </w:r>
    </w:p>
    <w:p w14:paraId="22CA3063" w14:textId="77777777" w:rsidR="00537CC9" w:rsidRPr="00537CC9" w:rsidRDefault="00537CC9" w:rsidP="00537CC9">
      <w:pPr>
        <w:rPr>
          <w:b/>
          <w:bCs/>
        </w:rPr>
      </w:pPr>
      <w:r w:rsidRPr="00537CC9">
        <w:rPr>
          <w:b/>
          <w:bCs/>
        </w:rPr>
        <w:t>Delta-Ebene 3: Kohärenzänderung</w:t>
      </w:r>
    </w:p>
    <w:p w14:paraId="41AF0056" w14:textId="77777777" w:rsidR="00537CC9" w:rsidRPr="00537CC9" w:rsidRDefault="00537CC9" w:rsidP="00537CC9">
      <w:r w:rsidRPr="00537CC9">
        <w:t>ΔCt=Ct+1−CtΔ</w:t>
      </w:r>
      <w:r w:rsidRPr="00537CC9">
        <w:rPr>
          <w:i/>
          <w:iCs/>
        </w:rPr>
        <w:t>Ct</w:t>
      </w:r>
      <w:r w:rsidRPr="00537CC9">
        <w:t>​=</w:t>
      </w:r>
      <w:r w:rsidRPr="00537CC9">
        <w:rPr>
          <w:i/>
          <w:iCs/>
        </w:rPr>
        <w:t>Ct</w:t>
      </w:r>
      <w:r w:rsidRPr="00537CC9">
        <w:t>+1​−</w:t>
      </w:r>
      <w:r w:rsidRPr="00537CC9">
        <w:rPr>
          <w:i/>
          <w:iCs/>
        </w:rPr>
        <w:t>Ct</w:t>
      </w:r>
      <w:r w:rsidRPr="00537CC9">
        <w:t>​</w:t>
      </w:r>
    </w:p>
    <w:p w14:paraId="71ACA9D2" w14:textId="77777777" w:rsidR="00537CC9" w:rsidRPr="00537CC9" w:rsidRDefault="00537CC9" w:rsidP="00537CC9">
      <w:r w:rsidRPr="00537CC9">
        <w:t>Interpretation:</w:t>
      </w:r>
    </w:p>
    <w:p w14:paraId="07FBE18B" w14:textId="77777777" w:rsidR="00537CC9" w:rsidRPr="00537CC9" w:rsidRDefault="00537CC9" w:rsidP="00537CC9">
      <w:pPr>
        <w:numPr>
          <w:ilvl w:val="0"/>
          <w:numId w:val="22"/>
        </w:numPr>
      </w:pPr>
      <w:r w:rsidRPr="00537CC9">
        <w:t>positive Entwicklung: höhere innere Ordnung der Lehrkraftsicht</w:t>
      </w:r>
    </w:p>
    <w:p w14:paraId="65083589" w14:textId="77777777" w:rsidR="00537CC9" w:rsidRPr="00537CC9" w:rsidRDefault="00537CC9" w:rsidP="00537CC9">
      <w:pPr>
        <w:numPr>
          <w:ilvl w:val="0"/>
          <w:numId w:val="22"/>
        </w:numPr>
      </w:pPr>
      <w:r w:rsidRPr="00537CC9">
        <w:t>negative Entwicklung: stärkere semantische Zerstreuung</w:t>
      </w:r>
    </w:p>
    <w:p w14:paraId="06FAB0C6" w14:textId="77777777" w:rsidR="00537CC9" w:rsidRPr="00537CC9" w:rsidRDefault="00537CC9" w:rsidP="00537CC9">
      <w:r w:rsidRPr="00537CC9">
        <w:pict w14:anchorId="5AD3DEA2">
          <v:rect id="_x0000_i1272" style="width:0;height:0" o:hralign="center" o:hrstd="t" o:hr="t" fillcolor="#a0a0a0" stroked="f"/>
        </w:pict>
      </w:r>
    </w:p>
    <w:p w14:paraId="5A5C53E6" w14:textId="77777777" w:rsidR="00537CC9" w:rsidRPr="00537CC9" w:rsidRDefault="00537CC9" w:rsidP="00537CC9">
      <w:pPr>
        <w:rPr>
          <w:b/>
          <w:bCs/>
        </w:rPr>
      </w:pPr>
      <w:r w:rsidRPr="00537CC9">
        <w:rPr>
          <w:b/>
          <w:bCs/>
        </w:rPr>
        <w:t>Delta-Ebene 4: Dominanzwechsel</w:t>
      </w:r>
    </w:p>
    <w:p w14:paraId="230B92B2" w14:textId="77777777" w:rsidR="00537CC9" w:rsidRPr="00537CC9" w:rsidRDefault="00537CC9" w:rsidP="00537CC9">
      <w:r w:rsidRPr="00537CC9">
        <w:t>Dt→Dt+1</w:t>
      </w:r>
      <w:r w:rsidRPr="00537CC9">
        <w:rPr>
          <w:i/>
          <w:iCs/>
        </w:rPr>
        <w:t>Dt</w:t>
      </w:r>
      <w:r w:rsidRPr="00537CC9">
        <w:t>​→</w:t>
      </w:r>
      <w:r w:rsidRPr="00537CC9">
        <w:rPr>
          <w:i/>
          <w:iCs/>
        </w:rPr>
        <w:t>Dt</w:t>
      </w:r>
      <w:r w:rsidRPr="00537CC9">
        <w:t>+1​</w:t>
      </w:r>
    </w:p>
    <w:p w14:paraId="0E077EF9" w14:textId="77777777" w:rsidR="00537CC9" w:rsidRPr="00537CC9" w:rsidRDefault="00537CC9" w:rsidP="00537CC9">
      <w:r w:rsidRPr="00537CC9">
        <w:t>Beispiel:</w:t>
      </w:r>
    </w:p>
    <w:p w14:paraId="509ED4CC" w14:textId="77777777" w:rsidR="00537CC9" w:rsidRPr="00537CC9" w:rsidRDefault="00537CC9" w:rsidP="00537CC9">
      <w:r w:rsidRPr="00537CC9">
        <w:t>kognition→performanz</w:t>
      </w:r>
      <w:r w:rsidRPr="00537CC9">
        <w:rPr>
          <w:i/>
          <w:iCs/>
        </w:rPr>
        <w:t>kognition</w:t>
      </w:r>
      <w:r w:rsidRPr="00537CC9">
        <w:t>→</w:t>
      </w:r>
      <w:r w:rsidRPr="00537CC9">
        <w:rPr>
          <w:i/>
          <w:iCs/>
        </w:rPr>
        <w:t>performanz</w:t>
      </w:r>
    </w:p>
    <w:p w14:paraId="785674BE" w14:textId="77777777" w:rsidR="00537CC9" w:rsidRPr="00537CC9" w:rsidRDefault="00537CC9" w:rsidP="00537CC9">
      <w:r w:rsidRPr="00537CC9">
        <w:t>Das bedeutet: Die Lehrkraftsicht verschiebt sich von Verstehensfähigkeit hin zu sichtbarer Umsetzung bzw. Leistung.</w:t>
      </w:r>
    </w:p>
    <w:p w14:paraId="27C986AD" w14:textId="77777777" w:rsidR="00537CC9" w:rsidRPr="00537CC9" w:rsidRDefault="00537CC9" w:rsidP="00537CC9">
      <w:r w:rsidRPr="00537CC9">
        <w:pict w14:anchorId="0D10CAF7">
          <v:rect id="_x0000_i1273" style="width:0;height:0" o:hralign="center" o:hrstd="t" o:hr="t" fillcolor="#a0a0a0" stroked="f"/>
        </w:pict>
      </w:r>
    </w:p>
    <w:p w14:paraId="794052D1" w14:textId="77777777" w:rsidR="00537CC9" w:rsidRPr="00537CC9" w:rsidRDefault="00537CC9" w:rsidP="00537CC9">
      <w:pPr>
        <w:rPr>
          <w:b/>
          <w:bCs/>
        </w:rPr>
      </w:pPr>
      <w:r w:rsidRPr="00537CC9">
        <w:rPr>
          <w:b/>
          <w:bCs/>
        </w:rPr>
        <w:t>SQL-Grundlage für die neue Auswertung</w:t>
      </w:r>
    </w:p>
    <w:p w14:paraId="33B61011" w14:textId="77777777" w:rsidR="00537CC9" w:rsidRPr="00537CC9" w:rsidRDefault="00537CC9" w:rsidP="00537CC9">
      <w:pPr>
        <w:rPr>
          <w:b/>
          <w:bCs/>
        </w:rPr>
      </w:pPr>
      <w:r w:rsidRPr="00537CC9">
        <w:rPr>
          <w:b/>
          <w:bCs/>
        </w:rPr>
        <w:t>A. Zustandsraum pro Unterrichtseinheit</w:t>
      </w:r>
    </w:p>
    <w:p w14:paraId="6A9324A1" w14:textId="77777777" w:rsidR="00537CC9" w:rsidRPr="00537CC9" w:rsidRDefault="00537CC9" w:rsidP="00537CC9">
      <w:r w:rsidRPr="00537CC9">
        <w:t>SELECT</w:t>
      </w:r>
      <w:r w:rsidRPr="00537CC9">
        <w:br/>
        <w:t xml:space="preserve">    id_mtr_rueckkopplung_datenmaske,</w:t>
      </w:r>
      <w:r w:rsidRPr="00537CC9">
        <w:br/>
        <w:t xml:space="preserve">    datum,</w:t>
      </w:r>
      <w:r w:rsidRPr="00537CC9">
        <w:br/>
        <w:t xml:space="preserve">    teilnehmer_id,</w:t>
      </w:r>
      <w:r w:rsidRPr="00537CC9">
        <w:br/>
        <w:t xml:space="preserve">    COUNT(*) AS n_saetze,</w:t>
      </w:r>
      <w:r w:rsidRPr="00537CC9">
        <w:br/>
      </w:r>
      <w:r w:rsidRPr="00537CC9">
        <w:br/>
        <w:t xml:space="preserve">    AVG(x_kognition) AS mean_kognition,</w:t>
      </w:r>
      <w:r w:rsidRPr="00537CC9">
        <w:br/>
        <w:t xml:space="preserve">    AVG(x_sozial) AS mean_sozial,</w:t>
      </w:r>
      <w:r w:rsidRPr="00537CC9">
        <w:br/>
        <w:t xml:space="preserve">    AVG(x_affektiv) AS mean_affektiv,</w:t>
      </w:r>
      <w:r w:rsidRPr="00537CC9">
        <w:br/>
        <w:t xml:space="preserve">    AVG(x_motivation) AS mean_motivation,</w:t>
      </w:r>
      <w:r w:rsidRPr="00537CC9">
        <w:br/>
        <w:t xml:space="preserve">    AVG(x_methodik) AS mean_methodik,</w:t>
      </w:r>
      <w:r w:rsidRPr="00537CC9">
        <w:br/>
        <w:t xml:space="preserve">    AVG(x_performanz) AS mean_performanz,</w:t>
      </w:r>
      <w:r w:rsidRPr="00537CC9">
        <w:br/>
        <w:t xml:space="preserve">    AVG(x_regulation) AS mean_regulation,</w:t>
      </w:r>
      <w:r w:rsidRPr="00537CC9">
        <w:br/>
      </w:r>
      <w:r w:rsidRPr="00537CC9">
        <w:br/>
        <w:t xml:space="preserve">    VARIANCE(x_kognition) AS var_kognition,</w:t>
      </w:r>
      <w:r w:rsidRPr="00537CC9">
        <w:br/>
        <w:t xml:space="preserve">    VARIANCE(x_sozial) AS var_sozial,</w:t>
      </w:r>
      <w:r w:rsidRPr="00537CC9">
        <w:br/>
        <w:t xml:space="preserve">    VARIANCE(x_affektiv) AS var_affektiv,</w:t>
      </w:r>
      <w:r w:rsidRPr="00537CC9">
        <w:br/>
        <w:t xml:space="preserve">    VARIANCE(x_motivation) AS var_motivation,</w:t>
      </w:r>
      <w:r w:rsidRPr="00537CC9">
        <w:br/>
        <w:t xml:space="preserve">    VARIANCE(x_methodik) AS var_methodik,</w:t>
      </w:r>
      <w:r w:rsidRPr="00537CC9">
        <w:br/>
        <w:t xml:space="preserve">    VARIANCE(x_performanz) AS var_performanz,</w:t>
      </w:r>
      <w:r w:rsidRPr="00537CC9">
        <w:br/>
        <w:t xml:space="preserve">    VARIANCE(x_regulation) AS var_regulation,</w:t>
      </w:r>
      <w:r w:rsidRPr="00537CC9">
        <w:br/>
      </w:r>
      <w:r w:rsidRPr="00537CC9">
        <w:br/>
        <w:t xml:space="preserve">    MAX(x_kognition) - MIN(x_kognition) AS range_kognition,</w:t>
      </w:r>
      <w:r w:rsidRPr="00537CC9">
        <w:br/>
      </w:r>
      <w:r w:rsidRPr="00537CC9">
        <w:lastRenderedPageBreak/>
        <w:t xml:space="preserve">    MAX(x_sozial) - MIN(x_sozial) AS range_sozial,</w:t>
      </w:r>
      <w:r w:rsidRPr="00537CC9">
        <w:br/>
        <w:t xml:space="preserve">    MAX(x_affektiv) - MIN(x_affektiv) AS range_affektiv,</w:t>
      </w:r>
      <w:r w:rsidRPr="00537CC9">
        <w:br/>
        <w:t xml:space="preserve">    MAX(x_motivation) - MIN(x_motivation) AS range_motivation,</w:t>
      </w:r>
      <w:r w:rsidRPr="00537CC9">
        <w:br/>
        <w:t xml:space="preserve">    MAX(x_methodik) - MIN(x_methodik) AS range_methodik,</w:t>
      </w:r>
      <w:r w:rsidRPr="00537CC9">
        <w:br/>
        <w:t xml:space="preserve">    MAX(x_performanz) - MIN(x_performanz) AS range_performanz,</w:t>
      </w:r>
      <w:r w:rsidRPr="00537CC9">
        <w:br/>
        <w:t xml:space="preserve">    MAX(x_regulation) - MIN(x_regulation) AS range_regulation,</w:t>
      </w:r>
      <w:r w:rsidRPr="00537CC9">
        <w:br/>
      </w:r>
      <w:r w:rsidRPr="00537CC9">
        <w:br/>
        <w:t xml:space="preserve">    AVG(d_semantisch) AS d_semantisch_mean,</w:t>
      </w:r>
      <w:r w:rsidRPr="00537CC9">
        <w:br/>
        <w:t xml:space="preserve">    STDDEV(d_semantisch) AS d_semantisch_std,</w:t>
      </w:r>
      <w:r w:rsidRPr="00537CC9">
        <w:br/>
      </w:r>
      <w:r w:rsidRPr="00537CC9">
        <w:br/>
        <w:t xml:space="preserve">    AVG(polaritaet_gesamt) AS polaritaet_index,</w:t>
      </w:r>
      <w:r w:rsidRPr="00537CC9">
        <w:br/>
        <w:t xml:space="preserve">    COUNT(DISTINCT dominante_dimension) AS dominanz_breite</w:t>
      </w:r>
      <w:r w:rsidRPr="00537CC9">
        <w:br/>
      </w:r>
      <w:r w:rsidRPr="00537CC9">
        <w:br/>
        <w:t>FROM sql_semantische_dichte_lehrer_type_1</w:t>
      </w:r>
      <w:r w:rsidRPr="00537CC9">
        <w:br/>
        <w:t>GROUP BY id_mtr_rueckkopplung_datenmaske, datum, teilnehmer_id;</w:t>
      </w:r>
    </w:p>
    <w:p w14:paraId="29F12721" w14:textId="77777777" w:rsidR="00537CC9" w:rsidRPr="00537CC9" w:rsidRDefault="00537CC9" w:rsidP="00537CC9">
      <w:r w:rsidRPr="00537CC9">
        <w:pict w14:anchorId="58471E9A">
          <v:rect id="_x0000_i1274" style="width:0;height:0" o:hralign="center" o:hrstd="t" o:hr="t" fillcolor="#a0a0a0" stroked="f"/>
        </w:pict>
      </w:r>
    </w:p>
    <w:p w14:paraId="2376F362" w14:textId="77777777" w:rsidR="00537CC9" w:rsidRPr="00537CC9" w:rsidRDefault="00537CC9" w:rsidP="00537CC9">
      <w:pPr>
        <w:rPr>
          <w:b/>
          <w:bCs/>
        </w:rPr>
      </w:pPr>
      <w:r w:rsidRPr="00537CC9">
        <w:rPr>
          <w:b/>
          <w:bCs/>
        </w:rPr>
        <w:t>B. Dominanzverteilung pro Unterrichtseinheit</w:t>
      </w:r>
    </w:p>
    <w:p w14:paraId="2563BAA3" w14:textId="77777777" w:rsidR="00537CC9" w:rsidRPr="00537CC9" w:rsidRDefault="00537CC9" w:rsidP="00537CC9">
      <w:r w:rsidRPr="00537CC9">
        <w:t>SELECT</w:t>
      </w:r>
      <w:r w:rsidRPr="00537CC9">
        <w:br/>
        <w:t xml:space="preserve">    id_mtr_rueckkopplung_datenmaske,</w:t>
      </w:r>
      <w:r w:rsidRPr="00537CC9">
        <w:br/>
        <w:t xml:space="preserve">    datum,</w:t>
      </w:r>
      <w:r w:rsidRPr="00537CC9">
        <w:br/>
        <w:t xml:space="preserve">    teilnehmer_id,</w:t>
      </w:r>
      <w:r w:rsidRPr="00537CC9">
        <w:br/>
        <w:t xml:space="preserve">    dominante_dimension,</w:t>
      </w:r>
      <w:r w:rsidRPr="00537CC9">
        <w:br/>
        <w:t xml:space="preserve">    COUNT(*) AS anzahl</w:t>
      </w:r>
      <w:r w:rsidRPr="00537CC9">
        <w:br/>
        <w:t>FROM sql_semantische_dichte_lehrer_type_1</w:t>
      </w:r>
      <w:r w:rsidRPr="00537CC9">
        <w:br/>
        <w:t>GROUP BY</w:t>
      </w:r>
      <w:r w:rsidRPr="00537CC9">
        <w:br/>
        <w:t xml:space="preserve">    id_mtr_rueckkopplung_datenmaske,</w:t>
      </w:r>
      <w:r w:rsidRPr="00537CC9">
        <w:br/>
        <w:t xml:space="preserve">    datum,</w:t>
      </w:r>
      <w:r w:rsidRPr="00537CC9">
        <w:br/>
        <w:t xml:space="preserve">    teilnehmer_id,</w:t>
      </w:r>
      <w:r w:rsidRPr="00537CC9">
        <w:br/>
        <w:t xml:space="preserve">    dominante_dimension</w:t>
      </w:r>
      <w:r w:rsidRPr="00537CC9">
        <w:br/>
        <w:t>ORDER BY datum, teilnehmer_id, id_mtr_rueckkopplung_datenmaske;</w:t>
      </w:r>
    </w:p>
    <w:p w14:paraId="7DFBD65A" w14:textId="77777777" w:rsidR="00537CC9" w:rsidRPr="00537CC9" w:rsidRDefault="00537CC9" w:rsidP="00537CC9">
      <w:r w:rsidRPr="00537CC9">
        <w:pict w14:anchorId="3B6DCE9D">
          <v:rect id="_x0000_i1275" style="width:0;height:0" o:hralign="center" o:hrstd="t" o:hr="t" fillcolor="#a0a0a0" stroked="f"/>
        </w:pict>
      </w:r>
    </w:p>
    <w:p w14:paraId="415B446A" w14:textId="77777777" w:rsidR="00537CC9" w:rsidRPr="00537CC9" w:rsidRDefault="00537CC9" w:rsidP="00537CC9">
      <w:pPr>
        <w:rPr>
          <w:b/>
          <w:bCs/>
        </w:rPr>
      </w:pPr>
      <w:r w:rsidRPr="00537CC9">
        <w:rPr>
          <w:b/>
          <w:bCs/>
        </w:rPr>
        <w:t>C. Delta-Analyse zwischen Unterrichtseinheiten</w:t>
      </w:r>
    </w:p>
    <w:p w14:paraId="655C6AF3" w14:textId="77777777" w:rsidR="00537CC9" w:rsidRPr="00537CC9" w:rsidRDefault="00537CC9" w:rsidP="00537CC9">
      <w:r w:rsidRPr="00537CC9">
        <w:t>WITH ue AS (</w:t>
      </w:r>
      <w:r w:rsidRPr="00537CC9">
        <w:br/>
        <w:t xml:space="preserve">    SELECT</w:t>
      </w:r>
      <w:r w:rsidRPr="00537CC9">
        <w:br/>
        <w:t xml:space="preserve">        id_mtr_rueckkopplung_datenmaske,</w:t>
      </w:r>
      <w:r w:rsidRPr="00537CC9">
        <w:br/>
        <w:t xml:space="preserve">        datum,</w:t>
      </w:r>
      <w:r w:rsidRPr="00537CC9">
        <w:br/>
        <w:t xml:space="preserve">        teilnehmer_id,</w:t>
      </w:r>
      <w:r w:rsidRPr="00537CC9">
        <w:br/>
      </w:r>
      <w:r w:rsidRPr="00537CC9">
        <w:br/>
        <w:t xml:space="preserve">        AVG(x_kognition) AS mean_kognition,</w:t>
      </w:r>
      <w:r w:rsidRPr="00537CC9">
        <w:br/>
        <w:t xml:space="preserve">        AVG(x_sozial) AS mean_sozial,</w:t>
      </w:r>
      <w:r w:rsidRPr="00537CC9">
        <w:br/>
        <w:t xml:space="preserve">        AVG(x_affektiv) AS mean_affektiv,</w:t>
      </w:r>
      <w:r w:rsidRPr="00537CC9">
        <w:br/>
        <w:t xml:space="preserve">        AVG(x_motivation) AS mean_motivation,</w:t>
      </w:r>
      <w:r w:rsidRPr="00537CC9">
        <w:br/>
        <w:t xml:space="preserve">        AVG(x_methodik) AS mean_methodik,</w:t>
      </w:r>
      <w:r w:rsidRPr="00537CC9">
        <w:br/>
        <w:t xml:space="preserve">        AVG(x_performanz) AS mean_performanz,</w:t>
      </w:r>
      <w:r w:rsidRPr="00537CC9">
        <w:br/>
        <w:t xml:space="preserve">        AVG(x_regulation) AS mean_regulation,</w:t>
      </w:r>
      <w:r w:rsidRPr="00537CC9">
        <w:br/>
      </w:r>
      <w:r w:rsidRPr="00537CC9">
        <w:br/>
      </w:r>
      <w:r w:rsidRPr="00537CC9">
        <w:lastRenderedPageBreak/>
        <w:t xml:space="preserve">        SQRT(</w:t>
      </w:r>
      <w:r w:rsidRPr="00537CC9">
        <w:br/>
        <w:t xml:space="preserve">            VARIANCE(x_kognition) +</w:t>
      </w:r>
      <w:r w:rsidRPr="00537CC9">
        <w:br/>
        <w:t xml:space="preserve">            VARIANCE(x_sozial) +</w:t>
      </w:r>
      <w:r w:rsidRPr="00537CC9">
        <w:br/>
        <w:t xml:space="preserve">            VARIANCE(x_affektiv) +</w:t>
      </w:r>
      <w:r w:rsidRPr="00537CC9">
        <w:br/>
        <w:t xml:space="preserve">            VARIANCE(x_motivation) +</w:t>
      </w:r>
      <w:r w:rsidRPr="00537CC9">
        <w:br/>
        <w:t xml:space="preserve">            VARIANCE(x_methodik) +</w:t>
      </w:r>
      <w:r w:rsidRPr="00537CC9">
        <w:br/>
        <w:t xml:space="preserve">            VARIANCE(x_performanz) +</w:t>
      </w:r>
      <w:r w:rsidRPr="00537CC9">
        <w:br/>
        <w:t xml:space="preserve">            VARIANCE(x_regulation)</w:t>
      </w:r>
      <w:r w:rsidRPr="00537CC9">
        <w:br/>
        <w:t xml:space="preserve">        ) AS semantische_breite,</w:t>
      </w:r>
      <w:r w:rsidRPr="00537CC9">
        <w:br/>
      </w:r>
      <w:r w:rsidRPr="00537CC9">
        <w:br/>
        <w:t xml:space="preserve">        AVG(d_semantisch) AS d_semantisch_mean,</w:t>
      </w:r>
      <w:r w:rsidRPr="00537CC9">
        <w:br/>
        <w:t xml:space="preserve">        AVG(polaritaet_gesamt) AS polaritaet_index,</w:t>
      </w:r>
      <w:r w:rsidRPr="00537CC9">
        <w:br/>
        <w:t xml:space="preserve">        COUNT(DISTINCT dominante_dimension) AS dominanz_breite</w:t>
      </w:r>
      <w:r w:rsidRPr="00537CC9">
        <w:br/>
      </w:r>
      <w:r w:rsidRPr="00537CC9">
        <w:br/>
        <w:t xml:space="preserve">    FROM sql_semantische_dichte_lehrer_type_1</w:t>
      </w:r>
      <w:r w:rsidRPr="00537CC9">
        <w:br/>
        <w:t xml:space="preserve">    GROUP BY id_mtr_rueckkopplung_datenmaske, datum, teilnehmer_id</w:t>
      </w:r>
      <w:r w:rsidRPr="00537CC9">
        <w:br/>
        <w:t>),</w:t>
      </w:r>
      <w:r w:rsidRPr="00537CC9">
        <w:br/>
      </w:r>
      <w:r w:rsidRPr="00537CC9">
        <w:br/>
        <w:t>ue_lag AS (</w:t>
      </w:r>
      <w:r w:rsidRPr="00537CC9">
        <w:br/>
        <w:t xml:space="preserve">    SELECT</w:t>
      </w:r>
      <w:r w:rsidRPr="00537CC9">
        <w:br/>
        <w:t xml:space="preserve">        ue.*,</w:t>
      </w:r>
      <w:r w:rsidRPr="00537CC9">
        <w:br/>
      </w:r>
      <w:r w:rsidRPr="00537CC9">
        <w:br/>
        <w:t xml:space="preserve">        LAG(mean_kognition) OVER (</w:t>
      </w:r>
      <w:r w:rsidRPr="00537CC9">
        <w:br/>
        <w:t xml:space="preserve">            PARTITION BY teilnehmer_id ORDER BY datum, id_mtr_rueckkopplung_datenmaske</w:t>
      </w:r>
      <w:r w:rsidRPr="00537CC9">
        <w:br/>
        <w:t xml:space="preserve">        ) AS prev_kognition,</w:t>
      </w:r>
      <w:r w:rsidRPr="00537CC9">
        <w:br/>
      </w:r>
      <w:r w:rsidRPr="00537CC9">
        <w:br/>
        <w:t xml:space="preserve">        LAG(mean_sozial) OVER (</w:t>
      </w:r>
      <w:r w:rsidRPr="00537CC9">
        <w:br/>
        <w:t xml:space="preserve">            PARTITION BY teilnehmer_id ORDER BY datum, id_mtr_rueckkopplung_datenmaske</w:t>
      </w:r>
      <w:r w:rsidRPr="00537CC9">
        <w:br/>
        <w:t xml:space="preserve">        ) AS prev_sozial,</w:t>
      </w:r>
      <w:r w:rsidRPr="00537CC9">
        <w:br/>
      </w:r>
      <w:r w:rsidRPr="00537CC9">
        <w:br/>
        <w:t xml:space="preserve">        LAG(mean_affektiv) OVER (</w:t>
      </w:r>
      <w:r w:rsidRPr="00537CC9">
        <w:br/>
        <w:t xml:space="preserve">            PARTITION BY teilnehmer_id ORDER BY datum, id_mtr_rueckkopplung_datenmaske</w:t>
      </w:r>
      <w:r w:rsidRPr="00537CC9">
        <w:br/>
        <w:t xml:space="preserve">        ) AS prev_affektiv,</w:t>
      </w:r>
      <w:r w:rsidRPr="00537CC9">
        <w:br/>
      </w:r>
      <w:r w:rsidRPr="00537CC9">
        <w:br/>
        <w:t xml:space="preserve">        LAG(mean_motivation) OVER (</w:t>
      </w:r>
      <w:r w:rsidRPr="00537CC9">
        <w:br/>
        <w:t xml:space="preserve">            PARTITION BY teilnehmer_id ORDER BY datum, id_mtr_rueckkopplung_datenmaske</w:t>
      </w:r>
      <w:r w:rsidRPr="00537CC9">
        <w:br/>
        <w:t xml:space="preserve">        ) AS prev_motivation,</w:t>
      </w:r>
      <w:r w:rsidRPr="00537CC9">
        <w:br/>
      </w:r>
      <w:r w:rsidRPr="00537CC9">
        <w:br/>
        <w:t xml:space="preserve">        LAG(mean_methodik) OVER (</w:t>
      </w:r>
      <w:r w:rsidRPr="00537CC9">
        <w:br/>
        <w:t xml:space="preserve">            PARTITION BY teilnehmer_id ORDER BY datum, id_mtr_rueckkopplung_datenmaske</w:t>
      </w:r>
      <w:r w:rsidRPr="00537CC9">
        <w:br/>
        <w:t xml:space="preserve">        ) AS prev_methodik,</w:t>
      </w:r>
      <w:r w:rsidRPr="00537CC9">
        <w:br/>
      </w:r>
      <w:r w:rsidRPr="00537CC9">
        <w:br/>
        <w:t xml:space="preserve">        LAG(mean_performanz) OVER (</w:t>
      </w:r>
      <w:r w:rsidRPr="00537CC9">
        <w:br/>
        <w:t xml:space="preserve">            PARTITION BY teilnehmer_id ORDER BY datum, id_mtr_rueckkopplung_datenmaske</w:t>
      </w:r>
      <w:r w:rsidRPr="00537CC9">
        <w:br/>
        <w:t xml:space="preserve">        ) AS prev_performanz,</w:t>
      </w:r>
      <w:r w:rsidRPr="00537CC9">
        <w:br/>
      </w:r>
      <w:r w:rsidRPr="00537CC9">
        <w:br/>
        <w:t xml:space="preserve">        LAG(mean_regulation) OVER (</w:t>
      </w:r>
      <w:r w:rsidRPr="00537CC9">
        <w:br/>
        <w:t xml:space="preserve">            PARTITION BY teilnehmer_id ORDER BY datum, id_mtr_rueckkopplung_datenmaske</w:t>
      </w:r>
      <w:r w:rsidRPr="00537CC9">
        <w:br/>
      </w:r>
      <w:r w:rsidRPr="00537CC9">
        <w:lastRenderedPageBreak/>
        <w:t xml:space="preserve">        ) AS prev_regulation,</w:t>
      </w:r>
      <w:r w:rsidRPr="00537CC9">
        <w:br/>
      </w:r>
      <w:r w:rsidRPr="00537CC9">
        <w:br/>
        <w:t xml:space="preserve">        LAG(semantische_breite) OVER (</w:t>
      </w:r>
      <w:r w:rsidRPr="00537CC9">
        <w:br/>
        <w:t xml:space="preserve">            PARTITION BY teilnehmer_id ORDER BY datum, id_mtr_rueckkopplung_datenmaske</w:t>
      </w:r>
      <w:r w:rsidRPr="00537CC9">
        <w:br/>
        <w:t xml:space="preserve">        ) AS prev_breite,</w:t>
      </w:r>
      <w:r w:rsidRPr="00537CC9">
        <w:br/>
      </w:r>
      <w:r w:rsidRPr="00537CC9">
        <w:br/>
        <w:t xml:space="preserve">        LAG(d_semantisch_mean) OVER (</w:t>
      </w:r>
      <w:r w:rsidRPr="00537CC9">
        <w:br/>
        <w:t xml:space="preserve">            PARTITION BY teilnehmer_id ORDER BY datum, id_mtr_rueckkopplung_datenmaske</w:t>
      </w:r>
      <w:r w:rsidRPr="00537CC9">
        <w:br/>
        <w:t xml:space="preserve">        ) AS prev_d_semantisch</w:t>
      </w:r>
      <w:r w:rsidRPr="00537CC9">
        <w:br/>
      </w:r>
      <w:r w:rsidRPr="00537CC9">
        <w:br/>
        <w:t xml:space="preserve">    FROM ue</w:t>
      </w:r>
      <w:r w:rsidRPr="00537CC9">
        <w:br/>
        <w:t>)</w:t>
      </w:r>
      <w:r w:rsidRPr="00537CC9">
        <w:br/>
      </w:r>
      <w:r w:rsidRPr="00537CC9">
        <w:br/>
        <w:t>SELECT</w:t>
      </w:r>
      <w:r w:rsidRPr="00537CC9">
        <w:br/>
        <w:t xml:space="preserve">    *,</w:t>
      </w:r>
      <w:r w:rsidRPr="00537CC9">
        <w:br/>
      </w:r>
      <w:r w:rsidRPr="00537CC9">
        <w:br/>
        <w:t xml:space="preserve">    mean_kognition - prev_kognition AS delta_kognition,</w:t>
      </w:r>
      <w:r w:rsidRPr="00537CC9">
        <w:br/>
        <w:t xml:space="preserve">    mean_sozial - prev_sozial AS delta_sozial,</w:t>
      </w:r>
      <w:r w:rsidRPr="00537CC9">
        <w:br/>
        <w:t xml:space="preserve">    mean_affektiv - prev_affektiv AS delta_affektiv,</w:t>
      </w:r>
      <w:r w:rsidRPr="00537CC9">
        <w:br/>
        <w:t xml:space="preserve">    mean_motivation - prev_motivation AS delta_motivation,</w:t>
      </w:r>
      <w:r w:rsidRPr="00537CC9">
        <w:br/>
        <w:t xml:space="preserve">    mean_methodik - prev_methodik AS delta_methodik,</w:t>
      </w:r>
      <w:r w:rsidRPr="00537CC9">
        <w:br/>
        <w:t xml:space="preserve">    mean_performanz - prev_performanz AS delta_performanz,</w:t>
      </w:r>
      <w:r w:rsidRPr="00537CC9">
        <w:br/>
        <w:t xml:space="preserve">    mean_regulation - prev_regulation AS delta_regulation,</w:t>
      </w:r>
      <w:r w:rsidRPr="00537CC9">
        <w:br/>
      </w:r>
      <w:r w:rsidRPr="00537CC9">
        <w:br/>
        <w:t xml:space="preserve">    semantische_breite - prev_breite AS delta_breite,</w:t>
      </w:r>
      <w:r w:rsidRPr="00537CC9">
        <w:br/>
        <w:t xml:space="preserve">    d_semantisch_mean - prev_d_semantisch AS delta_d_semantisch,</w:t>
      </w:r>
      <w:r w:rsidRPr="00537CC9">
        <w:br/>
      </w:r>
      <w:r w:rsidRPr="00537CC9">
        <w:br/>
        <w:t xml:space="preserve">    SQRT(</w:t>
      </w:r>
      <w:r w:rsidRPr="00537CC9">
        <w:br/>
        <w:t xml:space="preserve">        POW(mean_kognition - prev_kognition, 2) +</w:t>
      </w:r>
      <w:r w:rsidRPr="00537CC9">
        <w:br/>
        <w:t xml:space="preserve">        POW(mean_sozial - prev_sozial, 2) +</w:t>
      </w:r>
      <w:r w:rsidRPr="00537CC9">
        <w:br/>
        <w:t xml:space="preserve">        POW(mean_affektiv - prev_affektiv, 2) +</w:t>
      </w:r>
      <w:r w:rsidRPr="00537CC9">
        <w:br/>
        <w:t xml:space="preserve">        POW(mean_motivation - prev_motivation, 2) +</w:t>
      </w:r>
      <w:r w:rsidRPr="00537CC9">
        <w:br/>
        <w:t xml:space="preserve">        POW(mean_methodik - prev_methodik, 2) +</w:t>
      </w:r>
      <w:r w:rsidRPr="00537CC9">
        <w:br/>
        <w:t xml:space="preserve">        POW(mean_performanz - prev_performanz, 2) +</w:t>
      </w:r>
      <w:r w:rsidRPr="00537CC9">
        <w:br/>
        <w:t xml:space="preserve">        POW(mean_regulation - prev_regulation, 2)</w:t>
      </w:r>
      <w:r w:rsidRPr="00537CC9">
        <w:br/>
        <w:t xml:space="preserve">    ) AS delta_vektorbetrag</w:t>
      </w:r>
      <w:r w:rsidRPr="00537CC9">
        <w:br/>
      </w:r>
      <w:r w:rsidRPr="00537CC9">
        <w:br/>
        <w:t>FROM ue_lag</w:t>
      </w:r>
      <w:r w:rsidRPr="00537CC9">
        <w:br/>
        <w:t>WHERE prev_kognition IS NOT NULL</w:t>
      </w:r>
      <w:r w:rsidRPr="00537CC9">
        <w:br/>
        <w:t>ORDER BY teilnehmer_id, datum, id_mtr_rueckkopplung_datenmaske;</w:t>
      </w:r>
    </w:p>
    <w:p w14:paraId="257FE151" w14:textId="77777777" w:rsidR="00537CC9" w:rsidRPr="00537CC9" w:rsidRDefault="00537CC9" w:rsidP="00537CC9">
      <w:r w:rsidRPr="00537CC9">
        <w:pict w14:anchorId="7E9C409D">
          <v:rect id="_x0000_i1276" style="width:0;height:0" o:hralign="center" o:hrstd="t" o:hr="t" fillcolor="#a0a0a0" stroked="f"/>
        </w:pict>
      </w:r>
    </w:p>
    <w:p w14:paraId="35F3AFA0" w14:textId="77777777" w:rsidR="00537CC9" w:rsidRPr="00537CC9" w:rsidRDefault="00537CC9" w:rsidP="00537CC9">
      <w:pPr>
        <w:rPr>
          <w:b/>
          <w:bCs/>
        </w:rPr>
      </w:pPr>
      <w:r w:rsidRPr="00537CC9">
        <w:rPr>
          <w:b/>
          <w:bCs/>
        </w:rPr>
        <w:t>Dissertationsfähige Kernthese</w:t>
      </w:r>
    </w:p>
    <w:p w14:paraId="60A566BD" w14:textId="77777777" w:rsidR="00537CC9" w:rsidRPr="00537CC9" w:rsidRDefault="00537CC9" w:rsidP="00537CC9">
      <w:r w:rsidRPr="00537CC9">
        <w:t xml:space="preserve">Die Lehrkraftsicht bildet im FRZK keinen statischen Bewertungswert, sondern einen satzweise erzeugten semantischen Zustandsraum. Jede Unterrichtseinheit erscheint als lokale Menge von Zuständen, deren Schwerpunkt, Breite, Polarität, Dominanzstruktur und zeitlicher Übergang gemeinsam ausgewertet werden müssen. Erst dadurch bleibt sichtbar, ob eine Veränderung des Schülers als lineare Verbesserung, als Stabilisierung, als </w:t>
      </w:r>
      <w:r w:rsidRPr="00537CC9">
        <w:lastRenderedPageBreak/>
        <w:t>Ausdifferenzierung oder als ambivalenter Übergang erscheint. Die Delta-Analyse verschiebt die Auswertung daher von der Frage „Wie wurde bewertet?“ zur systemisch präziseren Frage: </w:t>
      </w:r>
      <w:r w:rsidRPr="00537CC9">
        <w:rPr>
          <w:b/>
          <w:bCs/>
        </w:rPr>
        <w:t>Wie verändert sich die Struktur der Lehrkraftsicht auf den Schüler von Einheit zu Einheit?</w:t>
      </w:r>
    </w:p>
    <w:p w14:paraId="446343CA" w14:textId="77777777" w:rsidR="00537CC9" w:rsidRPr="00537CC9" w:rsidRDefault="00537CC9" w:rsidP="00537CC9">
      <w:pPr>
        <w:rPr>
          <w:vanish/>
        </w:rPr>
      </w:pPr>
      <w:r w:rsidRPr="00537CC9">
        <w:rPr>
          <w:vanish/>
        </w:rPr>
        <w:t>Formularbeginn</w:t>
      </w:r>
    </w:p>
    <w:p w14:paraId="2F2C8223" w14:textId="77777777" w:rsidR="00537CC9" w:rsidRPr="00537CC9" w:rsidRDefault="00537CC9" w:rsidP="00537CC9">
      <w:pPr>
        <w:rPr>
          <w:vanish/>
        </w:rPr>
      </w:pPr>
      <w:r w:rsidRPr="00537CC9">
        <w:rPr>
          <w:vanish/>
        </w:rPr>
        <w:t>Formularende</w:t>
      </w:r>
    </w:p>
    <w:p w14:paraId="10FBA75C"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2DA1"/>
    <w:multiLevelType w:val="multilevel"/>
    <w:tmpl w:val="6F4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515800"/>
    <w:multiLevelType w:val="multilevel"/>
    <w:tmpl w:val="710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120D8"/>
    <w:multiLevelType w:val="multilevel"/>
    <w:tmpl w:val="879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00278B"/>
    <w:multiLevelType w:val="multilevel"/>
    <w:tmpl w:val="8024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F990CAD"/>
    <w:multiLevelType w:val="multilevel"/>
    <w:tmpl w:val="F602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A0180"/>
    <w:multiLevelType w:val="multilevel"/>
    <w:tmpl w:val="6A12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3B2464"/>
    <w:multiLevelType w:val="multilevel"/>
    <w:tmpl w:val="97A4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108D2"/>
    <w:multiLevelType w:val="multilevel"/>
    <w:tmpl w:val="1F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B811E0"/>
    <w:multiLevelType w:val="multilevel"/>
    <w:tmpl w:val="CA92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612AA8"/>
    <w:multiLevelType w:val="multilevel"/>
    <w:tmpl w:val="40E6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E958F4"/>
    <w:multiLevelType w:val="multilevel"/>
    <w:tmpl w:val="A432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5B48A0"/>
    <w:multiLevelType w:val="multilevel"/>
    <w:tmpl w:val="D3C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D63AC1"/>
    <w:multiLevelType w:val="multilevel"/>
    <w:tmpl w:val="9E7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CD44B7"/>
    <w:multiLevelType w:val="multilevel"/>
    <w:tmpl w:val="C1E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E75DB"/>
    <w:multiLevelType w:val="multilevel"/>
    <w:tmpl w:val="4E1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552C5D"/>
    <w:multiLevelType w:val="multilevel"/>
    <w:tmpl w:val="56BA9D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E1D13"/>
    <w:multiLevelType w:val="multilevel"/>
    <w:tmpl w:val="5154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345C82"/>
    <w:multiLevelType w:val="multilevel"/>
    <w:tmpl w:val="3F04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052D82"/>
    <w:multiLevelType w:val="multilevel"/>
    <w:tmpl w:val="07F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2118208">
    <w:abstractNumId w:val="1"/>
  </w:num>
  <w:num w:numId="2" w16cid:durableId="2117864791">
    <w:abstractNumId w:val="5"/>
  </w:num>
  <w:num w:numId="3" w16cid:durableId="2137527298">
    <w:abstractNumId w:val="9"/>
  </w:num>
  <w:num w:numId="4" w16cid:durableId="878391996">
    <w:abstractNumId w:val="16"/>
  </w:num>
  <w:num w:numId="5" w16cid:durableId="1892813056">
    <w:abstractNumId w:val="6"/>
  </w:num>
  <w:num w:numId="6" w16cid:durableId="1936858201">
    <w:abstractNumId w:val="0"/>
  </w:num>
  <w:num w:numId="7" w16cid:durableId="1436903718">
    <w:abstractNumId w:val="13"/>
  </w:num>
  <w:num w:numId="8" w16cid:durableId="2125733518">
    <w:abstractNumId w:val="10"/>
  </w:num>
  <w:num w:numId="9" w16cid:durableId="762603289">
    <w:abstractNumId w:val="14"/>
  </w:num>
  <w:num w:numId="10" w16cid:durableId="2135785415">
    <w:abstractNumId w:val="3"/>
  </w:num>
  <w:num w:numId="11" w16cid:durableId="1969357767">
    <w:abstractNumId w:val="11"/>
  </w:num>
  <w:num w:numId="12" w16cid:durableId="1692879634">
    <w:abstractNumId w:val="2"/>
  </w:num>
  <w:num w:numId="13" w16cid:durableId="289212077">
    <w:abstractNumId w:val="8"/>
  </w:num>
  <w:num w:numId="14" w16cid:durableId="1561090104">
    <w:abstractNumId w:val="12"/>
  </w:num>
  <w:num w:numId="15" w16cid:durableId="990212943">
    <w:abstractNumId w:val="7"/>
  </w:num>
  <w:num w:numId="16" w16cid:durableId="710494495">
    <w:abstractNumId w:val="21"/>
  </w:num>
  <w:num w:numId="17" w16cid:durableId="1979412815">
    <w:abstractNumId w:val="17"/>
  </w:num>
  <w:num w:numId="18" w16cid:durableId="2091462730">
    <w:abstractNumId w:val="18"/>
  </w:num>
  <w:num w:numId="19" w16cid:durableId="1933078448">
    <w:abstractNumId w:val="4"/>
  </w:num>
  <w:num w:numId="20" w16cid:durableId="945961975">
    <w:abstractNumId w:val="19"/>
  </w:num>
  <w:num w:numId="21" w16cid:durableId="946740214">
    <w:abstractNumId w:val="20"/>
  </w:num>
  <w:num w:numId="22" w16cid:durableId="1878152092">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C9"/>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37CC9"/>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AF94"/>
  <w15:chartTrackingRefBased/>
  <w15:docId w15:val="{245C54E9-52C9-4D99-A991-AC6071CB7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msonormal0">
    <w:name w:val="msonormal"/>
    <w:basedOn w:val="Standard"/>
    <w:rsid w:val="00537CC9"/>
    <w:pPr>
      <w:spacing w:before="100" w:beforeAutospacing="1" w:after="100" w:afterAutospacing="1"/>
    </w:pPr>
    <w:rPr>
      <w:rFonts w:ascii="Times New Roman" w:hAnsi="Times New Roman"/>
    </w:rPr>
  </w:style>
  <w:style w:type="character" w:styleId="Hyperlink">
    <w:name w:val="Hyperlink"/>
    <w:uiPriority w:val="99"/>
    <w:unhideWhenUsed/>
    <w:rsid w:val="00537CC9"/>
    <w:rPr>
      <w:color w:val="0000FF"/>
      <w:u w:val="single"/>
    </w:rPr>
  </w:style>
  <w:style w:type="character" w:styleId="BesuchterLink">
    <w:name w:val="FollowedHyperlink"/>
    <w:uiPriority w:val="99"/>
    <w:semiHidden/>
    <w:unhideWhenUsed/>
    <w:rsid w:val="00537CC9"/>
    <w:rPr>
      <w:color w:val="800080"/>
      <w:u w:val="single"/>
    </w:rPr>
  </w:style>
  <w:style w:type="character" w:customStyle="1" w:styleId="header-wordmark">
    <w:name w:val="header-wordmark"/>
    <w:basedOn w:val="Absatz-Standardschriftart"/>
    <w:rsid w:val="00537CC9"/>
  </w:style>
  <w:style w:type="paragraph" w:customStyle="1" w:styleId="list-none">
    <w:name w:val="list-none"/>
    <w:basedOn w:val="Standard"/>
    <w:rsid w:val="00537CC9"/>
    <w:pPr>
      <w:spacing w:before="100" w:beforeAutospacing="1" w:after="100" w:afterAutospacing="1"/>
    </w:pPr>
    <w:rPr>
      <w:rFonts w:ascii="Times New Roman" w:hAnsi="Times New Roman"/>
    </w:rPr>
  </w:style>
  <w:style w:type="character" w:customStyle="1" w:styleId="grid">
    <w:name w:val="grid"/>
    <w:basedOn w:val="Absatz-Standardschriftart"/>
    <w:rsid w:val="00537CC9"/>
  </w:style>
  <w:style w:type="character" w:styleId="HTMLCode">
    <w:name w:val="HTML Code"/>
    <w:uiPriority w:val="99"/>
    <w:semiHidden/>
    <w:unhideWhenUsed/>
    <w:rsid w:val="00537CC9"/>
    <w:rPr>
      <w:rFonts w:ascii="Courier New" w:eastAsia="Times New Roman" w:hAnsi="Courier New" w:cs="Courier New"/>
      <w:sz w:val="20"/>
      <w:szCs w:val="20"/>
    </w:rPr>
  </w:style>
  <w:style w:type="character" w:customStyle="1" w:styleId="sr-only">
    <w:name w:val="sr-only"/>
    <w:basedOn w:val="Absatz-Standardschriftart"/>
    <w:rsid w:val="00537CC9"/>
  </w:style>
  <w:style w:type="character" w:customStyle="1" w:styleId="katex">
    <w:name w:val="katex"/>
    <w:basedOn w:val="Absatz-Standardschriftart"/>
    <w:rsid w:val="00537CC9"/>
  </w:style>
  <w:style w:type="character" w:customStyle="1" w:styleId="katex-mathml">
    <w:name w:val="katex-mathml"/>
    <w:basedOn w:val="Absatz-Standardschriftart"/>
    <w:rsid w:val="00537CC9"/>
  </w:style>
  <w:style w:type="character" w:customStyle="1" w:styleId="katex-html">
    <w:name w:val="katex-html"/>
    <w:basedOn w:val="Absatz-Standardschriftart"/>
    <w:rsid w:val="00537CC9"/>
  </w:style>
  <w:style w:type="character" w:customStyle="1" w:styleId="base">
    <w:name w:val="base"/>
    <w:basedOn w:val="Absatz-Standardschriftart"/>
    <w:rsid w:val="00537CC9"/>
  </w:style>
  <w:style w:type="character" w:customStyle="1" w:styleId="strut">
    <w:name w:val="strut"/>
    <w:basedOn w:val="Absatz-Standardschriftart"/>
    <w:rsid w:val="00537CC9"/>
  </w:style>
  <w:style w:type="character" w:customStyle="1" w:styleId="mord">
    <w:name w:val="mord"/>
    <w:basedOn w:val="Absatz-Standardschriftart"/>
    <w:rsid w:val="00537CC9"/>
  </w:style>
  <w:style w:type="character" w:customStyle="1" w:styleId="msupsub">
    <w:name w:val="msupsub"/>
    <w:basedOn w:val="Absatz-Standardschriftart"/>
    <w:rsid w:val="00537CC9"/>
  </w:style>
  <w:style w:type="character" w:customStyle="1" w:styleId="vlist-t">
    <w:name w:val="vlist-t"/>
    <w:basedOn w:val="Absatz-Standardschriftart"/>
    <w:rsid w:val="00537CC9"/>
  </w:style>
  <w:style w:type="character" w:customStyle="1" w:styleId="vlist-r">
    <w:name w:val="vlist-r"/>
    <w:basedOn w:val="Absatz-Standardschriftart"/>
    <w:rsid w:val="00537CC9"/>
  </w:style>
  <w:style w:type="character" w:customStyle="1" w:styleId="vlist">
    <w:name w:val="vlist"/>
    <w:basedOn w:val="Absatz-Standardschriftart"/>
    <w:rsid w:val="00537CC9"/>
  </w:style>
  <w:style w:type="character" w:customStyle="1" w:styleId="pstrut">
    <w:name w:val="pstrut"/>
    <w:basedOn w:val="Absatz-Standardschriftart"/>
    <w:rsid w:val="00537CC9"/>
  </w:style>
  <w:style w:type="character" w:customStyle="1" w:styleId="sizing">
    <w:name w:val="sizing"/>
    <w:basedOn w:val="Absatz-Standardschriftart"/>
    <w:rsid w:val="00537CC9"/>
  </w:style>
  <w:style w:type="character" w:customStyle="1" w:styleId="vlist-s">
    <w:name w:val="vlist-s"/>
    <w:basedOn w:val="Absatz-Standardschriftart"/>
    <w:rsid w:val="00537CC9"/>
  </w:style>
  <w:style w:type="character" w:customStyle="1" w:styleId="katex-display">
    <w:name w:val="katex-display"/>
    <w:basedOn w:val="Absatz-Standardschriftart"/>
    <w:rsid w:val="00537CC9"/>
  </w:style>
  <w:style w:type="character" w:customStyle="1" w:styleId="mspace">
    <w:name w:val="mspace"/>
    <w:basedOn w:val="Absatz-Standardschriftart"/>
    <w:rsid w:val="00537CC9"/>
  </w:style>
  <w:style w:type="character" w:customStyle="1" w:styleId="mrel">
    <w:name w:val="mrel"/>
    <w:basedOn w:val="Absatz-Standardschriftart"/>
    <w:rsid w:val="00537CC9"/>
  </w:style>
  <w:style w:type="character" w:customStyle="1" w:styleId="mopen">
    <w:name w:val="mopen"/>
    <w:basedOn w:val="Absatz-Standardschriftart"/>
    <w:rsid w:val="00537CC9"/>
  </w:style>
  <w:style w:type="character" w:customStyle="1" w:styleId="mpunct">
    <w:name w:val="mpunct"/>
    <w:basedOn w:val="Absatz-Standardschriftart"/>
    <w:rsid w:val="00537CC9"/>
  </w:style>
  <w:style w:type="character" w:customStyle="1" w:styleId="mclose">
    <w:name w:val="mclose"/>
    <w:basedOn w:val="Absatz-Standardschriftart"/>
    <w:rsid w:val="00537CC9"/>
  </w:style>
  <w:style w:type="character" w:customStyle="1" w:styleId="accent-body">
    <w:name w:val="accent-body"/>
    <w:basedOn w:val="Absatz-Standardschriftart"/>
    <w:rsid w:val="00537CC9"/>
  </w:style>
  <w:style w:type="character" w:customStyle="1" w:styleId="mfrac">
    <w:name w:val="mfrac"/>
    <w:basedOn w:val="Absatz-Standardschriftart"/>
    <w:rsid w:val="00537CC9"/>
  </w:style>
  <w:style w:type="character" w:customStyle="1" w:styleId="frac-line">
    <w:name w:val="frac-line"/>
    <w:basedOn w:val="Absatz-Standardschriftart"/>
    <w:rsid w:val="00537CC9"/>
  </w:style>
  <w:style w:type="character" w:customStyle="1" w:styleId="mop">
    <w:name w:val="mop"/>
    <w:basedOn w:val="Absatz-Standardschriftart"/>
    <w:rsid w:val="00537CC9"/>
  </w:style>
  <w:style w:type="character" w:customStyle="1" w:styleId="mbin">
    <w:name w:val="mbin"/>
    <w:basedOn w:val="Absatz-Standardschriftart"/>
    <w:rsid w:val="00537CC9"/>
  </w:style>
  <w:style w:type="character" w:customStyle="1" w:styleId="thinbox">
    <w:name w:val="thinbox"/>
    <w:basedOn w:val="Absatz-Standardschriftart"/>
    <w:rsid w:val="00537CC9"/>
  </w:style>
  <w:style w:type="character" w:customStyle="1" w:styleId="rlap">
    <w:name w:val="rlap"/>
    <w:basedOn w:val="Absatz-Standardschriftart"/>
    <w:rsid w:val="00537CC9"/>
  </w:style>
  <w:style w:type="character" w:customStyle="1" w:styleId="inner">
    <w:name w:val="inner"/>
    <w:basedOn w:val="Absatz-Standardschriftart"/>
    <w:rsid w:val="00537CC9"/>
  </w:style>
  <w:style w:type="character" w:customStyle="1" w:styleId="fix">
    <w:name w:val="fix"/>
    <w:basedOn w:val="Absatz-Standardschriftart"/>
    <w:rsid w:val="00537CC9"/>
  </w:style>
  <w:style w:type="character" w:customStyle="1" w:styleId="boxpad">
    <w:name w:val="boxpad"/>
    <w:basedOn w:val="Absatz-Standardschriftart"/>
    <w:rsid w:val="00537CC9"/>
  </w:style>
  <w:style w:type="character" w:customStyle="1" w:styleId="stretchy">
    <w:name w:val="stretchy"/>
    <w:basedOn w:val="Absatz-Standardschriftart"/>
    <w:rsid w:val="00537CC9"/>
  </w:style>
  <w:style w:type="paragraph" w:styleId="HTMLVorformatiert">
    <w:name w:val="HTML Preformatted"/>
    <w:basedOn w:val="Standard"/>
    <w:link w:val="HTMLVorformatiertZchn"/>
    <w:uiPriority w:val="99"/>
    <w:semiHidden/>
    <w:unhideWhenUsed/>
    <w:rsid w:val="00537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537CC9"/>
    <w:rPr>
      <w:rFonts w:ascii="Courier New" w:eastAsia="Times New Roman" w:hAnsi="Courier New" w:cs="Courier New"/>
    </w:rPr>
  </w:style>
  <w:style w:type="character" w:customStyle="1" w:styleId="g">
    <w:name w:val="ͼg"/>
    <w:basedOn w:val="Absatz-Standardschriftart"/>
    <w:rsid w:val="00537CC9"/>
  </w:style>
  <w:style w:type="character" w:customStyle="1" w:styleId="j">
    <w:name w:val="ͼj"/>
    <w:basedOn w:val="Absatz-Standardschriftart"/>
    <w:rsid w:val="00537CC9"/>
  </w:style>
  <w:style w:type="character" w:styleId="Hervorhebung">
    <w:name w:val="Emphasis"/>
    <w:uiPriority w:val="20"/>
    <w:qFormat/>
    <w:rsid w:val="00537CC9"/>
    <w:rPr>
      <w:i/>
      <w:iCs/>
    </w:rPr>
  </w:style>
  <w:style w:type="character" w:customStyle="1" w:styleId="minner">
    <w:name w:val="minner"/>
    <w:basedOn w:val="Absatz-Standardschriftart"/>
    <w:rsid w:val="00537CC9"/>
  </w:style>
  <w:style w:type="character" w:customStyle="1" w:styleId="svg-align">
    <w:name w:val="svg-align"/>
    <w:basedOn w:val="Absatz-Standardschriftart"/>
    <w:rsid w:val="00537CC9"/>
  </w:style>
  <w:style w:type="character" w:customStyle="1" w:styleId="hide-tail">
    <w:name w:val="hide-tail"/>
    <w:basedOn w:val="Absatz-Standardschriftart"/>
    <w:rsid w:val="00537CC9"/>
  </w:style>
  <w:style w:type="paragraph" w:styleId="z-Formularbeginn">
    <w:name w:val="HTML Top of Form"/>
    <w:basedOn w:val="Standard"/>
    <w:next w:val="Standard"/>
    <w:link w:val="z-FormularbeginnZchn"/>
    <w:hidden/>
    <w:uiPriority w:val="99"/>
    <w:semiHidden/>
    <w:unhideWhenUsed/>
    <w:rsid w:val="00537CC9"/>
    <w:pPr>
      <w:pBdr>
        <w:bottom w:val="single" w:sz="6" w:space="1" w:color="auto"/>
      </w:pBdr>
      <w:spacing w:after="0"/>
      <w:jc w:val="center"/>
    </w:pPr>
    <w:rPr>
      <w:rFonts w:ascii="Arial" w:hAnsi="Arial" w:cs="Arial"/>
      <w:vanish/>
      <w:sz w:val="16"/>
      <w:szCs w:val="16"/>
    </w:rPr>
  </w:style>
  <w:style w:type="character" w:customStyle="1" w:styleId="z-FormularbeginnZchn">
    <w:name w:val="z-Formularbeginn Zchn"/>
    <w:basedOn w:val="Absatz-Standardschriftart"/>
    <w:link w:val="z-Formularbeginn"/>
    <w:uiPriority w:val="99"/>
    <w:semiHidden/>
    <w:rsid w:val="00537CC9"/>
    <w:rPr>
      <w:rFonts w:ascii="Arial" w:eastAsia="Times New Roman" w:hAnsi="Arial" w:cs="Arial"/>
      <w:vanish/>
      <w:sz w:val="16"/>
      <w:szCs w:val="16"/>
    </w:rPr>
  </w:style>
  <w:style w:type="character" w:customStyle="1" w:styleId="flex">
    <w:name w:val="flex"/>
    <w:basedOn w:val="Absatz-Standardschriftart"/>
    <w:rsid w:val="00537CC9"/>
  </w:style>
  <w:style w:type="paragraph" w:customStyle="1" w:styleId="placeholder">
    <w:name w:val="placeholder"/>
    <w:basedOn w:val="Standard"/>
    <w:rsid w:val="00537CC9"/>
    <w:pPr>
      <w:spacing w:before="100" w:beforeAutospacing="1" w:after="100" w:afterAutospacing="1"/>
    </w:pPr>
    <w:rPr>
      <w:rFonts w:ascii="Times New Roman" w:hAnsi="Times New Roman"/>
    </w:rPr>
  </w:style>
  <w:style w:type="paragraph" w:styleId="z-Formularende">
    <w:name w:val="HTML Bottom of Form"/>
    <w:basedOn w:val="Standard"/>
    <w:next w:val="Standard"/>
    <w:link w:val="z-FormularendeZchn"/>
    <w:hidden/>
    <w:uiPriority w:val="99"/>
    <w:semiHidden/>
    <w:unhideWhenUsed/>
    <w:rsid w:val="00537CC9"/>
    <w:pPr>
      <w:pBdr>
        <w:top w:val="single" w:sz="6" w:space="1" w:color="auto"/>
      </w:pBdr>
      <w:spacing w:after="0"/>
      <w:jc w:val="center"/>
    </w:pPr>
    <w:rPr>
      <w:rFonts w:ascii="Arial" w:hAnsi="Arial" w:cs="Arial"/>
      <w:vanish/>
      <w:sz w:val="16"/>
      <w:szCs w:val="16"/>
    </w:rPr>
  </w:style>
  <w:style w:type="character" w:customStyle="1" w:styleId="z-FormularendeZchn">
    <w:name w:val="z-Formularende Zchn"/>
    <w:basedOn w:val="Absatz-Standardschriftart"/>
    <w:link w:val="z-Formularende"/>
    <w:uiPriority w:val="99"/>
    <w:semiHidden/>
    <w:rsid w:val="00537CC9"/>
    <w:rPr>
      <w:rFonts w:ascii="Arial" w:eastAsia="Times New Roman" w:hAnsi="Arial" w:cs="Arial"/>
      <w:vanish/>
      <w:sz w:val="16"/>
      <w:szCs w:val="16"/>
    </w:rPr>
  </w:style>
  <w:style w:type="character" w:styleId="NichtaufgelsteErwhnung">
    <w:name w:val="Unresolved Mention"/>
    <w:basedOn w:val="Absatz-Standardschriftart"/>
    <w:uiPriority w:val="99"/>
    <w:semiHidden/>
    <w:unhideWhenUsed/>
    <w:rsid w:val="00537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66933945">
      <w:bodyDiv w:val="1"/>
      <w:marLeft w:val="0"/>
      <w:marRight w:val="0"/>
      <w:marTop w:val="0"/>
      <w:marBottom w:val="0"/>
      <w:divBdr>
        <w:top w:val="none" w:sz="0" w:space="0" w:color="auto"/>
        <w:left w:val="none" w:sz="0" w:space="0" w:color="auto"/>
        <w:bottom w:val="none" w:sz="0" w:space="0" w:color="auto"/>
        <w:right w:val="none" w:sz="0" w:space="0" w:color="auto"/>
      </w:divBdr>
      <w:divsChild>
        <w:div w:id="1104423772">
          <w:marLeft w:val="0"/>
          <w:marRight w:val="0"/>
          <w:marTop w:val="0"/>
          <w:marBottom w:val="0"/>
          <w:divBdr>
            <w:top w:val="none" w:sz="0" w:space="0" w:color="auto"/>
            <w:left w:val="none" w:sz="0" w:space="0" w:color="auto"/>
            <w:bottom w:val="none" w:sz="0" w:space="0" w:color="auto"/>
            <w:right w:val="none" w:sz="0" w:space="0" w:color="auto"/>
          </w:divBdr>
          <w:divsChild>
            <w:div w:id="1908763587">
              <w:marLeft w:val="0"/>
              <w:marRight w:val="0"/>
              <w:marTop w:val="0"/>
              <w:marBottom w:val="0"/>
              <w:divBdr>
                <w:top w:val="none" w:sz="0" w:space="0" w:color="auto"/>
                <w:left w:val="none" w:sz="0" w:space="0" w:color="auto"/>
                <w:bottom w:val="none" w:sz="0" w:space="0" w:color="auto"/>
                <w:right w:val="none" w:sz="0" w:space="0" w:color="auto"/>
              </w:divBdr>
              <w:divsChild>
                <w:div w:id="2077320889">
                  <w:marLeft w:val="0"/>
                  <w:marRight w:val="0"/>
                  <w:marTop w:val="0"/>
                  <w:marBottom w:val="0"/>
                  <w:divBdr>
                    <w:top w:val="none" w:sz="0" w:space="0" w:color="auto"/>
                    <w:left w:val="none" w:sz="0" w:space="0" w:color="auto"/>
                    <w:bottom w:val="none" w:sz="0" w:space="0" w:color="auto"/>
                    <w:right w:val="none" w:sz="0" w:space="0" w:color="auto"/>
                  </w:divBdr>
                  <w:divsChild>
                    <w:div w:id="1892958162">
                      <w:marLeft w:val="0"/>
                      <w:marRight w:val="0"/>
                      <w:marTop w:val="0"/>
                      <w:marBottom w:val="0"/>
                      <w:divBdr>
                        <w:top w:val="none" w:sz="0" w:space="0" w:color="auto"/>
                        <w:left w:val="none" w:sz="0" w:space="0" w:color="auto"/>
                        <w:bottom w:val="none" w:sz="0" w:space="0" w:color="auto"/>
                        <w:right w:val="none" w:sz="0" w:space="0" w:color="auto"/>
                      </w:divBdr>
                      <w:divsChild>
                        <w:div w:id="8141938">
                          <w:marLeft w:val="0"/>
                          <w:marRight w:val="0"/>
                          <w:marTop w:val="0"/>
                          <w:marBottom w:val="0"/>
                          <w:divBdr>
                            <w:top w:val="none" w:sz="0" w:space="0" w:color="auto"/>
                            <w:left w:val="none" w:sz="0" w:space="0" w:color="auto"/>
                            <w:bottom w:val="none" w:sz="0" w:space="0" w:color="auto"/>
                            <w:right w:val="none" w:sz="0" w:space="0" w:color="auto"/>
                          </w:divBdr>
                          <w:divsChild>
                            <w:div w:id="573709868">
                              <w:marLeft w:val="0"/>
                              <w:marRight w:val="0"/>
                              <w:marTop w:val="0"/>
                              <w:marBottom w:val="0"/>
                              <w:divBdr>
                                <w:top w:val="none" w:sz="0" w:space="0" w:color="auto"/>
                                <w:left w:val="none" w:sz="0" w:space="0" w:color="auto"/>
                                <w:bottom w:val="none" w:sz="0" w:space="0" w:color="auto"/>
                                <w:right w:val="none" w:sz="0" w:space="0" w:color="auto"/>
                              </w:divBdr>
                              <w:divsChild>
                                <w:div w:id="1522621240">
                                  <w:marLeft w:val="0"/>
                                  <w:marRight w:val="0"/>
                                  <w:marTop w:val="0"/>
                                  <w:marBottom w:val="0"/>
                                  <w:divBdr>
                                    <w:top w:val="none" w:sz="0" w:space="0" w:color="auto"/>
                                    <w:left w:val="none" w:sz="0" w:space="0" w:color="auto"/>
                                    <w:bottom w:val="none" w:sz="0" w:space="0" w:color="auto"/>
                                    <w:right w:val="none" w:sz="0" w:space="0" w:color="auto"/>
                                  </w:divBdr>
                                  <w:divsChild>
                                    <w:div w:id="1971857610">
                                      <w:marLeft w:val="0"/>
                                      <w:marRight w:val="0"/>
                                      <w:marTop w:val="0"/>
                                      <w:marBottom w:val="0"/>
                                      <w:divBdr>
                                        <w:top w:val="none" w:sz="0" w:space="0" w:color="auto"/>
                                        <w:left w:val="none" w:sz="0" w:space="0" w:color="auto"/>
                                        <w:bottom w:val="none" w:sz="0" w:space="0" w:color="auto"/>
                                        <w:right w:val="none" w:sz="0" w:space="0" w:color="auto"/>
                                      </w:divBdr>
                                      <w:divsChild>
                                        <w:div w:id="1817994126">
                                          <w:marLeft w:val="0"/>
                                          <w:marRight w:val="0"/>
                                          <w:marTop w:val="0"/>
                                          <w:marBottom w:val="0"/>
                                          <w:divBdr>
                                            <w:top w:val="none" w:sz="0" w:space="0" w:color="auto"/>
                                            <w:left w:val="none" w:sz="0" w:space="0" w:color="auto"/>
                                            <w:bottom w:val="none" w:sz="0" w:space="0" w:color="auto"/>
                                            <w:right w:val="none" w:sz="0" w:space="0" w:color="auto"/>
                                          </w:divBdr>
                                          <w:divsChild>
                                            <w:div w:id="776876151">
                                              <w:marLeft w:val="0"/>
                                              <w:marRight w:val="0"/>
                                              <w:marTop w:val="0"/>
                                              <w:marBottom w:val="0"/>
                                              <w:divBdr>
                                                <w:top w:val="none" w:sz="0" w:space="0" w:color="auto"/>
                                                <w:left w:val="none" w:sz="0" w:space="0" w:color="auto"/>
                                                <w:bottom w:val="none" w:sz="0" w:space="0" w:color="auto"/>
                                                <w:right w:val="none" w:sz="0" w:space="0" w:color="auto"/>
                                              </w:divBdr>
                                              <w:divsChild>
                                                <w:div w:id="12436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81458">
                                          <w:marLeft w:val="0"/>
                                          <w:marRight w:val="0"/>
                                          <w:marTop w:val="0"/>
                                          <w:marBottom w:val="0"/>
                                          <w:divBdr>
                                            <w:top w:val="none" w:sz="0" w:space="0" w:color="auto"/>
                                            <w:left w:val="none" w:sz="0" w:space="0" w:color="auto"/>
                                            <w:bottom w:val="none" w:sz="0" w:space="0" w:color="auto"/>
                                            <w:right w:val="none" w:sz="0" w:space="0" w:color="auto"/>
                                          </w:divBdr>
                                        </w:div>
                                        <w:div w:id="901794331">
                                          <w:marLeft w:val="0"/>
                                          <w:marRight w:val="0"/>
                                          <w:marTop w:val="0"/>
                                          <w:marBottom w:val="300"/>
                                          <w:divBdr>
                                            <w:top w:val="none" w:sz="0" w:space="0" w:color="auto"/>
                                            <w:left w:val="none" w:sz="0" w:space="0" w:color="auto"/>
                                            <w:bottom w:val="none" w:sz="0" w:space="0" w:color="auto"/>
                                            <w:right w:val="none" w:sz="0" w:space="0" w:color="auto"/>
                                          </w:divBdr>
                                          <w:divsChild>
                                            <w:div w:id="10959008">
                                              <w:marLeft w:val="0"/>
                                              <w:marRight w:val="0"/>
                                              <w:marTop w:val="30"/>
                                              <w:marBottom w:val="0"/>
                                              <w:divBdr>
                                                <w:top w:val="none" w:sz="0" w:space="0" w:color="auto"/>
                                                <w:left w:val="none" w:sz="0" w:space="0" w:color="auto"/>
                                                <w:bottom w:val="none" w:sz="0" w:space="0" w:color="auto"/>
                                                <w:right w:val="none" w:sz="0" w:space="0" w:color="auto"/>
                                              </w:divBdr>
                                            </w:div>
                                            <w:div w:id="2105372691">
                                              <w:marLeft w:val="0"/>
                                              <w:marRight w:val="0"/>
                                              <w:marTop w:val="30"/>
                                              <w:marBottom w:val="0"/>
                                              <w:divBdr>
                                                <w:top w:val="none" w:sz="0" w:space="0" w:color="auto"/>
                                                <w:left w:val="none" w:sz="0" w:space="0" w:color="auto"/>
                                                <w:bottom w:val="none" w:sz="0" w:space="0" w:color="auto"/>
                                                <w:right w:val="none" w:sz="0" w:space="0" w:color="auto"/>
                                              </w:divBdr>
                                            </w:div>
                                          </w:divsChild>
                                        </w:div>
                                        <w:div w:id="1816143674">
                                          <w:marLeft w:val="0"/>
                                          <w:marRight w:val="0"/>
                                          <w:marTop w:val="0"/>
                                          <w:marBottom w:val="300"/>
                                          <w:divBdr>
                                            <w:top w:val="none" w:sz="0" w:space="0" w:color="auto"/>
                                            <w:left w:val="none" w:sz="0" w:space="0" w:color="auto"/>
                                            <w:bottom w:val="none" w:sz="0" w:space="0" w:color="auto"/>
                                            <w:right w:val="none" w:sz="0" w:space="0" w:color="auto"/>
                                          </w:divBdr>
                                          <w:divsChild>
                                            <w:div w:id="122722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263521">
                          <w:marLeft w:val="0"/>
                          <w:marRight w:val="0"/>
                          <w:marTop w:val="0"/>
                          <w:marBottom w:val="0"/>
                          <w:divBdr>
                            <w:top w:val="none" w:sz="0" w:space="0" w:color="auto"/>
                            <w:left w:val="none" w:sz="0" w:space="0" w:color="auto"/>
                            <w:bottom w:val="none" w:sz="0" w:space="0" w:color="auto"/>
                            <w:right w:val="none" w:sz="0" w:space="0" w:color="auto"/>
                          </w:divBdr>
                          <w:divsChild>
                            <w:div w:id="651715825">
                              <w:marLeft w:val="0"/>
                              <w:marRight w:val="0"/>
                              <w:marTop w:val="0"/>
                              <w:marBottom w:val="0"/>
                              <w:divBdr>
                                <w:top w:val="none" w:sz="0" w:space="0" w:color="auto"/>
                                <w:left w:val="none" w:sz="0" w:space="0" w:color="auto"/>
                                <w:bottom w:val="none" w:sz="0" w:space="0" w:color="auto"/>
                                <w:right w:val="none" w:sz="0" w:space="0" w:color="auto"/>
                              </w:divBdr>
                              <w:divsChild>
                                <w:div w:id="1436747297">
                                  <w:marLeft w:val="0"/>
                                  <w:marRight w:val="0"/>
                                  <w:marTop w:val="0"/>
                                  <w:marBottom w:val="0"/>
                                  <w:divBdr>
                                    <w:top w:val="none" w:sz="0" w:space="0" w:color="auto"/>
                                    <w:left w:val="none" w:sz="0" w:space="0" w:color="auto"/>
                                    <w:bottom w:val="none" w:sz="0" w:space="0" w:color="auto"/>
                                    <w:right w:val="none" w:sz="0" w:space="0" w:color="auto"/>
                                  </w:divBdr>
                                  <w:divsChild>
                                    <w:div w:id="2027557127">
                                      <w:marLeft w:val="0"/>
                                      <w:marRight w:val="0"/>
                                      <w:marTop w:val="0"/>
                                      <w:marBottom w:val="0"/>
                                      <w:divBdr>
                                        <w:top w:val="none" w:sz="0" w:space="0" w:color="auto"/>
                                        <w:left w:val="none" w:sz="0" w:space="0" w:color="auto"/>
                                        <w:bottom w:val="none" w:sz="0" w:space="0" w:color="auto"/>
                                        <w:right w:val="none" w:sz="0" w:space="0" w:color="auto"/>
                                      </w:divBdr>
                                      <w:divsChild>
                                        <w:div w:id="576212249">
                                          <w:marLeft w:val="0"/>
                                          <w:marRight w:val="0"/>
                                          <w:marTop w:val="0"/>
                                          <w:marBottom w:val="0"/>
                                          <w:divBdr>
                                            <w:top w:val="none" w:sz="0" w:space="0" w:color="auto"/>
                                            <w:left w:val="none" w:sz="0" w:space="0" w:color="auto"/>
                                            <w:bottom w:val="none" w:sz="0" w:space="0" w:color="auto"/>
                                            <w:right w:val="none" w:sz="0" w:space="0" w:color="auto"/>
                                          </w:divBdr>
                                          <w:divsChild>
                                            <w:div w:id="1871799347">
                                              <w:marLeft w:val="0"/>
                                              <w:marRight w:val="0"/>
                                              <w:marTop w:val="0"/>
                                              <w:marBottom w:val="0"/>
                                              <w:divBdr>
                                                <w:top w:val="none" w:sz="0" w:space="0" w:color="auto"/>
                                                <w:left w:val="none" w:sz="0" w:space="0" w:color="auto"/>
                                                <w:bottom w:val="none" w:sz="0" w:space="0" w:color="auto"/>
                                                <w:right w:val="none" w:sz="0" w:space="0" w:color="auto"/>
                                              </w:divBdr>
                                              <w:divsChild>
                                                <w:div w:id="1560555796">
                                                  <w:marLeft w:val="0"/>
                                                  <w:marRight w:val="0"/>
                                                  <w:marTop w:val="0"/>
                                                  <w:marBottom w:val="0"/>
                                                  <w:divBdr>
                                                    <w:top w:val="none" w:sz="0" w:space="0" w:color="auto"/>
                                                    <w:left w:val="none" w:sz="0" w:space="0" w:color="auto"/>
                                                    <w:bottom w:val="none" w:sz="0" w:space="0" w:color="auto"/>
                                                    <w:right w:val="none" w:sz="0" w:space="0" w:color="auto"/>
                                                  </w:divBdr>
                                                  <w:divsChild>
                                                    <w:div w:id="1919975422">
                                                      <w:marLeft w:val="0"/>
                                                      <w:marRight w:val="0"/>
                                                      <w:marTop w:val="0"/>
                                                      <w:marBottom w:val="0"/>
                                                      <w:divBdr>
                                                        <w:top w:val="none" w:sz="0" w:space="0" w:color="auto"/>
                                                        <w:left w:val="none" w:sz="0" w:space="0" w:color="auto"/>
                                                        <w:bottom w:val="none" w:sz="0" w:space="0" w:color="auto"/>
                                                        <w:right w:val="none" w:sz="0" w:space="0" w:color="auto"/>
                                                      </w:divBdr>
                                                      <w:divsChild>
                                                        <w:div w:id="378937199">
                                                          <w:marLeft w:val="0"/>
                                                          <w:marRight w:val="0"/>
                                                          <w:marTop w:val="0"/>
                                                          <w:marBottom w:val="0"/>
                                                          <w:divBdr>
                                                            <w:top w:val="none" w:sz="0" w:space="0" w:color="auto"/>
                                                            <w:left w:val="none" w:sz="0" w:space="0" w:color="auto"/>
                                                            <w:bottom w:val="none" w:sz="0" w:space="0" w:color="auto"/>
                                                            <w:right w:val="none" w:sz="0" w:space="0" w:color="auto"/>
                                                          </w:divBdr>
                                                          <w:divsChild>
                                                            <w:div w:id="1099642591">
                                                              <w:marLeft w:val="0"/>
                                                              <w:marRight w:val="0"/>
                                                              <w:marTop w:val="0"/>
                                                              <w:marBottom w:val="0"/>
                                                              <w:divBdr>
                                                                <w:top w:val="none" w:sz="0" w:space="0" w:color="auto"/>
                                                                <w:left w:val="none" w:sz="0" w:space="0" w:color="auto"/>
                                                                <w:bottom w:val="none" w:sz="0" w:space="0" w:color="auto"/>
                                                                <w:right w:val="none" w:sz="0" w:space="0" w:color="auto"/>
                                                              </w:divBdr>
                                                              <w:divsChild>
                                                                <w:div w:id="1207178597">
                                                                  <w:marLeft w:val="0"/>
                                                                  <w:marRight w:val="0"/>
                                                                  <w:marTop w:val="0"/>
                                                                  <w:marBottom w:val="0"/>
                                                                  <w:divBdr>
                                                                    <w:top w:val="none" w:sz="0" w:space="0" w:color="auto"/>
                                                                    <w:left w:val="none" w:sz="0" w:space="0" w:color="auto"/>
                                                                    <w:bottom w:val="none" w:sz="0" w:space="0" w:color="auto"/>
                                                                    <w:right w:val="none" w:sz="0" w:space="0" w:color="auto"/>
                                                                  </w:divBdr>
                                                                  <w:divsChild>
                                                                    <w:div w:id="1347321777">
                                                                      <w:marLeft w:val="0"/>
                                                                      <w:marRight w:val="0"/>
                                                                      <w:marTop w:val="0"/>
                                                                      <w:marBottom w:val="0"/>
                                                                      <w:divBdr>
                                                                        <w:top w:val="none" w:sz="0" w:space="0" w:color="auto"/>
                                                                        <w:left w:val="none" w:sz="0" w:space="0" w:color="auto"/>
                                                                        <w:bottom w:val="none" w:sz="0" w:space="0" w:color="auto"/>
                                                                        <w:right w:val="none" w:sz="0" w:space="0" w:color="auto"/>
                                                                      </w:divBdr>
                                                                      <w:divsChild>
                                                                        <w:div w:id="773089960">
                                                                          <w:marLeft w:val="0"/>
                                                                          <w:marRight w:val="0"/>
                                                                          <w:marTop w:val="0"/>
                                                                          <w:marBottom w:val="0"/>
                                                                          <w:divBdr>
                                                                            <w:top w:val="none" w:sz="0" w:space="0" w:color="auto"/>
                                                                            <w:left w:val="none" w:sz="0" w:space="0" w:color="auto"/>
                                                                            <w:bottom w:val="none" w:sz="0" w:space="0" w:color="auto"/>
                                                                            <w:right w:val="none" w:sz="0" w:space="0" w:color="auto"/>
                                                                          </w:divBdr>
                                                                          <w:divsChild>
                                                                            <w:div w:id="376665464">
                                                                              <w:marLeft w:val="0"/>
                                                                              <w:marRight w:val="0"/>
                                                                              <w:marTop w:val="0"/>
                                                                              <w:marBottom w:val="0"/>
                                                                              <w:divBdr>
                                                                                <w:top w:val="none" w:sz="0" w:space="0" w:color="auto"/>
                                                                                <w:left w:val="none" w:sz="0" w:space="0" w:color="auto"/>
                                                                                <w:bottom w:val="none" w:sz="0" w:space="0" w:color="auto"/>
                                                                                <w:right w:val="none" w:sz="0" w:space="0" w:color="auto"/>
                                                                              </w:divBdr>
                                                                              <w:divsChild>
                                                                                <w:div w:id="990862947">
                                                                                  <w:marLeft w:val="0"/>
                                                                                  <w:marRight w:val="0"/>
                                                                                  <w:marTop w:val="60"/>
                                                                                  <w:marBottom w:val="0"/>
                                                                                  <w:divBdr>
                                                                                    <w:top w:val="none" w:sz="0" w:space="0" w:color="auto"/>
                                                                                    <w:left w:val="none" w:sz="0" w:space="0" w:color="auto"/>
                                                                                    <w:bottom w:val="none" w:sz="0" w:space="0" w:color="auto"/>
                                                                                    <w:right w:val="none" w:sz="0" w:space="0" w:color="auto"/>
                                                                                  </w:divBdr>
                                                                                  <w:divsChild>
                                                                                    <w:div w:id="1138840370">
                                                                                      <w:marLeft w:val="0"/>
                                                                                      <w:marRight w:val="0"/>
                                                                                      <w:marTop w:val="0"/>
                                                                                      <w:marBottom w:val="0"/>
                                                                                      <w:divBdr>
                                                                                        <w:top w:val="none" w:sz="0" w:space="0" w:color="auto"/>
                                                                                        <w:left w:val="none" w:sz="0" w:space="0" w:color="auto"/>
                                                                                        <w:bottom w:val="none" w:sz="0" w:space="0" w:color="auto"/>
                                                                                        <w:right w:val="none" w:sz="0" w:space="0" w:color="auto"/>
                                                                                      </w:divBdr>
                                                                                      <w:divsChild>
                                                                                        <w:div w:id="617374652">
                                                                                          <w:marLeft w:val="0"/>
                                                                                          <w:marRight w:val="0"/>
                                                                                          <w:marTop w:val="0"/>
                                                                                          <w:marBottom w:val="0"/>
                                                                                          <w:divBdr>
                                                                                            <w:top w:val="none" w:sz="0" w:space="0" w:color="auto"/>
                                                                                            <w:left w:val="none" w:sz="0" w:space="0" w:color="auto"/>
                                                                                            <w:bottom w:val="none" w:sz="0" w:space="0" w:color="auto"/>
                                                                                            <w:right w:val="none" w:sz="0" w:space="0" w:color="auto"/>
                                                                                          </w:divBdr>
                                                                                          <w:divsChild>
                                                                                            <w:div w:id="1304385006">
                                                                                              <w:marLeft w:val="0"/>
                                                                                              <w:marRight w:val="0"/>
                                                                                              <w:marTop w:val="0"/>
                                                                                              <w:marBottom w:val="0"/>
                                                                                              <w:divBdr>
                                                                                                <w:top w:val="none" w:sz="0" w:space="0" w:color="auto"/>
                                                                                                <w:left w:val="none" w:sz="0" w:space="0" w:color="auto"/>
                                                                                                <w:bottom w:val="none" w:sz="0" w:space="0" w:color="auto"/>
                                                                                                <w:right w:val="none" w:sz="0" w:space="0" w:color="auto"/>
                                                                                              </w:divBdr>
                                                                                              <w:divsChild>
                                                                                                <w:div w:id="1144543997">
                                                                                                  <w:marLeft w:val="0"/>
                                                                                                  <w:marRight w:val="0"/>
                                                                                                  <w:marTop w:val="0"/>
                                                                                                  <w:marBottom w:val="0"/>
                                                                                                  <w:divBdr>
                                                                                                    <w:top w:val="none" w:sz="0" w:space="0" w:color="auto"/>
                                                                                                    <w:left w:val="none" w:sz="0" w:space="0" w:color="auto"/>
                                                                                                    <w:bottom w:val="none" w:sz="0" w:space="0" w:color="auto"/>
                                                                                                    <w:right w:val="none" w:sz="0" w:space="0" w:color="auto"/>
                                                                                                  </w:divBdr>
                                                                                                  <w:divsChild>
                                                                                                    <w:div w:id="1367409526">
                                                                                                      <w:marLeft w:val="0"/>
                                                                                                      <w:marRight w:val="0"/>
                                                                                                      <w:marTop w:val="0"/>
                                                                                                      <w:marBottom w:val="0"/>
                                                                                                      <w:divBdr>
                                                                                                        <w:top w:val="none" w:sz="0" w:space="0" w:color="auto"/>
                                                                                                        <w:left w:val="none" w:sz="0" w:space="0" w:color="auto"/>
                                                                                                        <w:bottom w:val="none" w:sz="0" w:space="0" w:color="auto"/>
                                                                                                        <w:right w:val="none" w:sz="0" w:space="0" w:color="auto"/>
                                                                                                      </w:divBdr>
                                                                                                      <w:divsChild>
                                                                                                        <w:div w:id="222519974">
                                                                                                          <w:marLeft w:val="0"/>
                                                                                                          <w:marRight w:val="0"/>
                                                                                                          <w:marTop w:val="0"/>
                                                                                                          <w:marBottom w:val="0"/>
                                                                                                          <w:divBdr>
                                                                                                            <w:top w:val="none" w:sz="0" w:space="0" w:color="auto"/>
                                                                                                            <w:left w:val="none" w:sz="0" w:space="0" w:color="auto"/>
                                                                                                            <w:bottom w:val="none" w:sz="0" w:space="0" w:color="auto"/>
                                                                                                            <w:right w:val="none" w:sz="0" w:space="0" w:color="auto"/>
                                                                                                          </w:divBdr>
                                                                                                        </w:div>
                                                                                                        <w:div w:id="3171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618540">
                                                                                  <w:marLeft w:val="0"/>
                                                                                  <w:marRight w:val="0"/>
                                                                                  <w:marTop w:val="0"/>
                                                                                  <w:marBottom w:val="0"/>
                                                                                  <w:divBdr>
                                                                                    <w:top w:val="none" w:sz="0" w:space="0" w:color="auto"/>
                                                                                    <w:left w:val="none" w:sz="0" w:space="0" w:color="auto"/>
                                                                                    <w:bottom w:val="none" w:sz="0" w:space="0" w:color="auto"/>
                                                                                    <w:right w:val="none" w:sz="0" w:space="0" w:color="auto"/>
                                                                                  </w:divBdr>
                                                                                  <w:divsChild>
                                                                                    <w:div w:id="1030185935">
                                                                                      <w:marLeft w:val="0"/>
                                                                                      <w:marRight w:val="0"/>
                                                                                      <w:marTop w:val="0"/>
                                                                                      <w:marBottom w:val="0"/>
                                                                                      <w:divBdr>
                                                                                        <w:top w:val="none" w:sz="0" w:space="0" w:color="auto"/>
                                                                                        <w:left w:val="none" w:sz="0" w:space="0" w:color="auto"/>
                                                                                        <w:bottom w:val="none" w:sz="0" w:space="0" w:color="auto"/>
                                                                                        <w:right w:val="none" w:sz="0" w:space="0" w:color="auto"/>
                                                                                      </w:divBdr>
                                                                                      <w:divsChild>
                                                                                        <w:div w:id="1036124602">
                                                                                          <w:marLeft w:val="0"/>
                                                                                          <w:marRight w:val="0"/>
                                                                                          <w:marTop w:val="0"/>
                                                                                          <w:marBottom w:val="0"/>
                                                                                          <w:divBdr>
                                                                                            <w:top w:val="none" w:sz="0" w:space="0" w:color="auto"/>
                                                                                            <w:left w:val="none" w:sz="0" w:space="0" w:color="auto"/>
                                                                                            <w:bottom w:val="none" w:sz="0" w:space="0" w:color="auto"/>
                                                                                            <w:right w:val="none" w:sz="0" w:space="0" w:color="auto"/>
                                                                                          </w:divBdr>
                                                                                          <w:divsChild>
                                                                                            <w:div w:id="1203783496">
                                                                                              <w:marLeft w:val="0"/>
                                                                                              <w:marRight w:val="0"/>
                                                                                              <w:marTop w:val="0"/>
                                                                                              <w:marBottom w:val="0"/>
                                                                                              <w:divBdr>
                                                                                                <w:top w:val="none" w:sz="0" w:space="0" w:color="auto"/>
                                                                                                <w:left w:val="none" w:sz="0" w:space="0" w:color="auto"/>
                                                                                                <w:bottom w:val="none" w:sz="0" w:space="0" w:color="auto"/>
                                                                                                <w:right w:val="none" w:sz="0" w:space="0" w:color="auto"/>
                                                                                              </w:divBdr>
                                                                                              <w:divsChild>
                                                                                                <w:div w:id="2973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317308">
                                                      <w:marLeft w:val="0"/>
                                                      <w:marRight w:val="0"/>
                                                      <w:marTop w:val="0"/>
                                                      <w:marBottom w:val="0"/>
                                                      <w:divBdr>
                                                        <w:top w:val="none" w:sz="0" w:space="0" w:color="auto"/>
                                                        <w:left w:val="none" w:sz="0" w:space="0" w:color="auto"/>
                                                        <w:bottom w:val="none" w:sz="0" w:space="0" w:color="auto"/>
                                                        <w:right w:val="none" w:sz="0" w:space="0" w:color="auto"/>
                                                      </w:divBdr>
                                                      <w:divsChild>
                                                        <w:div w:id="1195192725">
                                                          <w:marLeft w:val="0"/>
                                                          <w:marRight w:val="0"/>
                                                          <w:marTop w:val="0"/>
                                                          <w:marBottom w:val="0"/>
                                                          <w:divBdr>
                                                            <w:top w:val="none" w:sz="0" w:space="0" w:color="auto"/>
                                                            <w:left w:val="none" w:sz="0" w:space="0" w:color="auto"/>
                                                            <w:bottom w:val="none" w:sz="0" w:space="0" w:color="auto"/>
                                                            <w:right w:val="none" w:sz="0" w:space="0" w:color="auto"/>
                                                          </w:divBdr>
                                                          <w:divsChild>
                                                            <w:div w:id="1283419959">
                                                              <w:marLeft w:val="0"/>
                                                              <w:marRight w:val="0"/>
                                                              <w:marTop w:val="0"/>
                                                              <w:marBottom w:val="0"/>
                                                              <w:divBdr>
                                                                <w:top w:val="none" w:sz="0" w:space="0" w:color="auto"/>
                                                                <w:left w:val="none" w:sz="0" w:space="0" w:color="auto"/>
                                                                <w:bottom w:val="none" w:sz="0" w:space="0" w:color="auto"/>
                                                                <w:right w:val="none" w:sz="0" w:space="0" w:color="auto"/>
                                                              </w:divBdr>
                                                              <w:divsChild>
                                                                <w:div w:id="708916820">
                                                                  <w:marLeft w:val="0"/>
                                                                  <w:marRight w:val="0"/>
                                                                  <w:marTop w:val="0"/>
                                                                  <w:marBottom w:val="0"/>
                                                                  <w:divBdr>
                                                                    <w:top w:val="none" w:sz="0" w:space="0" w:color="auto"/>
                                                                    <w:left w:val="none" w:sz="0" w:space="0" w:color="auto"/>
                                                                    <w:bottom w:val="none" w:sz="0" w:space="0" w:color="auto"/>
                                                                    <w:right w:val="none" w:sz="0" w:space="0" w:color="auto"/>
                                                                  </w:divBdr>
                                                                  <w:divsChild>
                                                                    <w:div w:id="1527867320">
                                                                      <w:marLeft w:val="0"/>
                                                                      <w:marRight w:val="0"/>
                                                                      <w:marTop w:val="0"/>
                                                                      <w:marBottom w:val="0"/>
                                                                      <w:divBdr>
                                                                        <w:top w:val="none" w:sz="0" w:space="0" w:color="auto"/>
                                                                        <w:left w:val="none" w:sz="0" w:space="0" w:color="auto"/>
                                                                        <w:bottom w:val="none" w:sz="0" w:space="0" w:color="auto"/>
                                                                        <w:right w:val="none" w:sz="0" w:space="0" w:color="auto"/>
                                                                      </w:divBdr>
                                                                      <w:divsChild>
                                                                        <w:div w:id="797190349">
                                                                          <w:marLeft w:val="0"/>
                                                                          <w:marRight w:val="0"/>
                                                                          <w:marTop w:val="0"/>
                                                                          <w:marBottom w:val="0"/>
                                                                          <w:divBdr>
                                                                            <w:top w:val="none" w:sz="0" w:space="0" w:color="auto"/>
                                                                            <w:left w:val="none" w:sz="0" w:space="0" w:color="auto"/>
                                                                            <w:bottom w:val="none" w:sz="0" w:space="0" w:color="auto"/>
                                                                            <w:right w:val="none" w:sz="0" w:space="0" w:color="auto"/>
                                                                          </w:divBdr>
                                                                          <w:divsChild>
                                                                            <w:div w:id="974683293">
                                                                              <w:marLeft w:val="0"/>
                                                                              <w:marRight w:val="0"/>
                                                                              <w:marTop w:val="0"/>
                                                                              <w:marBottom w:val="0"/>
                                                                              <w:divBdr>
                                                                                <w:top w:val="none" w:sz="0" w:space="0" w:color="auto"/>
                                                                                <w:left w:val="none" w:sz="0" w:space="0" w:color="auto"/>
                                                                                <w:bottom w:val="none" w:sz="0" w:space="0" w:color="auto"/>
                                                                                <w:right w:val="none" w:sz="0" w:space="0" w:color="auto"/>
                                                                              </w:divBdr>
                                                                              <w:divsChild>
                                                                                <w:div w:id="943880235">
                                                                                  <w:marLeft w:val="0"/>
                                                                                  <w:marRight w:val="0"/>
                                                                                  <w:marTop w:val="0"/>
                                                                                  <w:marBottom w:val="0"/>
                                                                                  <w:divBdr>
                                                                                    <w:top w:val="none" w:sz="0" w:space="0" w:color="auto"/>
                                                                                    <w:left w:val="none" w:sz="0" w:space="0" w:color="auto"/>
                                                                                    <w:bottom w:val="none" w:sz="0" w:space="0" w:color="auto"/>
                                                                                    <w:right w:val="none" w:sz="0" w:space="0" w:color="auto"/>
                                                                                  </w:divBdr>
                                                                                  <w:divsChild>
                                                                                    <w:div w:id="714083156">
                                                                                      <w:blockQuote w:val="1"/>
                                                                                      <w:marLeft w:val="0"/>
                                                                                      <w:marRight w:val="0"/>
                                                                                      <w:marTop w:val="0"/>
                                                                                      <w:marBottom w:val="120"/>
                                                                                      <w:divBdr>
                                                                                        <w:top w:val="none" w:sz="0" w:space="0" w:color="auto"/>
                                                                                        <w:left w:val="none" w:sz="0" w:space="0" w:color="auto"/>
                                                                                        <w:bottom w:val="none" w:sz="0" w:space="0" w:color="auto"/>
                                                                                        <w:right w:val="none" w:sz="0" w:space="0" w:color="auto"/>
                                                                                      </w:divBdr>
                                                                                    </w:div>
                                                                                    <w:div w:id="1797946099">
                                                                                      <w:marLeft w:val="0"/>
                                                                                      <w:marRight w:val="0"/>
                                                                                      <w:marTop w:val="240"/>
                                                                                      <w:marBottom w:val="60"/>
                                                                                      <w:divBdr>
                                                                                        <w:top w:val="none" w:sz="0" w:space="0" w:color="auto"/>
                                                                                        <w:left w:val="none" w:sz="0" w:space="0" w:color="auto"/>
                                                                                        <w:bottom w:val="none" w:sz="0" w:space="0" w:color="auto"/>
                                                                                        <w:right w:val="none" w:sz="0" w:space="0" w:color="auto"/>
                                                                                      </w:divBdr>
                                                                                      <w:divsChild>
                                                                                        <w:div w:id="1743022110">
                                                                                          <w:marLeft w:val="0"/>
                                                                                          <w:marRight w:val="0"/>
                                                                                          <w:marTop w:val="0"/>
                                                                                          <w:marBottom w:val="0"/>
                                                                                          <w:divBdr>
                                                                                            <w:top w:val="none" w:sz="0" w:space="0" w:color="auto"/>
                                                                                            <w:left w:val="none" w:sz="0" w:space="0" w:color="auto"/>
                                                                                            <w:bottom w:val="none" w:sz="0" w:space="0" w:color="auto"/>
                                                                                            <w:right w:val="none" w:sz="0" w:space="0" w:color="auto"/>
                                                                                          </w:divBdr>
                                                                                          <w:divsChild>
                                                                                            <w:div w:id="2023583437">
                                                                                              <w:marLeft w:val="0"/>
                                                                                              <w:marRight w:val="0"/>
                                                                                              <w:marTop w:val="0"/>
                                                                                              <w:marBottom w:val="0"/>
                                                                                              <w:divBdr>
                                                                                                <w:top w:val="none" w:sz="0" w:space="0" w:color="auto"/>
                                                                                                <w:left w:val="none" w:sz="0" w:space="0" w:color="auto"/>
                                                                                                <w:bottom w:val="none" w:sz="0" w:space="0" w:color="auto"/>
                                                                                                <w:right w:val="none" w:sz="0" w:space="0" w:color="auto"/>
                                                                                              </w:divBdr>
                                                                                              <w:divsChild>
                                                                                                <w:div w:id="1552963023">
                                                                                                  <w:marLeft w:val="0"/>
                                                                                                  <w:marRight w:val="0"/>
                                                                                                  <w:marTop w:val="0"/>
                                                                                                  <w:marBottom w:val="0"/>
                                                                                                  <w:divBdr>
                                                                                                    <w:top w:val="none" w:sz="0" w:space="0" w:color="auto"/>
                                                                                                    <w:left w:val="none" w:sz="0" w:space="0" w:color="auto"/>
                                                                                                    <w:bottom w:val="none" w:sz="0" w:space="0" w:color="auto"/>
                                                                                                    <w:right w:val="none" w:sz="0" w:space="0" w:color="auto"/>
                                                                                                  </w:divBdr>
                                                                                                  <w:divsChild>
                                                                                                    <w:div w:id="1664549450">
                                                                                                      <w:marLeft w:val="0"/>
                                                                                                      <w:marRight w:val="0"/>
                                                                                                      <w:marTop w:val="0"/>
                                                                                                      <w:marBottom w:val="0"/>
                                                                                                      <w:divBdr>
                                                                                                        <w:top w:val="none" w:sz="0" w:space="0" w:color="auto"/>
                                                                                                        <w:left w:val="none" w:sz="0" w:space="0" w:color="auto"/>
                                                                                                        <w:bottom w:val="none" w:sz="0" w:space="0" w:color="auto"/>
                                                                                                        <w:right w:val="none" w:sz="0" w:space="0" w:color="auto"/>
                                                                                                      </w:divBdr>
                                                                                                      <w:divsChild>
                                                                                                        <w:div w:id="690105793">
                                                                                                          <w:marLeft w:val="0"/>
                                                                                                          <w:marRight w:val="0"/>
                                                                                                          <w:marTop w:val="0"/>
                                                                                                          <w:marBottom w:val="0"/>
                                                                                                          <w:divBdr>
                                                                                                            <w:top w:val="none" w:sz="0" w:space="0" w:color="auto"/>
                                                                                                            <w:left w:val="none" w:sz="0" w:space="0" w:color="auto"/>
                                                                                                            <w:bottom w:val="none" w:sz="0" w:space="0" w:color="auto"/>
                                                                                                            <w:right w:val="none" w:sz="0" w:space="0" w:color="auto"/>
                                                                                                          </w:divBdr>
                                                                                                          <w:divsChild>
                                                                                                            <w:div w:id="871916418">
                                                                                                              <w:marLeft w:val="0"/>
                                                                                                              <w:marRight w:val="0"/>
                                                                                                              <w:marTop w:val="0"/>
                                                                                                              <w:marBottom w:val="0"/>
                                                                                                              <w:divBdr>
                                                                                                                <w:top w:val="none" w:sz="0" w:space="0" w:color="auto"/>
                                                                                                                <w:left w:val="none" w:sz="0" w:space="0" w:color="auto"/>
                                                                                                                <w:bottom w:val="none" w:sz="0" w:space="0" w:color="auto"/>
                                                                                                                <w:right w:val="none" w:sz="0" w:space="0" w:color="auto"/>
                                                                                                              </w:divBdr>
                                                                                                              <w:divsChild>
                                                                                                                <w:div w:id="516576183">
                                                                                                                  <w:marLeft w:val="0"/>
                                                                                                                  <w:marRight w:val="0"/>
                                                                                                                  <w:marTop w:val="0"/>
                                                                                                                  <w:marBottom w:val="0"/>
                                                                                                                  <w:divBdr>
                                                                                                                    <w:top w:val="none" w:sz="0" w:space="0" w:color="auto"/>
                                                                                                                    <w:left w:val="none" w:sz="0" w:space="0" w:color="auto"/>
                                                                                                                    <w:bottom w:val="none" w:sz="0" w:space="0" w:color="auto"/>
                                                                                                                    <w:right w:val="none" w:sz="0" w:space="0" w:color="auto"/>
                                                                                                                  </w:divBdr>
                                                                                                                  <w:divsChild>
                                                                                                                    <w:div w:id="474296187">
                                                                                                                      <w:marLeft w:val="0"/>
                                                                                                                      <w:marRight w:val="0"/>
                                                                                                                      <w:marTop w:val="0"/>
                                                                                                                      <w:marBottom w:val="0"/>
                                                                                                                      <w:divBdr>
                                                                                                                        <w:top w:val="none" w:sz="0" w:space="0" w:color="auto"/>
                                                                                                                        <w:left w:val="none" w:sz="0" w:space="0" w:color="auto"/>
                                                                                                                        <w:bottom w:val="none" w:sz="0" w:space="0" w:color="auto"/>
                                                                                                                        <w:right w:val="none" w:sz="0" w:space="0" w:color="auto"/>
                                                                                                                      </w:divBdr>
                                                                                                                      <w:divsChild>
                                                                                                                        <w:div w:id="892692768">
                                                                                                                          <w:marLeft w:val="0"/>
                                                                                                                          <w:marRight w:val="0"/>
                                                                                                                          <w:marTop w:val="0"/>
                                                                                                                          <w:marBottom w:val="0"/>
                                                                                                                          <w:divBdr>
                                                                                                                            <w:top w:val="none" w:sz="0" w:space="0" w:color="auto"/>
                                                                                                                            <w:left w:val="none" w:sz="0" w:space="0" w:color="auto"/>
                                                                                                                            <w:bottom w:val="none" w:sz="0" w:space="0" w:color="auto"/>
                                                                                                                            <w:right w:val="none" w:sz="0" w:space="0" w:color="auto"/>
                                                                                                                          </w:divBdr>
                                                                                                                          <w:divsChild>
                                                                                                                            <w:div w:id="2142112033">
                                                                                                                              <w:marLeft w:val="0"/>
                                                                                                                              <w:marRight w:val="0"/>
                                                                                                                              <w:marTop w:val="0"/>
                                                                                                                              <w:marBottom w:val="0"/>
                                                                                                                              <w:divBdr>
                                                                                                                                <w:top w:val="none" w:sz="0" w:space="0" w:color="auto"/>
                                                                                                                                <w:left w:val="none" w:sz="0" w:space="0" w:color="auto"/>
                                                                                                                                <w:bottom w:val="none" w:sz="0" w:space="0" w:color="auto"/>
                                                                                                                                <w:right w:val="none" w:sz="0" w:space="0" w:color="auto"/>
                                                                                                                              </w:divBdr>
                                                                                                                              <w:divsChild>
                                                                                                                                <w:div w:id="10004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592187">
                                                                                      <w:marLeft w:val="0"/>
                                                                                      <w:marRight w:val="0"/>
                                                                                      <w:marTop w:val="240"/>
                                                                                      <w:marBottom w:val="60"/>
                                                                                      <w:divBdr>
                                                                                        <w:top w:val="none" w:sz="0" w:space="0" w:color="auto"/>
                                                                                        <w:left w:val="none" w:sz="0" w:space="0" w:color="auto"/>
                                                                                        <w:bottom w:val="none" w:sz="0" w:space="0" w:color="auto"/>
                                                                                        <w:right w:val="none" w:sz="0" w:space="0" w:color="auto"/>
                                                                                      </w:divBdr>
                                                                                      <w:divsChild>
                                                                                        <w:div w:id="1255284380">
                                                                                          <w:marLeft w:val="0"/>
                                                                                          <w:marRight w:val="0"/>
                                                                                          <w:marTop w:val="0"/>
                                                                                          <w:marBottom w:val="0"/>
                                                                                          <w:divBdr>
                                                                                            <w:top w:val="none" w:sz="0" w:space="0" w:color="auto"/>
                                                                                            <w:left w:val="none" w:sz="0" w:space="0" w:color="auto"/>
                                                                                            <w:bottom w:val="none" w:sz="0" w:space="0" w:color="auto"/>
                                                                                            <w:right w:val="none" w:sz="0" w:space="0" w:color="auto"/>
                                                                                          </w:divBdr>
                                                                                          <w:divsChild>
                                                                                            <w:div w:id="538855247">
                                                                                              <w:marLeft w:val="0"/>
                                                                                              <w:marRight w:val="0"/>
                                                                                              <w:marTop w:val="0"/>
                                                                                              <w:marBottom w:val="0"/>
                                                                                              <w:divBdr>
                                                                                                <w:top w:val="none" w:sz="0" w:space="0" w:color="auto"/>
                                                                                                <w:left w:val="none" w:sz="0" w:space="0" w:color="auto"/>
                                                                                                <w:bottom w:val="none" w:sz="0" w:space="0" w:color="auto"/>
                                                                                                <w:right w:val="none" w:sz="0" w:space="0" w:color="auto"/>
                                                                                              </w:divBdr>
                                                                                              <w:divsChild>
                                                                                                <w:div w:id="1147434420">
                                                                                                  <w:marLeft w:val="0"/>
                                                                                                  <w:marRight w:val="0"/>
                                                                                                  <w:marTop w:val="0"/>
                                                                                                  <w:marBottom w:val="0"/>
                                                                                                  <w:divBdr>
                                                                                                    <w:top w:val="none" w:sz="0" w:space="0" w:color="auto"/>
                                                                                                    <w:left w:val="none" w:sz="0" w:space="0" w:color="auto"/>
                                                                                                    <w:bottom w:val="none" w:sz="0" w:space="0" w:color="auto"/>
                                                                                                    <w:right w:val="none" w:sz="0" w:space="0" w:color="auto"/>
                                                                                                  </w:divBdr>
                                                                                                  <w:divsChild>
                                                                                                    <w:div w:id="419371385">
                                                                                                      <w:marLeft w:val="0"/>
                                                                                                      <w:marRight w:val="0"/>
                                                                                                      <w:marTop w:val="0"/>
                                                                                                      <w:marBottom w:val="0"/>
                                                                                                      <w:divBdr>
                                                                                                        <w:top w:val="none" w:sz="0" w:space="0" w:color="auto"/>
                                                                                                        <w:left w:val="none" w:sz="0" w:space="0" w:color="auto"/>
                                                                                                        <w:bottom w:val="none" w:sz="0" w:space="0" w:color="auto"/>
                                                                                                        <w:right w:val="none" w:sz="0" w:space="0" w:color="auto"/>
                                                                                                      </w:divBdr>
                                                                                                      <w:divsChild>
                                                                                                        <w:div w:id="815335245">
                                                                                                          <w:marLeft w:val="0"/>
                                                                                                          <w:marRight w:val="0"/>
                                                                                                          <w:marTop w:val="0"/>
                                                                                                          <w:marBottom w:val="0"/>
                                                                                                          <w:divBdr>
                                                                                                            <w:top w:val="none" w:sz="0" w:space="0" w:color="auto"/>
                                                                                                            <w:left w:val="none" w:sz="0" w:space="0" w:color="auto"/>
                                                                                                            <w:bottom w:val="none" w:sz="0" w:space="0" w:color="auto"/>
                                                                                                            <w:right w:val="none" w:sz="0" w:space="0" w:color="auto"/>
                                                                                                          </w:divBdr>
                                                                                                          <w:divsChild>
                                                                                                            <w:div w:id="64497584">
                                                                                                              <w:marLeft w:val="0"/>
                                                                                                              <w:marRight w:val="0"/>
                                                                                                              <w:marTop w:val="0"/>
                                                                                                              <w:marBottom w:val="0"/>
                                                                                                              <w:divBdr>
                                                                                                                <w:top w:val="none" w:sz="0" w:space="0" w:color="auto"/>
                                                                                                                <w:left w:val="none" w:sz="0" w:space="0" w:color="auto"/>
                                                                                                                <w:bottom w:val="none" w:sz="0" w:space="0" w:color="auto"/>
                                                                                                                <w:right w:val="none" w:sz="0" w:space="0" w:color="auto"/>
                                                                                                              </w:divBdr>
                                                                                                              <w:divsChild>
                                                                                                                <w:div w:id="1948003308">
                                                                                                                  <w:marLeft w:val="0"/>
                                                                                                                  <w:marRight w:val="0"/>
                                                                                                                  <w:marTop w:val="0"/>
                                                                                                                  <w:marBottom w:val="0"/>
                                                                                                                  <w:divBdr>
                                                                                                                    <w:top w:val="none" w:sz="0" w:space="0" w:color="auto"/>
                                                                                                                    <w:left w:val="none" w:sz="0" w:space="0" w:color="auto"/>
                                                                                                                    <w:bottom w:val="none" w:sz="0" w:space="0" w:color="auto"/>
                                                                                                                    <w:right w:val="none" w:sz="0" w:space="0" w:color="auto"/>
                                                                                                                  </w:divBdr>
                                                                                                                  <w:divsChild>
                                                                                                                    <w:div w:id="1715737107">
                                                                                                                      <w:marLeft w:val="0"/>
                                                                                                                      <w:marRight w:val="0"/>
                                                                                                                      <w:marTop w:val="0"/>
                                                                                                                      <w:marBottom w:val="0"/>
                                                                                                                      <w:divBdr>
                                                                                                                        <w:top w:val="none" w:sz="0" w:space="0" w:color="auto"/>
                                                                                                                        <w:left w:val="none" w:sz="0" w:space="0" w:color="auto"/>
                                                                                                                        <w:bottom w:val="none" w:sz="0" w:space="0" w:color="auto"/>
                                                                                                                        <w:right w:val="none" w:sz="0" w:space="0" w:color="auto"/>
                                                                                                                      </w:divBdr>
                                                                                                                      <w:divsChild>
                                                                                                                        <w:div w:id="877547435">
                                                                                                                          <w:marLeft w:val="0"/>
                                                                                                                          <w:marRight w:val="0"/>
                                                                                                                          <w:marTop w:val="0"/>
                                                                                                                          <w:marBottom w:val="0"/>
                                                                                                                          <w:divBdr>
                                                                                                                            <w:top w:val="none" w:sz="0" w:space="0" w:color="auto"/>
                                                                                                                            <w:left w:val="none" w:sz="0" w:space="0" w:color="auto"/>
                                                                                                                            <w:bottom w:val="none" w:sz="0" w:space="0" w:color="auto"/>
                                                                                                                            <w:right w:val="none" w:sz="0" w:space="0" w:color="auto"/>
                                                                                                                          </w:divBdr>
                                                                                                                          <w:divsChild>
                                                                                                                            <w:div w:id="707921598">
                                                                                                                              <w:marLeft w:val="0"/>
                                                                                                                              <w:marRight w:val="0"/>
                                                                                                                              <w:marTop w:val="0"/>
                                                                                                                              <w:marBottom w:val="0"/>
                                                                                                                              <w:divBdr>
                                                                                                                                <w:top w:val="none" w:sz="0" w:space="0" w:color="auto"/>
                                                                                                                                <w:left w:val="none" w:sz="0" w:space="0" w:color="auto"/>
                                                                                                                                <w:bottom w:val="none" w:sz="0" w:space="0" w:color="auto"/>
                                                                                                                                <w:right w:val="none" w:sz="0" w:space="0" w:color="auto"/>
                                                                                                                              </w:divBdr>
                                                                                                                              <w:divsChild>
                                                                                                                                <w:div w:id="1916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457688">
                                                                                      <w:marLeft w:val="0"/>
                                                                                      <w:marRight w:val="0"/>
                                                                                      <w:marTop w:val="240"/>
                                                                                      <w:marBottom w:val="60"/>
                                                                                      <w:divBdr>
                                                                                        <w:top w:val="none" w:sz="0" w:space="0" w:color="auto"/>
                                                                                        <w:left w:val="none" w:sz="0" w:space="0" w:color="auto"/>
                                                                                        <w:bottom w:val="none" w:sz="0" w:space="0" w:color="auto"/>
                                                                                        <w:right w:val="none" w:sz="0" w:space="0" w:color="auto"/>
                                                                                      </w:divBdr>
                                                                                      <w:divsChild>
                                                                                        <w:div w:id="45373556">
                                                                                          <w:marLeft w:val="0"/>
                                                                                          <w:marRight w:val="0"/>
                                                                                          <w:marTop w:val="0"/>
                                                                                          <w:marBottom w:val="0"/>
                                                                                          <w:divBdr>
                                                                                            <w:top w:val="none" w:sz="0" w:space="0" w:color="auto"/>
                                                                                            <w:left w:val="none" w:sz="0" w:space="0" w:color="auto"/>
                                                                                            <w:bottom w:val="none" w:sz="0" w:space="0" w:color="auto"/>
                                                                                            <w:right w:val="none" w:sz="0" w:space="0" w:color="auto"/>
                                                                                          </w:divBdr>
                                                                                          <w:divsChild>
                                                                                            <w:div w:id="1228497914">
                                                                                              <w:marLeft w:val="0"/>
                                                                                              <w:marRight w:val="0"/>
                                                                                              <w:marTop w:val="0"/>
                                                                                              <w:marBottom w:val="0"/>
                                                                                              <w:divBdr>
                                                                                                <w:top w:val="none" w:sz="0" w:space="0" w:color="auto"/>
                                                                                                <w:left w:val="none" w:sz="0" w:space="0" w:color="auto"/>
                                                                                                <w:bottom w:val="none" w:sz="0" w:space="0" w:color="auto"/>
                                                                                                <w:right w:val="none" w:sz="0" w:space="0" w:color="auto"/>
                                                                                              </w:divBdr>
                                                                                              <w:divsChild>
                                                                                                <w:div w:id="537551954">
                                                                                                  <w:marLeft w:val="0"/>
                                                                                                  <w:marRight w:val="0"/>
                                                                                                  <w:marTop w:val="0"/>
                                                                                                  <w:marBottom w:val="0"/>
                                                                                                  <w:divBdr>
                                                                                                    <w:top w:val="none" w:sz="0" w:space="0" w:color="auto"/>
                                                                                                    <w:left w:val="none" w:sz="0" w:space="0" w:color="auto"/>
                                                                                                    <w:bottom w:val="none" w:sz="0" w:space="0" w:color="auto"/>
                                                                                                    <w:right w:val="none" w:sz="0" w:space="0" w:color="auto"/>
                                                                                                  </w:divBdr>
                                                                                                  <w:divsChild>
                                                                                                    <w:div w:id="1596354368">
                                                                                                      <w:marLeft w:val="0"/>
                                                                                                      <w:marRight w:val="0"/>
                                                                                                      <w:marTop w:val="0"/>
                                                                                                      <w:marBottom w:val="0"/>
                                                                                                      <w:divBdr>
                                                                                                        <w:top w:val="none" w:sz="0" w:space="0" w:color="auto"/>
                                                                                                        <w:left w:val="none" w:sz="0" w:space="0" w:color="auto"/>
                                                                                                        <w:bottom w:val="none" w:sz="0" w:space="0" w:color="auto"/>
                                                                                                        <w:right w:val="none" w:sz="0" w:space="0" w:color="auto"/>
                                                                                                      </w:divBdr>
                                                                                                      <w:divsChild>
                                                                                                        <w:div w:id="1362245775">
                                                                                                          <w:marLeft w:val="0"/>
                                                                                                          <w:marRight w:val="0"/>
                                                                                                          <w:marTop w:val="0"/>
                                                                                                          <w:marBottom w:val="0"/>
                                                                                                          <w:divBdr>
                                                                                                            <w:top w:val="none" w:sz="0" w:space="0" w:color="auto"/>
                                                                                                            <w:left w:val="none" w:sz="0" w:space="0" w:color="auto"/>
                                                                                                            <w:bottom w:val="none" w:sz="0" w:space="0" w:color="auto"/>
                                                                                                            <w:right w:val="none" w:sz="0" w:space="0" w:color="auto"/>
                                                                                                          </w:divBdr>
                                                                                                          <w:divsChild>
                                                                                                            <w:div w:id="586158260">
                                                                                                              <w:marLeft w:val="0"/>
                                                                                                              <w:marRight w:val="0"/>
                                                                                                              <w:marTop w:val="0"/>
                                                                                                              <w:marBottom w:val="0"/>
                                                                                                              <w:divBdr>
                                                                                                                <w:top w:val="none" w:sz="0" w:space="0" w:color="auto"/>
                                                                                                                <w:left w:val="none" w:sz="0" w:space="0" w:color="auto"/>
                                                                                                                <w:bottom w:val="none" w:sz="0" w:space="0" w:color="auto"/>
                                                                                                                <w:right w:val="none" w:sz="0" w:space="0" w:color="auto"/>
                                                                                                              </w:divBdr>
                                                                                                              <w:divsChild>
                                                                                                                <w:div w:id="395979810">
                                                                                                                  <w:marLeft w:val="0"/>
                                                                                                                  <w:marRight w:val="0"/>
                                                                                                                  <w:marTop w:val="0"/>
                                                                                                                  <w:marBottom w:val="0"/>
                                                                                                                  <w:divBdr>
                                                                                                                    <w:top w:val="none" w:sz="0" w:space="0" w:color="auto"/>
                                                                                                                    <w:left w:val="none" w:sz="0" w:space="0" w:color="auto"/>
                                                                                                                    <w:bottom w:val="none" w:sz="0" w:space="0" w:color="auto"/>
                                                                                                                    <w:right w:val="none" w:sz="0" w:space="0" w:color="auto"/>
                                                                                                                  </w:divBdr>
                                                                                                                  <w:divsChild>
                                                                                                                    <w:div w:id="844713583">
                                                                                                                      <w:marLeft w:val="0"/>
                                                                                                                      <w:marRight w:val="0"/>
                                                                                                                      <w:marTop w:val="0"/>
                                                                                                                      <w:marBottom w:val="0"/>
                                                                                                                      <w:divBdr>
                                                                                                                        <w:top w:val="none" w:sz="0" w:space="0" w:color="auto"/>
                                                                                                                        <w:left w:val="none" w:sz="0" w:space="0" w:color="auto"/>
                                                                                                                        <w:bottom w:val="none" w:sz="0" w:space="0" w:color="auto"/>
                                                                                                                        <w:right w:val="none" w:sz="0" w:space="0" w:color="auto"/>
                                                                                                                      </w:divBdr>
                                                                                                                      <w:divsChild>
                                                                                                                        <w:div w:id="1751734159">
                                                                                                                          <w:marLeft w:val="0"/>
                                                                                                                          <w:marRight w:val="0"/>
                                                                                                                          <w:marTop w:val="0"/>
                                                                                                                          <w:marBottom w:val="0"/>
                                                                                                                          <w:divBdr>
                                                                                                                            <w:top w:val="none" w:sz="0" w:space="0" w:color="auto"/>
                                                                                                                            <w:left w:val="none" w:sz="0" w:space="0" w:color="auto"/>
                                                                                                                            <w:bottom w:val="none" w:sz="0" w:space="0" w:color="auto"/>
                                                                                                                            <w:right w:val="none" w:sz="0" w:space="0" w:color="auto"/>
                                                                                                                          </w:divBdr>
                                                                                                                          <w:divsChild>
                                                                                                                            <w:div w:id="144443212">
                                                                                                                              <w:marLeft w:val="0"/>
                                                                                                                              <w:marRight w:val="0"/>
                                                                                                                              <w:marTop w:val="0"/>
                                                                                                                              <w:marBottom w:val="0"/>
                                                                                                                              <w:divBdr>
                                                                                                                                <w:top w:val="none" w:sz="0" w:space="0" w:color="auto"/>
                                                                                                                                <w:left w:val="none" w:sz="0" w:space="0" w:color="auto"/>
                                                                                                                                <w:bottom w:val="none" w:sz="0" w:space="0" w:color="auto"/>
                                                                                                                                <w:right w:val="none" w:sz="0" w:space="0" w:color="auto"/>
                                                                                                                              </w:divBdr>
                                                                                                                              <w:divsChild>
                                                                                                                                <w:div w:id="10636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131567">
                                                                                      <w:marLeft w:val="0"/>
                                                                                      <w:marRight w:val="0"/>
                                                                                      <w:marTop w:val="240"/>
                                                                                      <w:marBottom w:val="60"/>
                                                                                      <w:divBdr>
                                                                                        <w:top w:val="none" w:sz="0" w:space="0" w:color="auto"/>
                                                                                        <w:left w:val="none" w:sz="0" w:space="0" w:color="auto"/>
                                                                                        <w:bottom w:val="none" w:sz="0" w:space="0" w:color="auto"/>
                                                                                        <w:right w:val="none" w:sz="0" w:space="0" w:color="auto"/>
                                                                                      </w:divBdr>
                                                                                      <w:divsChild>
                                                                                        <w:div w:id="2138261061">
                                                                                          <w:marLeft w:val="0"/>
                                                                                          <w:marRight w:val="0"/>
                                                                                          <w:marTop w:val="0"/>
                                                                                          <w:marBottom w:val="0"/>
                                                                                          <w:divBdr>
                                                                                            <w:top w:val="none" w:sz="0" w:space="0" w:color="auto"/>
                                                                                            <w:left w:val="none" w:sz="0" w:space="0" w:color="auto"/>
                                                                                            <w:bottom w:val="none" w:sz="0" w:space="0" w:color="auto"/>
                                                                                            <w:right w:val="none" w:sz="0" w:space="0" w:color="auto"/>
                                                                                          </w:divBdr>
                                                                                          <w:divsChild>
                                                                                            <w:div w:id="1005593175">
                                                                                              <w:marLeft w:val="0"/>
                                                                                              <w:marRight w:val="0"/>
                                                                                              <w:marTop w:val="0"/>
                                                                                              <w:marBottom w:val="0"/>
                                                                                              <w:divBdr>
                                                                                                <w:top w:val="none" w:sz="0" w:space="0" w:color="auto"/>
                                                                                                <w:left w:val="none" w:sz="0" w:space="0" w:color="auto"/>
                                                                                                <w:bottom w:val="none" w:sz="0" w:space="0" w:color="auto"/>
                                                                                                <w:right w:val="none" w:sz="0" w:space="0" w:color="auto"/>
                                                                                              </w:divBdr>
                                                                                              <w:divsChild>
                                                                                                <w:div w:id="1207596335">
                                                                                                  <w:marLeft w:val="0"/>
                                                                                                  <w:marRight w:val="0"/>
                                                                                                  <w:marTop w:val="0"/>
                                                                                                  <w:marBottom w:val="0"/>
                                                                                                  <w:divBdr>
                                                                                                    <w:top w:val="none" w:sz="0" w:space="0" w:color="auto"/>
                                                                                                    <w:left w:val="none" w:sz="0" w:space="0" w:color="auto"/>
                                                                                                    <w:bottom w:val="none" w:sz="0" w:space="0" w:color="auto"/>
                                                                                                    <w:right w:val="none" w:sz="0" w:space="0" w:color="auto"/>
                                                                                                  </w:divBdr>
                                                                                                  <w:divsChild>
                                                                                                    <w:div w:id="6493658">
                                                                                                      <w:marLeft w:val="0"/>
                                                                                                      <w:marRight w:val="0"/>
                                                                                                      <w:marTop w:val="0"/>
                                                                                                      <w:marBottom w:val="0"/>
                                                                                                      <w:divBdr>
                                                                                                        <w:top w:val="none" w:sz="0" w:space="0" w:color="auto"/>
                                                                                                        <w:left w:val="none" w:sz="0" w:space="0" w:color="auto"/>
                                                                                                        <w:bottom w:val="none" w:sz="0" w:space="0" w:color="auto"/>
                                                                                                        <w:right w:val="none" w:sz="0" w:space="0" w:color="auto"/>
                                                                                                      </w:divBdr>
                                                                                                      <w:divsChild>
                                                                                                        <w:div w:id="1662468357">
                                                                                                          <w:marLeft w:val="0"/>
                                                                                                          <w:marRight w:val="0"/>
                                                                                                          <w:marTop w:val="0"/>
                                                                                                          <w:marBottom w:val="0"/>
                                                                                                          <w:divBdr>
                                                                                                            <w:top w:val="none" w:sz="0" w:space="0" w:color="auto"/>
                                                                                                            <w:left w:val="none" w:sz="0" w:space="0" w:color="auto"/>
                                                                                                            <w:bottom w:val="none" w:sz="0" w:space="0" w:color="auto"/>
                                                                                                            <w:right w:val="none" w:sz="0" w:space="0" w:color="auto"/>
                                                                                                          </w:divBdr>
                                                                                                          <w:divsChild>
                                                                                                            <w:div w:id="1768231766">
                                                                                                              <w:marLeft w:val="0"/>
                                                                                                              <w:marRight w:val="0"/>
                                                                                                              <w:marTop w:val="0"/>
                                                                                                              <w:marBottom w:val="0"/>
                                                                                                              <w:divBdr>
                                                                                                                <w:top w:val="none" w:sz="0" w:space="0" w:color="auto"/>
                                                                                                                <w:left w:val="none" w:sz="0" w:space="0" w:color="auto"/>
                                                                                                                <w:bottom w:val="none" w:sz="0" w:space="0" w:color="auto"/>
                                                                                                                <w:right w:val="none" w:sz="0" w:space="0" w:color="auto"/>
                                                                                                              </w:divBdr>
                                                                                                              <w:divsChild>
                                                                                                                <w:div w:id="1292248880">
                                                                                                                  <w:marLeft w:val="0"/>
                                                                                                                  <w:marRight w:val="0"/>
                                                                                                                  <w:marTop w:val="0"/>
                                                                                                                  <w:marBottom w:val="0"/>
                                                                                                                  <w:divBdr>
                                                                                                                    <w:top w:val="none" w:sz="0" w:space="0" w:color="auto"/>
                                                                                                                    <w:left w:val="none" w:sz="0" w:space="0" w:color="auto"/>
                                                                                                                    <w:bottom w:val="none" w:sz="0" w:space="0" w:color="auto"/>
                                                                                                                    <w:right w:val="none" w:sz="0" w:space="0" w:color="auto"/>
                                                                                                                  </w:divBdr>
                                                                                                                  <w:divsChild>
                                                                                                                    <w:div w:id="1644845571">
                                                                                                                      <w:marLeft w:val="0"/>
                                                                                                                      <w:marRight w:val="0"/>
                                                                                                                      <w:marTop w:val="0"/>
                                                                                                                      <w:marBottom w:val="0"/>
                                                                                                                      <w:divBdr>
                                                                                                                        <w:top w:val="none" w:sz="0" w:space="0" w:color="auto"/>
                                                                                                                        <w:left w:val="none" w:sz="0" w:space="0" w:color="auto"/>
                                                                                                                        <w:bottom w:val="none" w:sz="0" w:space="0" w:color="auto"/>
                                                                                                                        <w:right w:val="none" w:sz="0" w:space="0" w:color="auto"/>
                                                                                                                      </w:divBdr>
                                                                                                                      <w:divsChild>
                                                                                                                        <w:div w:id="682053033">
                                                                                                                          <w:marLeft w:val="0"/>
                                                                                                                          <w:marRight w:val="0"/>
                                                                                                                          <w:marTop w:val="0"/>
                                                                                                                          <w:marBottom w:val="0"/>
                                                                                                                          <w:divBdr>
                                                                                                                            <w:top w:val="none" w:sz="0" w:space="0" w:color="auto"/>
                                                                                                                            <w:left w:val="none" w:sz="0" w:space="0" w:color="auto"/>
                                                                                                                            <w:bottom w:val="none" w:sz="0" w:space="0" w:color="auto"/>
                                                                                                                            <w:right w:val="none" w:sz="0" w:space="0" w:color="auto"/>
                                                                                                                          </w:divBdr>
                                                                                                                          <w:divsChild>
                                                                                                                            <w:div w:id="1758935709">
                                                                                                                              <w:marLeft w:val="0"/>
                                                                                                                              <w:marRight w:val="0"/>
                                                                                                                              <w:marTop w:val="0"/>
                                                                                                                              <w:marBottom w:val="0"/>
                                                                                                                              <w:divBdr>
                                                                                                                                <w:top w:val="none" w:sz="0" w:space="0" w:color="auto"/>
                                                                                                                                <w:left w:val="none" w:sz="0" w:space="0" w:color="auto"/>
                                                                                                                                <w:bottom w:val="none" w:sz="0" w:space="0" w:color="auto"/>
                                                                                                                                <w:right w:val="none" w:sz="0" w:space="0" w:color="auto"/>
                                                                                                                              </w:divBdr>
                                                                                                                              <w:divsChild>
                                                                                                                                <w:div w:id="1619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9387433">
                                                      <w:marLeft w:val="0"/>
                                                      <w:marRight w:val="0"/>
                                                      <w:marTop w:val="0"/>
                                                      <w:marBottom w:val="0"/>
                                                      <w:divBdr>
                                                        <w:top w:val="none" w:sz="0" w:space="0" w:color="auto"/>
                                                        <w:left w:val="none" w:sz="0" w:space="0" w:color="auto"/>
                                                        <w:bottom w:val="none" w:sz="0" w:space="0" w:color="auto"/>
                                                        <w:right w:val="none" w:sz="0" w:space="0" w:color="auto"/>
                                                      </w:divBdr>
                                                      <w:divsChild>
                                                        <w:div w:id="232014458">
                                                          <w:marLeft w:val="0"/>
                                                          <w:marRight w:val="0"/>
                                                          <w:marTop w:val="0"/>
                                                          <w:marBottom w:val="0"/>
                                                          <w:divBdr>
                                                            <w:top w:val="none" w:sz="0" w:space="0" w:color="auto"/>
                                                            <w:left w:val="none" w:sz="0" w:space="0" w:color="auto"/>
                                                            <w:bottom w:val="none" w:sz="0" w:space="0" w:color="auto"/>
                                                            <w:right w:val="none" w:sz="0" w:space="0" w:color="auto"/>
                                                          </w:divBdr>
                                                          <w:divsChild>
                                                            <w:div w:id="858785719">
                                                              <w:marLeft w:val="0"/>
                                                              <w:marRight w:val="0"/>
                                                              <w:marTop w:val="0"/>
                                                              <w:marBottom w:val="0"/>
                                                              <w:divBdr>
                                                                <w:top w:val="none" w:sz="0" w:space="0" w:color="auto"/>
                                                                <w:left w:val="none" w:sz="0" w:space="0" w:color="auto"/>
                                                                <w:bottom w:val="none" w:sz="0" w:space="0" w:color="auto"/>
                                                                <w:right w:val="none" w:sz="0" w:space="0" w:color="auto"/>
                                                              </w:divBdr>
                                                              <w:divsChild>
                                                                <w:div w:id="20591054">
                                                                  <w:marLeft w:val="0"/>
                                                                  <w:marRight w:val="0"/>
                                                                  <w:marTop w:val="0"/>
                                                                  <w:marBottom w:val="0"/>
                                                                  <w:divBdr>
                                                                    <w:top w:val="none" w:sz="0" w:space="0" w:color="auto"/>
                                                                    <w:left w:val="none" w:sz="0" w:space="0" w:color="auto"/>
                                                                    <w:bottom w:val="none" w:sz="0" w:space="0" w:color="auto"/>
                                                                    <w:right w:val="none" w:sz="0" w:space="0" w:color="auto"/>
                                                                  </w:divBdr>
                                                                  <w:divsChild>
                                                                    <w:div w:id="92287123">
                                                                      <w:marLeft w:val="0"/>
                                                                      <w:marRight w:val="0"/>
                                                                      <w:marTop w:val="0"/>
                                                                      <w:marBottom w:val="0"/>
                                                                      <w:divBdr>
                                                                        <w:top w:val="none" w:sz="0" w:space="0" w:color="auto"/>
                                                                        <w:left w:val="none" w:sz="0" w:space="0" w:color="auto"/>
                                                                        <w:bottom w:val="none" w:sz="0" w:space="0" w:color="auto"/>
                                                                        <w:right w:val="none" w:sz="0" w:space="0" w:color="auto"/>
                                                                      </w:divBdr>
                                                                      <w:divsChild>
                                                                        <w:div w:id="1271162787">
                                                                          <w:marLeft w:val="0"/>
                                                                          <w:marRight w:val="0"/>
                                                                          <w:marTop w:val="0"/>
                                                                          <w:marBottom w:val="0"/>
                                                                          <w:divBdr>
                                                                            <w:top w:val="none" w:sz="0" w:space="0" w:color="auto"/>
                                                                            <w:left w:val="none" w:sz="0" w:space="0" w:color="auto"/>
                                                                            <w:bottom w:val="none" w:sz="0" w:space="0" w:color="auto"/>
                                                                            <w:right w:val="none" w:sz="0" w:space="0" w:color="auto"/>
                                                                          </w:divBdr>
                                                                          <w:divsChild>
                                                                            <w:div w:id="1515654771">
                                                                              <w:marLeft w:val="0"/>
                                                                              <w:marRight w:val="0"/>
                                                                              <w:marTop w:val="0"/>
                                                                              <w:marBottom w:val="0"/>
                                                                              <w:divBdr>
                                                                                <w:top w:val="none" w:sz="0" w:space="0" w:color="auto"/>
                                                                                <w:left w:val="none" w:sz="0" w:space="0" w:color="auto"/>
                                                                                <w:bottom w:val="none" w:sz="0" w:space="0" w:color="auto"/>
                                                                                <w:right w:val="none" w:sz="0" w:space="0" w:color="auto"/>
                                                                              </w:divBdr>
                                                                              <w:divsChild>
                                                                                <w:div w:id="1646886503">
                                                                                  <w:marLeft w:val="0"/>
                                                                                  <w:marRight w:val="0"/>
                                                                                  <w:marTop w:val="0"/>
                                                                                  <w:marBottom w:val="0"/>
                                                                                  <w:divBdr>
                                                                                    <w:top w:val="none" w:sz="0" w:space="0" w:color="auto"/>
                                                                                    <w:left w:val="none" w:sz="0" w:space="0" w:color="auto"/>
                                                                                    <w:bottom w:val="none" w:sz="0" w:space="0" w:color="auto"/>
                                                                                    <w:right w:val="none" w:sz="0" w:space="0" w:color="auto"/>
                                                                                  </w:divBdr>
                                                                                  <w:divsChild>
                                                                                    <w:div w:id="347372552">
                                                                                      <w:marLeft w:val="0"/>
                                                                                      <w:marRight w:val="0"/>
                                                                                      <w:marTop w:val="0"/>
                                                                                      <w:marBottom w:val="0"/>
                                                                                      <w:divBdr>
                                                                                        <w:top w:val="none" w:sz="0" w:space="0" w:color="auto"/>
                                                                                        <w:left w:val="none" w:sz="0" w:space="0" w:color="auto"/>
                                                                                        <w:bottom w:val="none" w:sz="0" w:space="0" w:color="auto"/>
                                                                                        <w:right w:val="none" w:sz="0" w:space="0" w:color="auto"/>
                                                                                      </w:divBdr>
                                                                                      <w:divsChild>
                                                                                        <w:div w:id="1155488531">
                                                                                          <w:marLeft w:val="0"/>
                                                                                          <w:marRight w:val="0"/>
                                                                                          <w:marTop w:val="0"/>
                                                                                          <w:marBottom w:val="0"/>
                                                                                          <w:divBdr>
                                                                                            <w:top w:val="none" w:sz="0" w:space="0" w:color="auto"/>
                                                                                            <w:left w:val="none" w:sz="0" w:space="0" w:color="auto"/>
                                                                                            <w:bottom w:val="none" w:sz="0" w:space="0" w:color="auto"/>
                                                                                            <w:right w:val="none" w:sz="0" w:space="0" w:color="auto"/>
                                                                                          </w:divBdr>
                                                                                          <w:divsChild>
                                                                                            <w:div w:id="580023596">
                                                                                              <w:marLeft w:val="0"/>
                                                                                              <w:marRight w:val="0"/>
                                                                                              <w:marTop w:val="0"/>
                                                                                              <w:marBottom w:val="0"/>
                                                                                              <w:divBdr>
                                                                                                <w:top w:val="none" w:sz="0" w:space="0" w:color="auto"/>
                                                                                                <w:left w:val="none" w:sz="0" w:space="0" w:color="auto"/>
                                                                                                <w:bottom w:val="none" w:sz="0" w:space="0" w:color="auto"/>
                                                                                                <w:right w:val="none" w:sz="0" w:space="0" w:color="auto"/>
                                                                                              </w:divBdr>
                                                                                              <w:divsChild>
                                                                                                <w:div w:id="873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3904519">
                                                      <w:marLeft w:val="0"/>
                                                      <w:marRight w:val="0"/>
                                                      <w:marTop w:val="0"/>
                                                      <w:marBottom w:val="0"/>
                                                      <w:divBdr>
                                                        <w:top w:val="none" w:sz="0" w:space="0" w:color="auto"/>
                                                        <w:left w:val="none" w:sz="0" w:space="0" w:color="auto"/>
                                                        <w:bottom w:val="none" w:sz="0" w:space="0" w:color="auto"/>
                                                        <w:right w:val="none" w:sz="0" w:space="0" w:color="auto"/>
                                                      </w:divBdr>
                                                      <w:divsChild>
                                                        <w:div w:id="810753572">
                                                          <w:marLeft w:val="0"/>
                                                          <w:marRight w:val="0"/>
                                                          <w:marTop w:val="0"/>
                                                          <w:marBottom w:val="0"/>
                                                          <w:divBdr>
                                                            <w:top w:val="none" w:sz="0" w:space="0" w:color="auto"/>
                                                            <w:left w:val="none" w:sz="0" w:space="0" w:color="auto"/>
                                                            <w:bottom w:val="none" w:sz="0" w:space="0" w:color="auto"/>
                                                            <w:right w:val="none" w:sz="0" w:space="0" w:color="auto"/>
                                                          </w:divBdr>
                                                          <w:divsChild>
                                                            <w:div w:id="2009404335">
                                                              <w:marLeft w:val="0"/>
                                                              <w:marRight w:val="0"/>
                                                              <w:marTop w:val="0"/>
                                                              <w:marBottom w:val="0"/>
                                                              <w:divBdr>
                                                                <w:top w:val="none" w:sz="0" w:space="0" w:color="auto"/>
                                                                <w:left w:val="none" w:sz="0" w:space="0" w:color="auto"/>
                                                                <w:bottom w:val="none" w:sz="0" w:space="0" w:color="auto"/>
                                                                <w:right w:val="none" w:sz="0" w:space="0" w:color="auto"/>
                                                              </w:divBdr>
                                                              <w:divsChild>
                                                                <w:div w:id="47999423">
                                                                  <w:marLeft w:val="0"/>
                                                                  <w:marRight w:val="0"/>
                                                                  <w:marTop w:val="0"/>
                                                                  <w:marBottom w:val="0"/>
                                                                  <w:divBdr>
                                                                    <w:top w:val="none" w:sz="0" w:space="0" w:color="auto"/>
                                                                    <w:left w:val="none" w:sz="0" w:space="0" w:color="auto"/>
                                                                    <w:bottom w:val="none" w:sz="0" w:space="0" w:color="auto"/>
                                                                    <w:right w:val="none" w:sz="0" w:space="0" w:color="auto"/>
                                                                  </w:divBdr>
                                                                  <w:divsChild>
                                                                    <w:div w:id="313025803">
                                                                      <w:marLeft w:val="0"/>
                                                                      <w:marRight w:val="0"/>
                                                                      <w:marTop w:val="0"/>
                                                                      <w:marBottom w:val="0"/>
                                                                      <w:divBdr>
                                                                        <w:top w:val="none" w:sz="0" w:space="0" w:color="auto"/>
                                                                        <w:left w:val="none" w:sz="0" w:space="0" w:color="auto"/>
                                                                        <w:bottom w:val="none" w:sz="0" w:space="0" w:color="auto"/>
                                                                        <w:right w:val="none" w:sz="0" w:space="0" w:color="auto"/>
                                                                      </w:divBdr>
                                                                      <w:divsChild>
                                                                        <w:div w:id="1496653069">
                                                                          <w:marLeft w:val="0"/>
                                                                          <w:marRight w:val="0"/>
                                                                          <w:marTop w:val="0"/>
                                                                          <w:marBottom w:val="0"/>
                                                                          <w:divBdr>
                                                                            <w:top w:val="none" w:sz="0" w:space="0" w:color="auto"/>
                                                                            <w:left w:val="none" w:sz="0" w:space="0" w:color="auto"/>
                                                                            <w:bottom w:val="none" w:sz="0" w:space="0" w:color="auto"/>
                                                                            <w:right w:val="none" w:sz="0" w:space="0" w:color="auto"/>
                                                                          </w:divBdr>
                                                                          <w:divsChild>
                                                                            <w:div w:id="933905011">
                                                                              <w:marLeft w:val="0"/>
                                                                              <w:marRight w:val="0"/>
                                                                              <w:marTop w:val="0"/>
                                                                              <w:marBottom w:val="0"/>
                                                                              <w:divBdr>
                                                                                <w:top w:val="none" w:sz="0" w:space="0" w:color="auto"/>
                                                                                <w:left w:val="none" w:sz="0" w:space="0" w:color="auto"/>
                                                                                <w:bottom w:val="none" w:sz="0" w:space="0" w:color="auto"/>
                                                                                <w:right w:val="none" w:sz="0" w:space="0" w:color="auto"/>
                                                                              </w:divBdr>
                                                                              <w:divsChild>
                                                                                <w:div w:id="19838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91355">
                                                                          <w:marLeft w:val="0"/>
                                                                          <w:marRight w:val="0"/>
                                                                          <w:marTop w:val="0"/>
                                                                          <w:marBottom w:val="0"/>
                                                                          <w:divBdr>
                                                                            <w:top w:val="none" w:sz="0" w:space="0" w:color="auto"/>
                                                                            <w:left w:val="none" w:sz="0" w:space="0" w:color="auto"/>
                                                                            <w:bottom w:val="none" w:sz="0" w:space="0" w:color="auto"/>
                                                                            <w:right w:val="none" w:sz="0" w:space="0" w:color="auto"/>
                                                                          </w:divBdr>
                                                                        </w:div>
                                                                        <w:div w:id="574053937">
                                                                          <w:marLeft w:val="0"/>
                                                                          <w:marRight w:val="0"/>
                                                                          <w:marTop w:val="0"/>
                                                                          <w:marBottom w:val="0"/>
                                                                          <w:divBdr>
                                                                            <w:top w:val="none" w:sz="0" w:space="0" w:color="auto"/>
                                                                            <w:left w:val="none" w:sz="0" w:space="0" w:color="auto"/>
                                                                            <w:bottom w:val="none" w:sz="0" w:space="0" w:color="auto"/>
                                                                            <w:right w:val="none" w:sz="0" w:space="0" w:color="auto"/>
                                                                          </w:divBdr>
                                                                          <w:divsChild>
                                                                            <w:div w:id="101340637">
                                                                              <w:marLeft w:val="0"/>
                                                                              <w:marRight w:val="0"/>
                                                                              <w:marTop w:val="0"/>
                                                                              <w:marBottom w:val="0"/>
                                                                              <w:divBdr>
                                                                                <w:top w:val="none" w:sz="0" w:space="0" w:color="auto"/>
                                                                                <w:left w:val="none" w:sz="0" w:space="0" w:color="auto"/>
                                                                                <w:bottom w:val="none" w:sz="0" w:space="0" w:color="auto"/>
                                                                                <w:right w:val="none" w:sz="0" w:space="0" w:color="auto"/>
                                                                              </w:divBdr>
                                                                              <w:divsChild>
                                                                                <w:div w:id="1032607710">
                                                                                  <w:marLeft w:val="0"/>
                                                                                  <w:marRight w:val="0"/>
                                                                                  <w:marTop w:val="0"/>
                                                                                  <w:marBottom w:val="0"/>
                                                                                  <w:divBdr>
                                                                                    <w:top w:val="none" w:sz="0" w:space="0" w:color="auto"/>
                                                                                    <w:left w:val="none" w:sz="0" w:space="0" w:color="auto"/>
                                                                                    <w:bottom w:val="none" w:sz="0" w:space="0" w:color="auto"/>
                                                                                    <w:right w:val="none" w:sz="0" w:space="0" w:color="auto"/>
                                                                                  </w:divBdr>
                                                                                  <w:divsChild>
                                                                                    <w:div w:id="720447908">
                                                                                      <w:blockQuote w:val="1"/>
                                                                                      <w:marLeft w:val="0"/>
                                                                                      <w:marRight w:val="0"/>
                                                                                      <w:marTop w:val="0"/>
                                                                                      <w:marBottom w:val="120"/>
                                                                                      <w:divBdr>
                                                                                        <w:top w:val="none" w:sz="0" w:space="0" w:color="auto"/>
                                                                                        <w:left w:val="none" w:sz="0" w:space="0" w:color="auto"/>
                                                                                        <w:bottom w:val="none" w:sz="0" w:space="0" w:color="auto"/>
                                                                                        <w:right w:val="none" w:sz="0" w:space="0" w:color="auto"/>
                                                                                      </w:divBdr>
                                                                                    </w:div>
                                                                                    <w:div w:id="187721950">
                                                                                      <w:marLeft w:val="0"/>
                                                                                      <w:marRight w:val="0"/>
                                                                                      <w:marTop w:val="240"/>
                                                                                      <w:marBottom w:val="60"/>
                                                                                      <w:divBdr>
                                                                                        <w:top w:val="none" w:sz="0" w:space="0" w:color="auto"/>
                                                                                        <w:left w:val="none" w:sz="0" w:space="0" w:color="auto"/>
                                                                                        <w:bottom w:val="none" w:sz="0" w:space="0" w:color="auto"/>
                                                                                        <w:right w:val="none" w:sz="0" w:space="0" w:color="auto"/>
                                                                                      </w:divBdr>
                                                                                      <w:divsChild>
                                                                                        <w:div w:id="729695434">
                                                                                          <w:marLeft w:val="0"/>
                                                                                          <w:marRight w:val="0"/>
                                                                                          <w:marTop w:val="0"/>
                                                                                          <w:marBottom w:val="0"/>
                                                                                          <w:divBdr>
                                                                                            <w:top w:val="none" w:sz="0" w:space="0" w:color="auto"/>
                                                                                            <w:left w:val="none" w:sz="0" w:space="0" w:color="auto"/>
                                                                                            <w:bottom w:val="none" w:sz="0" w:space="0" w:color="auto"/>
                                                                                            <w:right w:val="none" w:sz="0" w:space="0" w:color="auto"/>
                                                                                          </w:divBdr>
                                                                                          <w:divsChild>
                                                                                            <w:div w:id="340012677">
                                                                                              <w:marLeft w:val="0"/>
                                                                                              <w:marRight w:val="0"/>
                                                                                              <w:marTop w:val="0"/>
                                                                                              <w:marBottom w:val="0"/>
                                                                                              <w:divBdr>
                                                                                                <w:top w:val="none" w:sz="0" w:space="0" w:color="auto"/>
                                                                                                <w:left w:val="none" w:sz="0" w:space="0" w:color="auto"/>
                                                                                                <w:bottom w:val="none" w:sz="0" w:space="0" w:color="auto"/>
                                                                                                <w:right w:val="none" w:sz="0" w:space="0" w:color="auto"/>
                                                                                              </w:divBdr>
                                                                                              <w:divsChild>
                                                                                                <w:div w:id="792753231">
                                                                                                  <w:marLeft w:val="0"/>
                                                                                                  <w:marRight w:val="0"/>
                                                                                                  <w:marTop w:val="0"/>
                                                                                                  <w:marBottom w:val="0"/>
                                                                                                  <w:divBdr>
                                                                                                    <w:top w:val="none" w:sz="0" w:space="0" w:color="auto"/>
                                                                                                    <w:left w:val="none" w:sz="0" w:space="0" w:color="auto"/>
                                                                                                    <w:bottom w:val="none" w:sz="0" w:space="0" w:color="auto"/>
                                                                                                    <w:right w:val="none" w:sz="0" w:space="0" w:color="auto"/>
                                                                                                  </w:divBdr>
                                                                                                  <w:divsChild>
                                                                                                    <w:div w:id="852259159">
                                                                                                      <w:marLeft w:val="0"/>
                                                                                                      <w:marRight w:val="0"/>
                                                                                                      <w:marTop w:val="0"/>
                                                                                                      <w:marBottom w:val="0"/>
                                                                                                      <w:divBdr>
                                                                                                        <w:top w:val="none" w:sz="0" w:space="0" w:color="auto"/>
                                                                                                        <w:left w:val="none" w:sz="0" w:space="0" w:color="auto"/>
                                                                                                        <w:bottom w:val="none" w:sz="0" w:space="0" w:color="auto"/>
                                                                                                        <w:right w:val="none" w:sz="0" w:space="0" w:color="auto"/>
                                                                                                      </w:divBdr>
                                                                                                      <w:divsChild>
                                                                                                        <w:div w:id="1913536828">
                                                                                                          <w:marLeft w:val="0"/>
                                                                                                          <w:marRight w:val="0"/>
                                                                                                          <w:marTop w:val="0"/>
                                                                                                          <w:marBottom w:val="0"/>
                                                                                                          <w:divBdr>
                                                                                                            <w:top w:val="none" w:sz="0" w:space="0" w:color="auto"/>
                                                                                                            <w:left w:val="none" w:sz="0" w:space="0" w:color="auto"/>
                                                                                                            <w:bottom w:val="none" w:sz="0" w:space="0" w:color="auto"/>
                                                                                                            <w:right w:val="none" w:sz="0" w:space="0" w:color="auto"/>
                                                                                                          </w:divBdr>
                                                                                                          <w:divsChild>
                                                                                                            <w:div w:id="1446079852">
                                                                                                              <w:marLeft w:val="0"/>
                                                                                                              <w:marRight w:val="0"/>
                                                                                                              <w:marTop w:val="0"/>
                                                                                                              <w:marBottom w:val="0"/>
                                                                                                              <w:divBdr>
                                                                                                                <w:top w:val="none" w:sz="0" w:space="0" w:color="auto"/>
                                                                                                                <w:left w:val="none" w:sz="0" w:space="0" w:color="auto"/>
                                                                                                                <w:bottom w:val="none" w:sz="0" w:space="0" w:color="auto"/>
                                                                                                                <w:right w:val="none" w:sz="0" w:space="0" w:color="auto"/>
                                                                                                              </w:divBdr>
                                                                                                              <w:divsChild>
                                                                                                                <w:div w:id="1511871783">
                                                                                                                  <w:marLeft w:val="0"/>
                                                                                                                  <w:marRight w:val="0"/>
                                                                                                                  <w:marTop w:val="0"/>
                                                                                                                  <w:marBottom w:val="0"/>
                                                                                                                  <w:divBdr>
                                                                                                                    <w:top w:val="none" w:sz="0" w:space="0" w:color="auto"/>
                                                                                                                    <w:left w:val="none" w:sz="0" w:space="0" w:color="auto"/>
                                                                                                                    <w:bottom w:val="none" w:sz="0" w:space="0" w:color="auto"/>
                                                                                                                    <w:right w:val="none" w:sz="0" w:space="0" w:color="auto"/>
                                                                                                                  </w:divBdr>
                                                                                                                  <w:divsChild>
                                                                                                                    <w:div w:id="482351058">
                                                                                                                      <w:marLeft w:val="0"/>
                                                                                                                      <w:marRight w:val="0"/>
                                                                                                                      <w:marTop w:val="0"/>
                                                                                                                      <w:marBottom w:val="0"/>
                                                                                                                      <w:divBdr>
                                                                                                                        <w:top w:val="none" w:sz="0" w:space="0" w:color="auto"/>
                                                                                                                        <w:left w:val="none" w:sz="0" w:space="0" w:color="auto"/>
                                                                                                                        <w:bottom w:val="none" w:sz="0" w:space="0" w:color="auto"/>
                                                                                                                        <w:right w:val="none" w:sz="0" w:space="0" w:color="auto"/>
                                                                                                                      </w:divBdr>
                                                                                                                      <w:divsChild>
                                                                                                                        <w:div w:id="1121611204">
                                                                                                                          <w:marLeft w:val="0"/>
                                                                                                                          <w:marRight w:val="0"/>
                                                                                                                          <w:marTop w:val="0"/>
                                                                                                                          <w:marBottom w:val="0"/>
                                                                                                                          <w:divBdr>
                                                                                                                            <w:top w:val="none" w:sz="0" w:space="0" w:color="auto"/>
                                                                                                                            <w:left w:val="none" w:sz="0" w:space="0" w:color="auto"/>
                                                                                                                            <w:bottom w:val="none" w:sz="0" w:space="0" w:color="auto"/>
                                                                                                                            <w:right w:val="none" w:sz="0" w:space="0" w:color="auto"/>
                                                                                                                          </w:divBdr>
                                                                                                                          <w:divsChild>
                                                                                                                            <w:div w:id="402872094">
                                                                                                                              <w:marLeft w:val="0"/>
                                                                                                                              <w:marRight w:val="0"/>
                                                                                                                              <w:marTop w:val="0"/>
                                                                                                                              <w:marBottom w:val="0"/>
                                                                                                                              <w:divBdr>
                                                                                                                                <w:top w:val="none" w:sz="0" w:space="0" w:color="auto"/>
                                                                                                                                <w:left w:val="none" w:sz="0" w:space="0" w:color="auto"/>
                                                                                                                                <w:bottom w:val="none" w:sz="0" w:space="0" w:color="auto"/>
                                                                                                                                <w:right w:val="none" w:sz="0" w:space="0" w:color="auto"/>
                                                                                                                              </w:divBdr>
                                                                                                                              <w:divsChild>
                                                                                                                                <w:div w:id="1161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480510">
                                                                                      <w:marLeft w:val="0"/>
                                                                                      <w:marRight w:val="0"/>
                                                                                      <w:marTop w:val="240"/>
                                                                                      <w:marBottom w:val="60"/>
                                                                                      <w:divBdr>
                                                                                        <w:top w:val="none" w:sz="0" w:space="0" w:color="auto"/>
                                                                                        <w:left w:val="none" w:sz="0" w:space="0" w:color="auto"/>
                                                                                        <w:bottom w:val="none" w:sz="0" w:space="0" w:color="auto"/>
                                                                                        <w:right w:val="none" w:sz="0" w:space="0" w:color="auto"/>
                                                                                      </w:divBdr>
                                                                                      <w:divsChild>
                                                                                        <w:div w:id="1549494122">
                                                                                          <w:marLeft w:val="0"/>
                                                                                          <w:marRight w:val="0"/>
                                                                                          <w:marTop w:val="0"/>
                                                                                          <w:marBottom w:val="0"/>
                                                                                          <w:divBdr>
                                                                                            <w:top w:val="none" w:sz="0" w:space="0" w:color="auto"/>
                                                                                            <w:left w:val="none" w:sz="0" w:space="0" w:color="auto"/>
                                                                                            <w:bottom w:val="none" w:sz="0" w:space="0" w:color="auto"/>
                                                                                            <w:right w:val="none" w:sz="0" w:space="0" w:color="auto"/>
                                                                                          </w:divBdr>
                                                                                          <w:divsChild>
                                                                                            <w:div w:id="1792819717">
                                                                                              <w:marLeft w:val="0"/>
                                                                                              <w:marRight w:val="0"/>
                                                                                              <w:marTop w:val="0"/>
                                                                                              <w:marBottom w:val="0"/>
                                                                                              <w:divBdr>
                                                                                                <w:top w:val="none" w:sz="0" w:space="0" w:color="auto"/>
                                                                                                <w:left w:val="none" w:sz="0" w:space="0" w:color="auto"/>
                                                                                                <w:bottom w:val="none" w:sz="0" w:space="0" w:color="auto"/>
                                                                                                <w:right w:val="none" w:sz="0" w:space="0" w:color="auto"/>
                                                                                              </w:divBdr>
                                                                                              <w:divsChild>
                                                                                                <w:div w:id="1314722560">
                                                                                                  <w:marLeft w:val="0"/>
                                                                                                  <w:marRight w:val="0"/>
                                                                                                  <w:marTop w:val="0"/>
                                                                                                  <w:marBottom w:val="0"/>
                                                                                                  <w:divBdr>
                                                                                                    <w:top w:val="none" w:sz="0" w:space="0" w:color="auto"/>
                                                                                                    <w:left w:val="none" w:sz="0" w:space="0" w:color="auto"/>
                                                                                                    <w:bottom w:val="none" w:sz="0" w:space="0" w:color="auto"/>
                                                                                                    <w:right w:val="none" w:sz="0" w:space="0" w:color="auto"/>
                                                                                                  </w:divBdr>
                                                                                                  <w:divsChild>
                                                                                                    <w:div w:id="266544636">
                                                                                                      <w:marLeft w:val="0"/>
                                                                                                      <w:marRight w:val="0"/>
                                                                                                      <w:marTop w:val="0"/>
                                                                                                      <w:marBottom w:val="0"/>
                                                                                                      <w:divBdr>
                                                                                                        <w:top w:val="none" w:sz="0" w:space="0" w:color="auto"/>
                                                                                                        <w:left w:val="none" w:sz="0" w:space="0" w:color="auto"/>
                                                                                                        <w:bottom w:val="none" w:sz="0" w:space="0" w:color="auto"/>
                                                                                                        <w:right w:val="none" w:sz="0" w:space="0" w:color="auto"/>
                                                                                                      </w:divBdr>
                                                                                                      <w:divsChild>
                                                                                                        <w:div w:id="555967472">
                                                                                                          <w:marLeft w:val="0"/>
                                                                                                          <w:marRight w:val="0"/>
                                                                                                          <w:marTop w:val="0"/>
                                                                                                          <w:marBottom w:val="0"/>
                                                                                                          <w:divBdr>
                                                                                                            <w:top w:val="none" w:sz="0" w:space="0" w:color="auto"/>
                                                                                                            <w:left w:val="none" w:sz="0" w:space="0" w:color="auto"/>
                                                                                                            <w:bottom w:val="none" w:sz="0" w:space="0" w:color="auto"/>
                                                                                                            <w:right w:val="none" w:sz="0" w:space="0" w:color="auto"/>
                                                                                                          </w:divBdr>
                                                                                                          <w:divsChild>
                                                                                                            <w:div w:id="610479438">
                                                                                                              <w:marLeft w:val="0"/>
                                                                                                              <w:marRight w:val="0"/>
                                                                                                              <w:marTop w:val="0"/>
                                                                                                              <w:marBottom w:val="0"/>
                                                                                                              <w:divBdr>
                                                                                                                <w:top w:val="none" w:sz="0" w:space="0" w:color="auto"/>
                                                                                                                <w:left w:val="none" w:sz="0" w:space="0" w:color="auto"/>
                                                                                                                <w:bottom w:val="none" w:sz="0" w:space="0" w:color="auto"/>
                                                                                                                <w:right w:val="none" w:sz="0" w:space="0" w:color="auto"/>
                                                                                                              </w:divBdr>
                                                                                                              <w:divsChild>
                                                                                                                <w:div w:id="1437599565">
                                                                                                                  <w:marLeft w:val="0"/>
                                                                                                                  <w:marRight w:val="0"/>
                                                                                                                  <w:marTop w:val="0"/>
                                                                                                                  <w:marBottom w:val="0"/>
                                                                                                                  <w:divBdr>
                                                                                                                    <w:top w:val="none" w:sz="0" w:space="0" w:color="auto"/>
                                                                                                                    <w:left w:val="none" w:sz="0" w:space="0" w:color="auto"/>
                                                                                                                    <w:bottom w:val="none" w:sz="0" w:space="0" w:color="auto"/>
                                                                                                                    <w:right w:val="none" w:sz="0" w:space="0" w:color="auto"/>
                                                                                                                  </w:divBdr>
                                                                                                                  <w:divsChild>
                                                                                                                    <w:div w:id="448738707">
                                                                                                                      <w:marLeft w:val="0"/>
                                                                                                                      <w:marRight w:val="0"/>
                                                                                                                      <w:marTop w:val="0"/>
                                                                                                                      <w:marBottom w:val="0"/>
                                                                                                                      <w:divBdr>
                                                                                                                        <w:top w:val="none" w:sz="0" w:space="0" w:color="auto"/>
                                                                                                                        <w:left w:val="none" w:sz="0" w:space="0" w:color="auto"/>
                                                                                                                        <w:bottom w:val="none" w:sz="0" w:space="0" w:color="auto"/>
                                                                                                                        <w:right w:val="none" w:sz="0" w:space="0" w:color="auto"/>
                                                                                                                      </w:divBdr>
                                                                                                                      <w:divsChild>
                                                                                                                        <w:div w:id="417286523">
                                                                                                                          <w:marLeft w:val="0"/>
                                                                                                                          <w:marRight w:val="0"/>
                                                                                                                          <w:marTop w:val="0"/>
                                                                                                                          <w:marBottom w:val="0"/>
                                                                                                                          <w:divBdr>
                                                                                                                            <w:top w:val="none" w:sz="0" w:space="0" w:color="auto"/>
                                                                                                                            <w:left w:val="none" w:sz="0" w:space="0" w:color="auto"/>
                                                                                                                            <w:bottom w:val="none" w:sz="0" w:space="0" w:color="auto"/>
                                                                                                                            <w:right w:val="none" w:sz="0" w:space="0" w:color="auto"/>
                                                                                                                          </w:divBdr>
                                                                                                                          <w:divsChild>
                                                                                                                            <w:div w:id="928974459">
                                                                                                                              <w:marLeft w:val="0"/>
                                                                                                                              <w:marRight w:val="0"/>
                                                                                                                              <w:marTop w:val="0"/>
                                                                                                                              <w:marBottom w:val="0"/>
                                                                                                                              <w:divBdr>
                                                                                                                                <w:top w:val="none" w:sz="0" w:space="0" w:color="auto"/>
                                                                                                                                <w:left w:val="none" w:sz="0" w:space="0" w:color="auto"/>
                                                                                                                                <w:bottom w:val="none" w:sz="0" w:space="0" w:color="auto"/>
                                                                                                                                <w:right w:val="none" w:sz="0" w:space="0" w:color="auto"/>
                                                                                                                              </w:divBdr>
                                                                                                                              <w:divsChild>
                                                                                                                                <w:div w:id="10501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790998">
                                                                                      <w:marLeft w:val="0"/>
                                                                                      <w:marRight w:val="0"/>
                                                                                      <w:marTop w:val="240"/>
                                                                                      <w:marBottom w:val="60"/>
                                                                                      <w:divBdr>
                                                                                        <w:top w:val="none" w:sz="0" w:space="0" w:color="auto"/>
                                                                                        <w:left w:val="none" w:sz="0" w:space="0" w:color="auto"/>
                                                                                        <w:bottom w:val="none" w:sz="0" w:space="0" w:color="auto"/>
                                                                                        <w:right w:val="none" w:sz="0" w:space="0" w:color="auto"/>
                                                                                      </w:divBdr>
                                                                                      <w:divsChild>
                                                                                        <w:div w:id="194118509">
                                                                                          <w:marLeft w:val="0"/>
                                                                                          <w:marRight w:val="0"/>
                                                                                          <w:marTop w:val="0"/>
                                                                                          <w:marBottom w:val="0"/>
                                                                                          <w:divBdr>
                                                                                            <w:top w:val="none" w:sz="0" w:space="0" w:color="auto"/>
                                                                                            <w:left w:val="none" w:sz="0" w:space="0" w:color="auto"/>
                                                                                            <w:bottom w:val="none" w:sz="0" w:space="0" w:color="auto"/>
                                                                                            <w:right w:val="none" w:sz="0" w:space="0" w:color="auto"/>
                                                                                          </w:divBdr>
                                                                                          <w:divsChild>
                                                                                            <w:div w:id="251938611">
                                                                                              <w:marLeft w:val="0"/>
                                                                                              <w:marRight w:val="0"/>
                                                                                              <w:marTop w:val="0"/>
                                                                                              <w:marBottom w:val="0"/>
                                                                                              <w:divBdr>
                                                                                                <w:top w:val="none" w:sz="0" w:space="0" w:color="auto"/>
                                                                                                <w:left w:val="none" w:sz="0" w:space="0" w:color="auto"/>
                                                                                                <w:bottom w:val="none" w:sz="0" w:space="0" w:color="auto"/>
                                                                                                <w:right w:val="none" w:sz="0" w:space="0" w:color="auto"/>
                                                                                              </w:divBdr>
                                                                                              <w:divsChild>
                                                                                                <w:div w:id="1451050523">
                                                                                                  <w:marLeft w:val="0"/>
                                                                                                  <w:marRight w:val="0"/>
                                                                                                  <w:marTop w:val="0"/>
                                                                                                  <w:marBottom w:val="0"/>
                                                                                                  <w:divBdr>
                                                                                                    <w:top w:val="none" w:sz="0" w:space="0" w:color="auto"/>
                                                                                                    <w:left w:val="none" w:sz="0" w:space="0" w:color="auto"/>
                                                                                                    <w:bottom w:val="none" w:sz="0" w:space="0" w:color="auto"/>
                                                                                                    <w:right w:val="none" w:sz="0" w:space="0" w:color="auto"/>
                                                                                                  </w:divBdr>
                                                                                                  <w:divsChild>
                                                                                                    <w:div w:id="1874222562">
                                                                                                      <w:marLeft w:val="0"/>
                                                                                                      <w:marRight w:val="0"/>
                                                                                                      <w:marTop w:val="0"/>
                                                                                                      <w:marBottom w:val="0"/>
                                                                                                      <w:divBdr>
                                                                                                        <w:top w:val="none" w:sz="0" w:space="0" w:color="auto"/>
                                                                                                        <w:left w:val="none" w:sz="0" w:space="0" w:color="auto"/>
                                                                                                        <w:bottom w:val="none" w:sz="0" w:space="0" w:color="auto"/>
                                                                                                        <w:right w:val="none" w:sz="0" w:space="0" w:color="auto"/>
                                                                                                      </w:divBdr>
                                                                                                      <w:divsChild>
                                                                                                        <w:div w:id="1038043614">
                                                                                                          <w:marLeft w:val="0"/>
                                                                                                          <w:marRight w:val="0"/>
                                                                                                          <w:marTop w:val="0"/>
                                                                                                          <w:marBottom w:val="0"/>
                                                                                                          <w:divBdr>
                                                                                                            <w:top w:val="none" w:sz="0" w:space="0" w:color="auto"/>
                                                                                                            <w:left w:val="none" w:sz="0" w:space="0" w:color="auto"/>
                                                                                                            <w:bottom w:val="none" w:sz="0" w:space="0" w:color="auto"/>
                                                                                                            <w:right w:val="none" w:sz="0" w:space="0" w:color="auto"/>
                                                                                                          </w:divBdr>
                                                                                                          <w:divsChild>
                                                                                                            <w:div w:id="8608309">
                                                                                                              <w:marLeft w:val="0"/>
                                                                                                              <w:marRight w:val="0"/>
                                                                                                              <w:marTop w:val="0"/>
                                                                                                              <w:marBottom w:val="0"/>
                                                                                                              <w:divBdr>
                                                                                                                <w:top w:val="none" w:sz="0" w:space="0" w:color="auto"/>
                                                                                                                <w:left w:val="none" w:sz="0" w:space="0" w:color="auto"/>
                                                                                                                <w:bottom w:val="none" w:sz="0" w:space="0" w:color="auto"/>
                                                                                                                <w:right w:val="none" w:sz="0" w:space="0" w:color="auto"/>
                                                                                                              </w:divBdr>
                                                                                                              <w:divsChild>
                                                                                                                <w:div w:id="1891840213">
                                                                                                                  <w:marLeft w:val="0"/>
                                                                                                                  <w:marRight w:val="0"/>
                                                                                                                  <w:marTop w:val="0"/>
                                                                                                                  <w:marBottom w:val="0"/>
                                                                                                                  <w:divBdr>
                                                                                                                    <w:top w:val="none" w:sz="0" w:space="0" w:color="auto"/>
                                                                                                                    <w:left w:val="none" w:sz="0" w:space="0" w:color="auto"/>
                                                                                                                    <w:bottom w:val="none" w:sz="0" w:space="0" w:color="auto"/>
                                                                                                                    <w:right w:val="none" w:sz="0" w:space="0" w:color="auto"/>
                                                                                                                  </w:divBdr>
                                                                                                                  <w:divsChild>
                                                                                                                    <w:div w:id="22488693">
                                                                                                                      <w:marLeft w:val="0"/>
                                                                                                                      <w:marRight w:val="0"/>
                                                                                                                      <w:marTop w:val="0"/>
                                                                                                                      <w:marBottom w:val="0"/>
                                                                                                                      <w:divBdr>
                                                                                                                        <w:top w:val="none" w:sz="0" w:space="0" w:color="auto"/>
                                                                                                                        <w:left w:val="none" w:sz="0" w:space="0" w:color="auto"/>
                                                                                                                        <w:bottom w:val="none" w:sz="0" w:space="0" w:color="auto"/>
                                                                                                                        <w:right w:val="none" w:sz="0" w:space="0" w:color="auto"/>
                                                                                                                      </w:divBdr>
                                                                                                                      <w:divsChild>
                                                                                                                        <w:div w:id="470639336">
                                                                                                                          <w:marLeft w:val="0"/>
                                                                                                                          <w:marRight w:val="0"/>
                                                                                                                          <w:marTop w:val="0"/>
                                                                                                                          <w:marBottom w:val="0"/>
                                                                                                                          <w:divBdr>
                                                                                                                            <w:top w:val="none" w:sz="0" w:space="0" w:color="auto"/>
                                                                                                                            <w:left w:val="none" w:sz="0" w:space="0" w:color="auto"/>
                                                                                                                            <w:bottom w:val="none" w:sz="0" w:space="0" w:color="auto"/>
                                                                                                                            <w:right w:val="none" w:sz="0" w:space="0" w:color="auto"/>
                                                                                                                          </w:divBdr>
                                                                                                                          <w:divsChild>
                                                                                                                            <w:div w:id="1781100">
                                                                                                                              <w:marLeft w:val="0"/>
                                                                                                                              <w:marRight w:val="0"/>
                                                                                                                              <w:marTop w:val="0"/>
                                                                                                                              <w:marBottom w:val="0"/>
                                                                                                                              <w:divBdr>
                                                                                                                                <w:top w:val="none" w:sz="0" w:space="0" w:color="auto"/>
                                                                                                                                <w:left w:val="none" w:sz="0" w:space="0" w:color="auto"/>
                                                                                                                                <w:bottom w:val="none" w:sz="0" w:space="0" w:color="auto"/>
                                                                                                                                <w:right w:val="none" w:sz="0" w:space="0" w:color="auto"/>
                                                                                                                              </w:divBdr>
                                                                                                                              <w:divsChild>
                                                                                                                                <w:div w:id="7870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5615430">
                                          <w:marLeft w:val="0"/>
                                          <w:marRight w:val="0"/>
                                          <w:marTop w:val="0"/>
                                          <w:marBottom w:val="0"/>
                                          <w:divBdr>
                                            <w:top w:val="none" w:sz="0" w:space="0" w:color="auto"/>
                                            <w:left w:val="none" w:sz="0" w:space="0" w:color="auto"/>
                                            <w:bottom w:val="none" w:sz="0" w:space="0" w:color="auto"/>
                                            <w:right w:val="none" w:sz="0" w:space="0" w:color="auto"/>
                                          </w:divBdr>
                                          <w:divsChild>
                                            <w:div w:id="1255479283">
                                              <w:marLeft w:val="0"/>
                                              <w:marRight w:val="0"/>
                                              <w:marTop w:val="0"/>
                                              <w:marBottom w:val="0"/>
                                              <w:divBdr>
                                                <w:top w:val="none" w:sz="0" w:space="0" w:color="auto"/>
                                                <w:left w:val="none" w:sz="0" w:space="0" w:color="auto"/>
                                                <w:bottom w:val="none" w:sz="0" w:space="0" w:color="auto"/>
                                                <w:right w:val="none" w:sz="0" w:space="0" w:color="auto"/>
                                              </w:divBdr>
                                              <w:divsChild>
                                                <w:div w:id="63768638">
                                                  <w:marLeft w:val="0"/>
                                                  <w:marRight w:val="0"/>
                                                  <w:marTop w:val="0"/>
                                                  <w:marBottom w:val="0"/>
                                                  <w:divBdr>
                                                    <w:top w:val="none" w:sz="0" w:space="0" w:color="auto"/>
                                                    <w:left w:val="none" w:sz="0" w:space="0" w:color="auto"/>
                                                    <w:bottom w:val="none" w:sz="0" w:space="0" w:color="auto"/>
                                                    <w:right w:val="none" w:sz="0" w:space="0" w:color="auto"/>
                                                  </w:divBdr>
                                                  <w:divsChild>
                                                    <w:div w:id="1848324933">
                                                      <w:marLeft w:val="0"/>
                                                      <w:marRight w:val="0"/>
                                                      <w:marTop w:val="0"/>
                                                      <w:marBottom w:val="0"/>
                                                      <w:divBdr>
                                                        <w:top w:val="none" w:sz="0" w:space="0" w:color="auto"/>
                                                        <w:left w:val="none" w:sz="0" w:space="0" w:color="auto"/>
                                                        <w:bottom w:val="none" w:sz="0" w:space="0" w:color="auto"/>
                                                        <w:right w:val="none" w:sz="0" w:space="0" w:color="auto"/>
                                                      </w:divBdr>
                                                      <w:divsChild>
                                                        <w:div w:id="1701973609">
                                                          <w:marLeft w:val="0"/>
                                                          <w:marRight w:val="0"/>
                                                          <w:marTop w:val="0"/>
                                                          <w:marBottom w:val="0"/>
                                                          <w:divBdr>
                                                            <w:top w:val="none" w:sz="0" w:space="0" w:color="auto"/>
                                                            <w:left w:val="none" w:sz="0" w:space="0" w:color="auto"/>
                                                            <w:bottom w:val="none" w:sz="0" w:space="0" w:color="auto"/>
                                                            <w:right w:val="none" w:sz="0" w:space="0" w:color="auto"/>
                                                          </w:divBdr>
                                                          <w:divsChild>
                                                            <w:div w:id="1425497587">
                                                              <w:marLeft w:val="0"/>
                                                              <w:marRight w:val="0"/>
                                                              <w:marTop w:val="0"/>
                                                              <w:marBottom w:val="240"/>
                                                              <w:divBdr>
                                                                <w:top w:val="none" w:sz="0" w:space="0" w:color="auto"/>
                                                                <w:left w:val="none" w:sz="0" w:space="0" w:color="auto"/>
                                                                <w:bottom w:val="none" w:sz="0" w:space="0" w:color="auto"/>
                                                                <w:right w:val="none" w:sz="0" w:space="0" w:color="auto"/>
                                                              </w:divBdr>
                                                              <w:divsChild>
                                                                <w:div w:id="1632595674">
                                                                  <w:marLeft w:val="0"/>
                                                                  <w:marRight w:val="0"/>
                                                                  <w:marTop w:val="0"/>
                                                                  <w:marBottom w:val="0"/>
                                                                  <w:divBdr>
                                                                    <w:top w:val="none" w:sz="0" w:space="0" w:color="auto"/>
                                                                    <w:left w:val="none" w:sz="0" w:space="0" w:color="auto"/>
                                                                    <w:bottom w:val="none" w:sz="0" w:space="0" w:color="auto"/>
                                                                    <w:right w:val="none" w:sz="0" w:space="0" w:color="auto"/>
                                                                  </w:divBdr>
                                                                  <w:divsChild>
                                                                    <w:div w:id="14252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610626712">
      <w:bodyDiv w:val="1"/>
      <w:marLeft w:val="0"/>
      <w:marRight w:val="0"/>
      <w:marTop w:val="0"/>
      <w:marBottom w:val="0"/>
      <w:divBdr>
        <w:top w:val="none" w:sz="0" w:space="0" w:color="auto"/>
        <w:left w:val="none" w:sz="0" w:space="0" w:color="auto"/>
        <w:bottom w:val="none" w:sz="0" w:space="0" w:color="auto"/>
        <w:right w:val="none" w:sz="0" w:space="0" w:color="auto"/>
      </w:divBdr>
      <w:divsChild>
        <w:div w:id="1959145381">
          <w:marLeft w:val="0"/>
          <w:marRight w:val="0"/>
          <w:marTop w:val="0"/>
          <w:marBottom w:val="0"/>
          <w:divBdr>
            <w:top w:val="none" w:sz="0" w:space="0" w:color="auto"/>
            <w:left w:val="none" w:sz="0" w:space="0" w:color="auto"/>
            <w:bottom w:val="none" w:sz="0" w:space="0" w:color="auto"/>
            <w:right w:val="none" w:sz="0" w:space="0" w:color="auto"/>
          </w:divBdr>
          <w:divsChild>
            <w:div w:id="1490099398">
              <w:marLeft w:val="0"/>
              <w:marRight w:val="0"/>
              <w:marTop w:val="0"/>
              <w:marBottom w:val="0"/>
              <w:divBdr>
                <w:top w:val="none" w:sz="0" w:space="0" w:color="auto"/>
                <w:left w:val="none" w:sz="0" w:space="0" w:color="auto"/>
                <w:bottom w:val="none" w:sz="0" w:space="0" w:color="auto"/>
                <w:right w:val="none" w:sz="0" w:space="0" w:color="auto"/>
              </w:divBdr>
              <w:divsChild>
                <w:div w:id="1867405527">
                  <w:marLeft w:val="0"/>
                  <w:marRight w:val="0"/>
                  <w:marTop w:val="0"/>
                  <w:marBottom w:val="0"/>
                  <w:divBdr>
                    <w:top w:val="none" w:sz="0" w:space="0" w:color="auto"/>
                    <w:left w:val="none" w:sz="0" w:space="0" w:color="auto"/>
                    <w:bottom w:val="none" w:sz="0" w:space="0" w:color="auto"/>
                    <w:right w:val="none" w:sz="0" w:space="0" w:color="auto"/>
                  </w:divBdr>
                  <w:divsChild>
                    <w:div w:id="17388005">
                      <w:marLeft w:val="0"/>
                      <w:marRight w:val="0"/>
                      <w:marTop w:val="0"/>
                      <w:marBottom w:val="0"/>
                      <w:divBdr>
                        <w:top w:val="none" w:sz="0" w:space="0" w:color="auto"/>
                        <w:left w:val="none" w:sz="0" w:space="0" w:color="auto"/>
                        <w:bottom w:val="none" w:sz="0" w:space="0" w:color="auto"/>
                        <w:right w:val="none" w:sz="0" w:space="0" w:color="auto"/>
                      </w:divBdr>
                      <w:divsChild>
                        <w:div w:id="667053417">
                          <w:marLeft w:val="0"/>
                          <w:marRight w:val="0"/>
                          <w:marTop w:val="0"/>
                          <w:marBottom w:val="0"/>
                          <w:divBdr>
                            <w:top w:val="none" w:sz="0" w:space="0" w:color="auto"/>
                            <w:left w:val="none" w:sz="0" w:space="0" w:color="auto"/>
                            <w:bottom w:val="none" w:sz="0" w:space="0" w:color="auto"/>
                            <w:right w:val="none" w:sz="0" w:space="0" w:color="auto"/>
                          </w:divBdr>
                          <w:divsChild>
                            <w:div w:id="1006523">
                              <w:marLeft w:val="0"/>
                              <w:marRight w:val="0"/>
                              <w:marTop w:val="0"/>
                              <w:marBottom w:val="0"/>
                              <w:divBdr>
                                <w:top w:val="none" w:sz="0" w:space="0" w:color="auto"/>
                                <w:left w:val="none" w:sz="0" w:space="0" w:color="auto"/>
                                <w:bottom w:val="none" w:sz="0" w:space="0" w:color="auto"/>
                                <w:right w:val="none" w:sz="0" w:space="0" w:color="auto"/>
                              </w:divBdr>
                              <w:divsChild>
                                <w:div w:id="657424279">
                                  <w:marLeft w:val="0"/>
                                  <w:marRight w:val="0"/>
                                  <w:marTop w:val="0"/>
                                  <w:marBottom w:val="0"/>
                                  <w:divBdr>
                                    <w:top w:val="none" w:sz="0" w:space="0" w:color="auto"/>
                                    <w:left w:val="none" w:sz="0" w:space="0" w:color="auto"/>
                                    <w:bottom w:val="none" w:sz="0" w:space="0" w:color="auto"/>
                                    <w:right w:val="none" w:sz="0" w:space="0" w:color="auto"/>
                                  </w:divBdr>
                                  <w:divsChild>
                                    <w:div w:id="770125374">
                                      <w:marLeft w:val="0"/>
                                      <w:marRight w:val="0"/>
                                      <w:marTop w:val="0"/>
                                      <w:marBottom w:val="0"/>
                                      <w:divBdr>
                                        <w:top w:val="none" w:sz="0" w:space="0" w:color="auto"/>
                                        <w:left w:val="none" w:sz="0" w:space="0" w:color="auto"/>
                                        <w:bottom w:val="none" w:sz="0" w:space="0" w:color="auto"/>
                                        <w:right w:val="none" w:sz="0" w:space="0" w:color="auto"/>
                                      </w:divBdr>
                                      <w:divsChild>
                                        <w:div w:id="1807896075">
                                          <w:marLeft w:val="0"/>
                                          <w:marRight w:val="0"/>
                                          <w:marTop w:val="0"/>
                                          <w:marBottom w:val="0"/>
                                          <w:divBdr>
                                            <w:top w:val="none" w:sz="0" w:space="0" w:color="auto"/>
                                            <w:left w:val="none" w:sz="0" w:space="0" w:color="auto"/>
                                            <w:bottom w:val="none" w:sz="0" w:space="0" w:color="auto"/>
                                            <w:right w:val="none" w:sz="0" w:space="0" w:color="auto"/>
                                          </w:divBdr>
                                          <w:divsChild>
                                            <w:div w:id="609318466">
                                              <w:marLeft w:val="0"/>
                                              <w:marRight w:val="0"/>
                                              <w:marTop w:val="0"/>
                                              <w:marBottom w:val="0"/>
                                              <w:divBdr>
                                                <w:top w:val="none" w:sz="0" w:space="0" w:color="auto"/>
                                                <w:left w:val="none" w:sz="0" w:space="0" w:color="auto"/>
                                                <w:bottom w:val="none" w:sz="0" w:space="0" w:color="auto"/>
                                                <w:right w:val="none" w:sz="0" w:space="0" w:color="auto"/>
                                              </w:divBdr>
                                              <w:divsChild>
                                                <w:div w:id="4617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1468">
                                          <w:marLeft w:val="0"/>
                                          <w:marRight w:val="0"/>
                                          <w:marTop w:val="0"/>
                                          <w:marBottom w:val="0"/>
                                          <w:divBdr>
                                            <w:top w:val="none" w:sz="0" w:space="0" w:color="auto"/>
                                            <w:left w:val="none" w:sz="0" w:space="0" w:color="auto"/>
                                            <w:bottom w:val="none" w:sz="0" w:space="0" w:color="auto"/>
                                            <w:right w:val="none" w:sz="0" w:space="0" w:color="auto"/>
                                          </w:divBdr>
                                        </w:div>
                                        <w:div w:id="1164010458">
                                          <w:marLeft w:val="0"/>
                                          <w:marRight w:val="0"/>
                                          <w:marTop w:val="0"/>
                                          <w:marBottom w:val="300"/>
                                          <w:divBdr>
                                            <w:top w:val="none" w:sz="0" w:space="0" w:color="auto"/>
                                            <w:left w:val="none" w:sz="0" w:space="0" w:color="auto"/>
                                            <w:bottom w:val="none" w:sz="0" w:space="0" w:color="auto"/>
                                            <w:right w:val="none" w:sz="0" w:space="0" w:color="auto"/>
                                          </w:divBdr>
                                          <w:divsChild>
                                            <w:div w:id="1098215084">
                                              <w:marLeft w:val="0"/>
                                              <w:marRight w:val="0"/>
                                              <w:marTop w:val="30"/>
                                              <w:marBottom w:val="0"/>
                                              <w:divBdr>
                                                <w:top w:val="none" w:sz="0" w:space="0" w:color="auto"/>
                                                <w:left w:val="none" w:sz="0" w:space="0" w:color="auto"/>
                                                <w:bottom w:val="none" w:sz="0" w:space="0" w:color="auto"/>
                                                <w:right w:val="none" w:sz="0" w:space="0" w:color="auto"/>
                                              </w:divBdr>
                                            </w:div>
                                            <w:div w:id="1790661589">
                                              <w:marLeft w:val="0"/>
                                              <w:marRight w:val="0"/>
                                              <w:marTop w:val="30"/>
                                              <w:marBottom w:val="0"/>
                                              <w:divBdr>
                                                <w:top w:val="none" w:sz="0" w:space="0" w:color="auto"/>
                                                <w:left w:val="none" w:sz="0" w:space="0" w:color="auto"/>
                                                <w:bottom w:val="none" w:sz="0" w:space="0" w:color="auto"/>
                                                <w:right w:val="none" w:sz="0" w:space="0" w:color="auto"/>
                                              </w:divBdr>
                                            </w:div>
                                          </w:divsChild>
                                        </w:div>
                                        <w:div w:id="1901399516">
                                          <w:marLeft w:val="0"/>
                                          <w:marRight w:val="0"/>
                                          <w:marTop w:val="0"/>
                                          <w:marBottom w:val="300"/>
                                          <w:divBdr>
                                            <w:top w:val="none" w:sz="0" w:space="0" w:color="auto"/>
                                            <w:left w:val="none" w:sz="0" w:space="0" w:color="auto"/>
                                            <w:bottom w:val="none" w:sz="0" w:space="0" w:color="auto"/>
                                            <w:right w:val="none" w:sz="0" w:space="0" w:color="auto"/>
                                          </w:divBdr>
                                          <w:divsChild>
                                            <w:div w:id="6028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328237">
                          <w:marLeft w:val="0"/>
                          <w:marRight w:val="0"/>
                          <w:marTop w:val="0"/>
                          <w:marBottom w:val="0"/>
                          <w:divBdr>
                            <w:top w:val="none" w:sz="0" w:space="0" w:color="auto"/>
                            <w:left w:val="none" w:sz="0" w:space="0" w:color="auto"/>
                            <w:bottom w:val="none" w:sz="0" w:space="0" w:color="auto"/>
                            <w:right w:val="none" w:sz="0" w:space="0" w:color="auto"/>
                          </w:divBdr>
                          <w:divsChild>
                            <w:div w:id="1216240795">
                              <w:marLeft w:val="0"/>
                              <w:marRight w:val="0"/>
                              <w:marTop w:val="0"/>
                              <w:marBottom w:val="0"/>
                              <w:divBdr>
                                <w:top w:val="none" w:sz="0" w:space="0" w:color="auto"/>
                                <w:left w:val="none" w:sz="0" w:space="0" w:color="auto"/>
                                <w:bottom w:val="none" w:sz="0" w:space="0" w:color="auto"/>
                                <w:right w:val="none" w:sz="0" w:space="0" w:color="auto"/>
                              </w:divBdr>
                              <w:divsChild>
                                <w:div w:id="2036535803">
                                  <w:marLeft w:val="0"/>
                                  <w:marRight w:val="0"/>
                                  <w:marTop w:val="0"/>
                                  <w:marBottom w:val="0"/>
                                  <w:divBdr>
                                    <w:top w:val="none" w:sz="0" w:space="0" w:color="auto"/>
                                    <w:left w:val="none" w:sz="0" w:space="0" w:color="auto"/>
                                    <w:bottom w:val="none" w:sz="0" w:space="0" w:color="auto"/>
                                    <w:right w:val="none" w:sz="0" w:space="0" w:color="auto"/>
                                  </w:divBdr>
                                  <w:divsChild>
                                    <w:div w:id="2051030697">
                                      <w:marLeft w:val="0"/>
                                      <w:marRight w:val="0"/>
                                      <w:marTop w:val="0"/>
                                      <w:marBottom w:val="0"/>
                                      <w:divBdr>
                                        <w:top w:val="none" w:sz="0" w:space="0" w:color="auto"/>
                                        <w:left w:val="none" w:sz="0" w:space="0" w:color="auto"/>
                                        <w:bottom w:val="none" w:sz="0" w:space="0" w:color="auto"/>
                                        <w:right w:val="none" w:sz="0" w:space="0" w:color="auto"/>
                                      </w:divBdr>
                                      <w:divsChild>
                                        <w:div w:id="684286923">
                                          <w:marLeft w:val="0"/>
                                          <w:marRight w:val="0"/>
                                          <w:marTop w:val="0"/>
                                          <w:marBottom w:val="0"/>
                                          <w:divBdr>
                                            <w:top w:val="none" w:sz="0" w:space="0" w:color="auto"/>
                                            <w:left w:val="none" w:sz="0" w:space="0" w:color="auto"/>
                                            <w:bottom w:val="none" w:sz="0" w:space="0" w:color="auto"/>
                                            <w:right w:val="none" w:sz="0" w:space="0" w:color="auto"/>
                                          </w:divBdr>
                                          <w:divsChild>
                                            <w:div w:id="631055060">
                                              <w:marLeft w:val="0"/>
                                              <w:marRight w:val="0"/>
                                              <w:marTop w:val="0"/>
                                              <w:marBottom w:val="0"/>
                                              <w:divBdr>
                                                <w:top w:val="none" w:sz="0" w:space="0" w:color="auto"/>
                                                <w:left w:val="none" w:sz="0" w:space="0" w:color="auto"/>
                                                <w:bottom w:val="none" w:sz="0" w:space="0" w:color="auto"/>
                                                <w:right w:val="none" w:sz="0" w:space="0" w:color="auto"/>
                                              </w:divBdr>
                                              <w:divsChild>
                                                <w:div w:id="32584572">
                                                  <w:marLeft w:val="0"/>
                                                  <w:marRight w:val="0"/>
                                                  <w:marTop w:val="0"/>
                                                  <w:marBottom w:val="0"/>
                                                  <w:divBdr>
                                                    <w:top w:val="none" w:sz="0" w:space="0" w:color="auto"/>
                                                    <w:left w:val="none" w:sz="0" w:space="0" w:color="auto"/>
                                                    <w:bottom w:val="none" w:sz="0" w:space="0" w:color="auto"/>
                                                    <w:right w:val="none" w:sz="0" w:space="0" w:color="auto"/>
                                                  </w:divBdr>
                                                  <w:divsChild>
                                                    <w:div w:id="1921215126">
                                                      <w:marLeft w:val="0"/>
                                                      <w:marRight w:val="0"/>
                                                      <w:marTop w:val="0"/>
                                                      <w:marBottom w:val="0"/>
                                                      <w:divBdr>
                                                        <w:top w:val="none" w:sz="0" w:space="0" w:color="auto"/>
                                                        <w:left w:val="none" w:sz="0" w:space="0" w:color="auto"/>
                                                        <w:bottom w:val="none" w:sz="0" w:space="0" w:color="auto"/>
                                                        <w:right w:val="none" w:sz="0" w:space="0" w:color="auto"/>
                                                      </w:divBdr>
                                                      <w:divsChild>
                                                        <w:div w:id="1369524666">
                                                          <w:marLeft w:val="0"/>
                                                          <w:marRight w:val="0"/>
                                                          <w:marTop w:val="0"/>
                                                          <w:marBottom w:val="0"/>
                                                          <w:divBdr>
                                                            <w:top w:val="none" w:sz="0" w:space="0" w:color="auto"/>
                                                            <w:left w:val="none" w:sz="0" w:space="0" w:color="auto"/>
                                                            <w:bottom w:val="none" w:sz="0" w:space="0" w:color="auto"/>
                                                            <w:right w:val="none" w:sz="0" w:space="0" w:color="auto"/>
                                                          </w:divBdr>
                                                          <w:divsChild>
                                                            <w:div w:id="173616230">
                                                              <w:marLeft w:val="0"/>
                                                              <w:marRight w:val="0"/>
                                                              <w:marTop w:val="0"/>
                                                              <w:marBottom w:val="0"/>
                                                              <w:divBdr>
                                                                <w:top w:val="none" w:sz="0" w:space="0" w:color="auto"/>
                                                                <w:left w:val="none" w:sz="0" w:space="0" w:color="auto"/>
                                                                <w:bottom w:val="none" w:sz="0" w:space="0" w:color="auto"/>
                                                                <w:right w:val="none" w:sz="0" w:space="0" w:color="auto"/>
                                                              </w:divBdr>
                                                              <w:divsChild>
                                                                <w:div w:id="580140130">
                                                                  <w:marLeft w:val="0"/>
                                                                  <w:marRight w:val="0"/>
                                                                  <w:marTop w:val="0"/>
                                                                  <w:marBottom w:val="0"/>
                                                                  <w:divBdr>
                                                                    <w:top w:val="none" w:sz="0" w:space="0" w:color="auto"/>
                                                                    <w:left w:val="none" w:sz="0" w:space="0" w:color="auto"/>
                                                                    <w:bottom w:val="none" w:sz="0" w:space="0" w:color="auto"/>
                                                                    <w:right w:val="none" w:sz="0" w:space="0" w:color="auto"/>
                                                                  </w:divBdr>
                                                                  <w:divsChild>
                                                                    <w:div w:id="1604727385">
                                                                      <w:marLeft w:val="0"/>
                                                                      <w:marRight w:val="0"/>
                                                                      <w:marTop w:val="0"/>
                                                                      <w:marBottom w:val="0"/>
                                                                      <w:divBdr>
                                                                        <w:top w:val="none" w:sz="0" w:space="0" w:color="auto"/>
                                                                        <w:left w:val="none" w:sz="0" w:space="0" w:color="auto"/>
                                                                        <w:bottom w:val="none" w:sz="0" w:space="0" w:color="auto"/>
                                                                        <w:right w:val="none" w:sz="0" w:space="0" w:color="auto"/>
                                                                      </w:divBdr>
                                                                      <w:divsChild>
                                                                        <w:div w:id="1933589871">
                                                                          <w:marLeft w:val="0"/>
                                                                          <w:marRight w:val="0"/>
                                                                          <w:marTop w:val="0"/>
                                                                          <w:marBottom w:val="0"/>
                                                                          <w:divBdr>
                                                                            <w:top w:val="none" w:sz="0" w:space="0" w:color="auto"/>
                                                                            <w:left w:val="none" w:sz="0" w:space="0" w:color="auto"/>
                                                                            <w:bottom w:val="none" w:sz="0" w:space="0" w:color="auto"/>
                                                                            <w:right w:val="none" w:sz="0" w:space="0" w:color="auto"/>
                                                                          </w:divBdr>
                                                                          <w:divsChild>
                                                                            <w:div w:id="1434200810">
                                                                              <w:marLeft w:val="0"/>
                                                                              <w:marRight w:val="0"/>
                                                                              <w:marTop w:val="0"/>
                                                                              <w:marBottom w:val="0"/>
                                                                              <w:divBdr>
                                                                                <w:top w:val="none" w:sz="0" w:space="0" w:color="auto"/>
                                                                                <w:left w:val="none" w:sz="0" w:space="0" w:color="auto"/>
                                                                                <w:bottom w:val="none" w:sz="0" w:space="0" w:color="auto"/>
                                                                                <w:right w:val="none" w:sz="0" w:space="0" w:color="auto"/>
                                                                              </w:divBdr>
                                                                              <w:divsChild>
                                                                                <w:div w:id="66879211">
                                                                                  <w:marLeft w:val="0"/>
                                                                                  <w:marRight w:val="0"/>
                                                                                  <w:marTop w:val="60"/>
                                                                                  <w:marBottom w:val="0"/>
                                                                                  <w:divBdr>
                                                                                    <w:top w:val="none" w:sz="0" w:space="0" w:color="auto"/>
                                                                                    <w:left w:val="none" w:sz="0" w:space="0" w:color="auto"/>
                                                                                    <w:bottom w:val="none" w:sz="0" w:space="0" w:color="auto"/>
                                                                                    <w:right w:val="none" w:sz="0" w:space="0" w:color="auto"/>
                                                                                  </w:divBdr>
                                                                                  <w:divsChild>
                                                                                    <w:div w:id="823396466">
                                                                                      <w:marLeft w:val="0"/>
                                                                                      <w:marRight w:val="0"/>
                                                                                      <w:marTop w:val="0"/>
                                                                                      <w:marBottom w:val="0"/>
                                                                                      <w:divBdr>
                                                                                        <w:top w:val="none" w:sz="0" w:space="0" w:color="auto"/>
                                                                                        <w:left w:val="none" w:sz="0" w:space="0" w:color="auto"/>
                                                                                        <w:bottom w:val="none" w:sz="0" w:space="0" w:color="auto"/>
                                                                                        <w:right w:val="none" w:sz="0" w:space="0" w:color="auto"/>
                                                                                      </w:divBdr>
                                                                                      <w:divsChild>
                                                                                        <w:div w:id="2138640016">
                                                                                          <w:marLeft w:val="0"/>
                                                                                          <w:marRight w:val="0"/>
                                                                                          <w:marTop w:val="0"/>
                                                                                          <w:marBottom w:val="0"/>
                                                                                          <w:divBdr>
                                                                                            <w:top w:val="none" w:sz="0" w:space="0" w:color="auto"/>
                                                                                            <w:left w:val="none" w:sz="0" w:space="0" w:color="auto"/>
                                                                                            <w:bottom w:val="none" w:sz="0" w:space="0" w:color="auto"/>
                                                                                            <w:right w:val="none" w:sz="0" w:space="0" w:color="auto"/>
                                                                                          </w:divBdr>
                                                                                          <w:divsChild>
                                                                                            <w:div w:id="754404013">
                                                                                              <w:marLeft w:val="0"/>
                                                                                              <w:marRight w:val="0"/>
                                                                                              <w:marTop w:val="0"/>
                                                                                              <w:marBottom w:val="0"/>
                                                                                              <w:divBdr>
                                                                                                <w:top w:val="none" w:sz="0" w:space="0" w:color="auto"/>
                                                                                                <w:left w:val="none" w:sz="0" w:space="0" w:color="auto"/>
                                                                                                <w:bottom w:val="none" w:sz="0" w:space="0" w:color="auto"/>
                                                                                                <w:right w:val="none" w:sz="0" w:space="0" w:color="auto"/>
                                                                                              </w:divBdr>
                                                                                              <w:divsChild>
                                                                                                <w:div w:id="976685435">
                                                                                                  <w:marLeft w:val="0"/>
                                                                                                  <w:marRight w:val="0"/>
                                                                                                  <w:marTop w:val="0"/>
                                                                                                  <w:marBottom w:val="0"/>
                                                                                                  <w:divBdr>
                                                                                                    <w:top w:val="none" w:sz="0" w:space="0" w:color="auto"/>
                                                                                                    <w:left w:val="none" w:sz="0" w:space="0" w:color="auto"/>
                                                                                                    <w:bottom w:val="none" w:sz="0" w:space="0" w:color="auto"/>
                                                                                                    <w:right w:val="none" w:sz="0" w:space="0" w:color="auto"/>
                                                                                                  </w:divBdr>
                                                                                                  <w:divsChild>
                                                                                                    <w:div w:id="238636122">
                                                                                                      <w:marLeft w:val="0"/>
                                                                                                      <w:marRight w:val="0"/>
                                                                                                      <w:marTop w:val="0"/>
                                                                                                      <w:marBottom w:val="0"/>
                                                                                                      <w:divBdr>
                                                                                                        <w:top w:val="none" w:sz="0" w:space="0" w:color="auto"/>
                                                                                                        <w:left w:val="none" w:sz="0" w:space="0" w:color="auto"/>
                                                                                                        <w:bottom w:val="none" w:sz="0" w:space="0" w:color="auto"/>
                                                                                                        <w:right w:val="none" w:sz="0" w:space="0" w:color="auto"/>
                                                                                                      </w:divBdr>
                                                                                                      <w:divsChild>
                                                                                                        <w:div w:id="87315350">
                                                                                                          <w:marLeft w:val="0"/>
                                                                                                          <w:marRight w:val="0"/>
                                                                                                          <w:marTop w:val="0"/>
                                                                                                          <w:marBottom w:val="0"/>
                                                                                                          <w:divBdr>
                                                                                                            <w:top w:val="none" w:sz="0" w:space="0" w:color="auto"/>
                                                                                                            <w:left w:val="none" w:sz="0" w:space="0" w:color="auto"/>
                                                                                                            <w:bottom w:val="none" w:sz="0" w:space="0" w:color="auto"/>
                                                                                                            <w:right w:val="none" w:sz="0" w:space="0" w:color="auto"/>
                                                                                                          </w:divBdr>
                                                                                                        </w:div>
                                                                                                        <w:div w:id="88460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171778">
                                                                                  <w:marLeft w:val="0"/>
                                                                                  <w:marRight w:val="0"/>
                                                                                  <w:marTop w:val="0"/>
                                                                                  <w:marBottom w:val="0"/>
                                                                                  <w:divBdr>
                                                                                    <w:top w:val="none" w:sz="0" w:space="0" w:color="auto"/>
                                                                                    <w:left w:val="none" w:sz="0" w:space="0" w:color="auto"/>
                                                                                    <w:bottom w:val="none" w:sz="0" w:space="0" w:color="auto"/>
                                                                                    <w:right w:val="none" w:sz="0" w:space="0" w:color="auto"/>
                                                                                  </w:divBdr>
                                                                                  <w:divsChild>
                                                                                    <w:div w:id="849442371">
                                                                                      <w:marLeft w:val="0"/>
                                                                                      <w:marRight w:val="0"/>
                                                                                      <w:marTop w:val="0"/>
                                                                                      <w:marBottom w:val="0"/>
                                                                                      <w:divBdr>
                                                                                        <w:top w:val="none" w:sz="0" w:space="0" w:color="auto"/>
                                                                                        <w:left w:val="none" w:sz="0" w:space="0" w:color="auto"/>
                                                                                        <w:bottom w:val="none" w:sz="0" w:space="0" w:color="auto"/>
                                                                                        <w:right w:val="none" w:sz="0" w:space="0" w:color="auto"/>
                                                                                      </w:divBdr>
                                                                                      <w:divsChild>
                                                                                        <w:div w:id="1863470747">
                                                                                          <w:marLeft w:val="0"/>
                                                                                          <w:marRight w:val="0"/>
                                                                                          <w:marTop w:val="0"/>
                                                                                          <w:marBottom w:val="0"/>
                                                                                          <w:divBdr>
                                                                                            <w:top w:val="none" w:sz="0" w:space="0" w:color="auto"/>
                                                                                            <w:left w:val="none" w:sz="0" w:space="0" w:color="auto"/>
                                                                                            <w:bottom w:val="none" w:sz="0" w:space="0" w:color="auto"/>
                                                                                            <w:right w:val="none" w:sz="0" w:space="0" w:color="auto"/>
                                                                                          </w:divBdr>
                                                                                          <w:divsChild>
                                                                                            <w:div w:id="51392321">
                                                                                              <w:marLeft w:val="0"/>
                                                                                              <w:marRight w:val="0"/>
                                                                                              <w:marTop w:val="0"/>
                                                                                              <w:marBottom w:val="0"/>
                                                                                              <w:divBdr>
                                                                                                <w:top w:val="none" w:sz="0" w:space="0" w:color="auto"/>
                                                                                                <w:left w:val="none" w:sz="0" w:space="0" w:color="auto"/>
                                                                                                <w:bottom w:val="none" w:sz="0" w:space="0" w:color="auto"/>
                                                                                                <w:right w:val="none" w:sz="0" w:space="0" w:color="auto"/>
                                                                                              </w:divBdr>
                                                                                              <w:divsChild>
                                                                                                <w:div w:id="7874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2018575">
                                                      <w:marLeft w:val="0"/>
                                                      <w:marRight w:val="0"/>
                                                      <w:marTop w:val="0"/>
                                                      <w:marBottom w:val="0"/>
                                                      <w:divBdr>
                                                        <w:top w:val="none" w:sz="0" w:space="0" w:color="auto"/>
                                                        <w:left w:val="none" w:sz="0" w:space="0" w:color="auto"/>
                                                        <w:bottom w:val="none" w:sz="0" w:space="0" w:color="auto"/>
                                                        <w:right w:val="none" w:sz="0" w:space="0" w:color="auto"/>
                                                      </w:divBdr>
                                                      <w:divsChild>
                                                        <w:div w:id="1538813697">
                                                          <w:marLeft w:val="0"/>
                                                          <w:marRight w:val="0"/>
                                                          <w:marTop w:val="0"/>
                                                          <w:marBottom w:val="0"/>
                                                          <w:divBdr>
                                                            <w:top w:val="none" w:sz="0" w:space="0" w:color="auto"/>
                                                            <w:left w:val="none" w:sz="0" w:space="0" w:color="auto"/>
                                                            <w:bottom w:val="none" w:sz="0" w:space="0" w:color="auto"/>
                                                            <w:right w:val="none" w:sz="0" w:space="0" w:color="auto"/>
                                                          </w:divBdr>
                                                          <w:divsChild>
                                                            <w:div w:id="1288317820">
                                                              <w:marLeft w:val="0"/>
                                                              <w:marRight w:val="0"/>
                                                              <w:marTop w:val="0"/>
                                                              <w:marBottom w:val="0"/>
                                                              <w:divBdr>
                                                                <w:top w:val="none" w:sz="0" w:space="0" w:color="auto"/>
                                                                <w:left w:val="none" w:sz="0" w:space="0" w:color="auto"/>
                                                                <w:bottom w:val="none" w:sz="0" w:space="0" w:color="auto"/>
                                                                <w:right w:val="none" w:sz="0" w:space="0" w:color="auto"/>
                                                              </w:divBdr>
                                                              <w:divsChild>
                                                                <w:div w:id="553933739">
                                                                  <w:marLeft w:val="0"/>
                                                                  <w:marRight w:val="0"/>
                                                                  <w:marTop w:val="0"/>
                                                                  <w:marBottom w:val="0"/>
                                                                  <w:divBdr>
                                                                    <w:top w:val="none" w:sz="0" w:space="0" w:color="auto"/>
                                                                    <w:left w:val="none" w:sz="0" w:space="0" w:color="auto"/>
                                                                    <w:bottom w:val="none" w:sz="0" w:space="0" w:color="auto"/>
                                                                    <w:right w:val="none" w:sz="0" w:space="0" w:color="auto"/>
                                                                  </w:divBdr>
                                                                  <w:divsChild>
                                                                    <w:div w:id="796526924">
                                                                      <w:marLeft w:val="0"/>
                                                                      <w:marRight w:val="0"/>
                                                                      <w:marTop w:val="0"/>
                                                                      <w:marBottom w:val="0"/>
                                                                      <w:divBdr>
                                                                        <w:top w:val="none" w:sz="0" w:space="0" w:color="auto"/>
                                                                        <w:left w:val="none" w:sz="0" w:space="0" w:color="auto"/>
                                                                        <w:bottom w:val="none" w:sz="0" w:space="0" w:color="auto"/>
                                                                        <w:right w:val="none" w:sz="0" w:space="0" w:color="auto"/>
                                                                      </w:divBdr>
                                                                      <w:divsChild>
                                                                        <w:div w:id="1302926499">
                                                                          <w:marLeft w:val="0"/>
                                                                          <w:marRight w:val="0"/>
                                                                          <w:marTop w:val="0"/>
                                                                          <w:marBottom w:val="0"/>
                                                                          <w:divBdr>
                                                                            <w:top w:val="none" w:sz="0" w:space="0" w:color="auto"/>
                                                                            <w:left w:val="none" w:sz="0" w:space="0" w:color="auto"/>
                                                                            <w:bottom w:val="none" w:sz="0" w:space="0" w:color="auto"/>
                                                                            <w:right w:val="none" w:sz="0" w:space="0" w:color="auto"/>
                                                                          </w:divBdr>
                                                                          <w:divsChild>
                                                                            <w:div w:id="1493720212">
                                                                              <w:marLeft w:val="0"/>
                                                                              <w:marRight w:val="0"/>
                                                                              <w:marTop w:val="0"/>
                                                                              <w:marBottom w:val="0"/>
                                                                              <w:divBdr>
                                                                                <w:top w:val="none" w:sz="0" w:space="0" w:color="auto"/>
                                                                                <w:left w:val="none" w:sz="0" w:space="0" w:color="auto"/>
                                                                                <w:bottom w:val="none" w:sz="0" w:space="0" w:color="auto"/>
                                                                                <w:right w:val="none" w:sz="0" w:space="0" w:color="auto"/>
                                                                              </w:divBdr>
                                                                              <w:divsChild>
                                                                                <w:div w:id="818152260">
                                                                                  <w:marLeft w:val="0"/>
                                                                                  <w:marRight w:val="0"/>
                                                                                  <w:marTop w:val="0"/>
                                                                                  <w:marBottom w:val="0"/>
                                                                                  <w:divBdr>
                                                                                    <w:top w:val="none" w:sz="0" w:space="0" w:color="auto"/>
                                                                                    <w:left w:val="none" w:sz="0" w:space="0" w:color="auto"/>
                                                                                    <w:bottom w:val="none" w:sz="0" w:space="0" w:color="auto"/>
                                                                                    <w:right w:val="none" w:sz="0" w:space="0" w:color="auto"/>
                                                                                  </w:divBdr>
                                                                                  <w:divsChild>
                                                                                    <w:div w:id="864440643">
                                                                                      <w:blockQuote w:val="1"/>
                                                                                      <w:marLeft w:val="0"/>
                                                                                      <w:marRight w:val="0"/>
                                                                                      <w:marTop w:val="0"/>
                                                                                      <w:marBottom w:val="120"/>
                                                                                      <w:divBdr>
                                                                                        <w:top w:val="none" w:sz="0" w:space="0" w:color="auto"/>
                                                                                        <w:left w:val="none" w:sz="0" w:space="0" w:color="auto"/>
                                                                                        <w:bottom w:val="none" w:sz="0" w:space="0" w:color="auto"/>
                                                                                        <w:right w:val="none" w:sz="0" w:space="0" w:color="auto"/>
                                                                                      </w:divBdr>
                                                                                    </w:div>
                                                                                    <w:div w:id="651060302">
                                                                                      <w:marLeft w:val="0"/>
                                                                                      <w:marRight w:val="0"/>
                                                                                      <w:marTop w:val="240"/>
                                                                                      <w:marBottom w:val="60"/>
                                                                                      <w:divBdr>
                                                                                        <w:top w:val="none" w:sz="0" w:space="0" w:color="auto"/>
                                                                                        <w:left w:val="none" w:sz="0" w:space="0" w:color="auto"/>
                                                                                        <w:bottom w:val="none" w:sz="0" w:space="0" w:color="auto"/>
                                                                                        <w:right w:val="none" w:sz="0" w:space="0" w:color="auto"/>
                                                                                      </w:divBdr>
                                                                                      <w:divsChild>
                                                                                        <w:div w:id="422410306">
                                                                                          <w:marLeft w:val="0"/>
                                                                                          <w:marRight w:val="0"/>
                                                                                          <w:marTop w:val="0"/>
                                                                                          <w:marBottom w:val="0"/>
                                                                                          <w:divBdr>
                                                                                            <w:top w:val="none" w:sz="0" w:space="0" w:color="auto"/>
                                                                                            <w:left w:val="none" w:sz="0" w:space="0" w:color="auto"/>
                                                                                            <w:bottom w:val="none" w:sz="0" w:space="0" w:color="auto"/>
                                                                                            <w:right w:val="none" w:sz="0" w:space="0" w:color="auto"/>
                                                                                          </w:divBdr>
                                                                                          <w:divsChild>
                                                                                            <w:div w:id="2088728185">
                                                                                              <w:marLeft w:val="0"/>
                                                                                              <w:marRight w:val="0"/>
                                                                                              <w:marTop w:val="0"/>
                                                                                              <w:marBottom w:val="0"/>
                                                                                              <w:divBdr>
                                                                                                <w:top w:val="none" w:sz="0" w:space="0" w:color="auto"/>
                                                                                                <w:left w:val="none" w:sz="0" w:space="0" w:color="auto"/>
                                                                                                <w:bottom w:val="none" w:sz="0" w:space="0" w:color="auto"/>
                                                                                                <w:right w:val="none" w:sz="0" w:space="0" w:color="auto"/>
                                                                                              </w:divBdr>
                                                                                              <w:divsChild>
                                                                                                <w:div w:id="7367384">
                                                                                                  <w:marLeft w:val="0"/>
                                                                                                  <w:marRight w:val="0"/>
                                                                                                  <w:marTop w:val="0"/>
                                                                                                  <w:marBottom w:val="0"/>
                                                                                                  <w:divBdr>
                                                                                                    <w:top w:val="none" w:sz="0" w:space="0" w:color="auto"/>
                                                                                                    <w:left w:val="none" w:sz="0" w:space="0" w:color="auto"/>
                                                                                                    <w:bottom w:val="none" w:sz="0" w:space="0" w:color="auto"/>
                                                                                                    <w:right w:val="none" w:sz="0" w:space="0" w:color="auto"/>
                                                                                                  </w:divBdr>
                                                                                                  <w:divsChild>
                                                                                                    <w:div w:id="1615551678">
                                                                                                      <w:marLeft w:val="0"/>
                                                                                                      <w:marRight w:val="0"/>
                                                                                                      <w:marTop w:val="0"/>
                                                                                                      <w:marBottom w:val="0"/>
                                                                                                      <w:divBdr>
                                                                                                        <w:top w:val="none" w:sz="0" w:space="0" w:color="auto"/>
                                                                                                        <w:left w:val="none" w:sz="0" w:space="0" w:color="auto"/>
                                                                                                        <w:bottom w:val="none" w:sz="0" w:space="0" w:color="auto"/>
                                                                                                        <w:right w:val="none" w:sz="0" w:space="0" w:color="auto"/>
                                                                                                      </w:divBdr>
                                                                                                      <w:divsChild>
                                                                                                        <w:div w:id="1466386309">
                                                                                                          <w:marLeft w:val="0"/>
                                                                                                          <w:marRight w:val="0"/>
                                                                                                          <w:marTop w:val="0"/>
                                                                                                          <w:marBottom w:val="0"/>
                                                                                                          <w:divBdr>
                                                                                                            <w:top w:val="none" w:sz="0" w:space="0" w:color="auto"/>
                                                                                                            <w:left w:val="none" w:sz="0" w:space="0" w:color="auto"/>
                                                                                                            <w:bottom w:val="none" w:sz="0" w:space="0" w:color="auto"/>
                                                                                                            <w:right w:val="none" w:sz="0" w:space="0" w:color="auto"/>
                                                                                                          </w:divBdr>
                                                                                                          <w:divsChild>
                                                                                                            <w:div w:id="1558977790">
                                                                                                              <w:marLeft w:val="0"/>
                                                                                                              <w:marRight w:val="0"/>
                                                                                                              <w:marTop w:val="0"/>
                                                                                                              <w:marBottom w:val="0"/>
                                                                                                              <w:divBdr>
                                                                                                                <w:top w:val="none" w:sz="0" w:space="0" w:color="auto"/>
                                                                                                                <w:left w:val="none" w:sz="0" w:space="0" w:color="auto"/>
                                                                                                                <w:bottom w:val="none" w:sz="0" w:space="0" w:color="auto"/>
                                                                                                                <w:right w:val="none" w:sz="0" w:space="0" w:color="auto"/>
                                                                                                              </w:divBdr>
                                                                                                              <w:divsChild>
                                                                                                                <w:div w:id="1857883242">
                                                                                                                  <w:marLeft w:val="0"/>
                                                                                                                  <w:marRight w:val="0"/>
                                                                                                                  <w:marTop w:val="0"/>
                                                                                                                  <w:marBottom w:val="0"/>
                                                                                                                  <w:divBdr>
                                                                                                                    <w:top w:val="none" w:sz="0" w:space="0" w:color="auto"/>
                                                                                                                    <w:left w:val="none" w:sz="0" w:space="0" w:color="auto"/>
                                                                                                                    <w:bottom w:val="none" w:sz="0" w:space="0" w:color="auto"/>
                                                                                                                    <w:right w:val="none" w:sz="0" w:space="0" w:color="auto"/>
                                                                                                                  </w:divBdr>
                                                                                                                  <w:divsChild>
                                                                                                                    <w:div w:id="856891020">
                                                                                                                      <w:marLeft w:val="0"/>
                                                                                                                      <w:marRight w:val="0"/>
                                                                                                                      <w:marTop w:val="0"/>
                                                                                                                      <w:marBottom w:val="0"/>
                                                                                                                      <w:divBdr>
                                                                                                                        <w:top w:val="none" w:sz="0" w:space="0" w:color="auto"/>
                                                                                                                        <w:left w:val="none" w:sz="0" w:space="0" w:color="auto"/>
                                                                                                                        <w:bottom w:val="none" w:sz="0" w:space="0" w:color="auto"/>
                                                                                                                        <w:right w:val="none" w:sz="0" w:space="0" w:color="auto"/>
                                                                                                                      </w:divBdr>
                                                                                                                      <w:divsChild>
                                                                                                                        <w:div w:id="1478836703">
                                                                                                                          <w:marLeft w:val="0"/>
                                                                                                                          <w:marRight w:val="0"/>
                                                                                                                          <w:marTop w:val="0"/>
                                                                                                                          <w:marBottom w:val="0"/>
                                                                                                                          <w:divBdr>
                                                                                                                            <w:top w:val="none" w:sz="0" w:space="0" w:color="auto"/>
                                                                                                                            <w:left w:val="none" w:sz="0" w:space="0" w:color="auto"/>
                                                                                                                            <w:bottom w:val="none" w:sz="0" w:space="0" w:color="auto"/>
                                                                                                                            <w:right w:val="none" w:sz="0" w:space="0" w:color="auto"/>
                                                                                                                          </w:divBdr>
                                                                                                                          <w:divsChild>
                                                                                                                            <w:div w:id="1161775008">
                                                                                                                              <w:marLeft w:val="0"/>
                                                                                                                              <w:marRight w:val="0"/>
                                                                                                                              <w:marTop w:val="0"/>
                                                                                                                              <w:marBottom w:val="0"/>
                                                                                                                              <w:divBdr>
                                                                                                                                <w:top w:val="none" w:sz="0" w:space="0" w:color="auto"/>
                                                                                                                                <w:left w:val="none" w:sz="0" w:space="0" w:color="auto"/>
                                                                                                                                <w:bottom w:val="none" w:sz="0" w:space="0" w:color="auto"/>
                                                                                                                                <w:right w:val="none" w:sz="0" w:space="0" w:color="auto"/>
                                                                                                                              </w:divBdr>
                                                                                                                              <w:divsChild>
                                                                                                                                <w:div w:id="147738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645044">
                                                                                      <w:marLeft w:val="0"/>
                                                                                      <w:marRight w:val="0"/>
                                                                                      <w:marTop w:val="240"/>
                                                                                      <w:marBottom w:val="60"/>
                                                                                      <w:divBdr>
                                                                                        <w:top w:val="none" w:sz="0" w:space="0" w:color="auto"/>
                                                                                        <w:left w:val="none" w:sz="0" w:space="0" w:color="auto"/>
                                                                                        <w:bottom w:val="none" w:sz="0" w:space="0" w:color="auto"/>
                                                                                        <w:right w:val="none" w:sz="0" w:space="0" w:color="auto"/>
                                                                                      </w:divBdr>
                                                                                      <w:divsChild>
                                                                                        <w:div w:id="830561270">
                                                                                          <w:marLeft w:val="0"/>
                                                                                          <w:marRight w:val="0"/>
                                                                                          <w:marTop w:val="0"/>
                                                                                          <w:marBottom w:val="0"/>
                                                                                          <w:divBdr>
                                                                                            <w:top w:val="none" w:sz="0" w:space="0" w:color="auto"/>
                                                                                            <w:left w:val="none" w:sz="0" w:space="0" w:color="auto"/>
                                                                                            <w:bottom w:val="none" w:sz="0" w:space="0" w:color="auto"/>
                                                                                            <w:right w:val="none" w:sz="0" w:space="0" w:color="auto"/>
                                                                                          </w:divBdr>
                                                                                          <w:divsChild>
                                                                                            <w:div w:id="1984656323">
                                                                                              <w:marLeft w:val="0"/>
                                                                                              <w:marRight w:val="0"/>
                                                                                              <w:marTop w:val="0"/>
                                                                                              <w:marBottom w:val="0"/>
                                                                                              <w:divBdr>
                                                                                                <w:top w:val="none" w:sz="0" w:space="0" w:color="auto"/>
                                                                                                <w:left w:val="none" w:sz="0" w:space="0" w:color="auto"/>
                                                                                                <w:bottom w:val="none" w:sz="0" w:space="0" w:color="auto"/>
                                                                                                <w:right w:val="none" w:sz="0" w:space="0" w:color="auto"/>
                                                                                              </w:divBdr>
                                                                                              <w:divsChild>
                                                                                                <w:div w:id="399669806">
                                                                                                  <w:marLeft w:val="0"/>
                                                                                                  <w:marRight w:val="0"/>
                                                                                                  <w:marTop w:val="0"/>
                                                                                                  <w:marBottom w:val="0"/>
                                                                                                  <w:divBdr>
                                                                                                    <w:top w:val="none" w:sz="0" w:space="0" w:color="auto"/>
                                                                                                    <w:left w:val="none" w:sz="0" w:space="0" w:color="auto"/>
                                                                                                    <w:bottom w:val="none" w:sz="0" w:space="0" w:color="auto"/>
                                                                                                    <w:right w:val="none" w:sz="0" w:space="0" w:color="auto"/>
                                                                                                  </w:divBdr>
                                                                                                  <w:divsChild>
                                                                                                    <w:div w:id="1787310574">
                                                                                                      <w:marLeft w:val="0"/>
                                                                                                      <w:marRight w:val="0"/>
                                                                                                      <w:marTop w:val="0"/>
                                                                                                      <w:marBottom w:val="0"/>
                                                                                                      <w:divBdr>
                                                                                                        <w:top w:val="none" w:sz="0" w:space="0" w:color="auto"/>
                                                                                                        <w:left w:val="none" w:sz="0" w:space="0" w:color="auto"/>
                                                                                                        <w:bottom w:val="none" w:sz="0" w:space="0" w:color="auto"/>
                                                                                                        <w:right w:val="none" w:sz="0" w:space="0" w:color="auto"/>
                                                                                                      </w:divBdr>
                                                                                                      <w:divsChild>
                                                                                                        <w:div w:id="217401178">
                                                                                                          <w:marLeft w:val="0"/>
                                                                                                          <w:marRight w:val="0"/>
                                                                                                          <w:marTop w:val="0"/>
                                                                                                          <w:marBottom w:val="0"/>
                                                                                                          <w:divBdr>
                                                                                                            <w:top w:val="none" w:sz="0" w:space="0" w:color="auto"/>
                                                                                                            <w:left w:val="none" w:sz="0" w:space="0" w:color="auto"/>
                                                                                                            <w:bottom w:val="none" w:sz="0" w:space="0" w:color="auto"/>
                                                                                                            <w:right w:val="none" w:sz="0" w:space="0" w:color="auto"/>
                                                                                                          </w:divBdr>
                                                                                                          <w:divsChild>
                                                                                                            <w:div w:id="1330862223">
                                                                                                              <w:marLeft w:val="0"/>
                                                                                                              <w:marRight w:val="0"/>
                                                                                                              <w:marTop w:val="0"/>
                                                                                                              <w:marBottom w:val="0"/>
                                                                                                              <w:divBdr>
                                                                                                                <w:top w:val="none" w:sz="0" w:space="0" w:color="auto"/>
                                                                                                                <w:left w:val="none" w:sz="0" w:space="0" w:color="auto"/>
                                                                                                                <w:bottom w:val="none" w:sz="0" w:space="0" w:color="auto"/>
                                                                                                                <w:right w:val="none" w:sz="0" w:space="0" w:color="auto"/>
                                                                                                              </w:divBdr>
                                                                                                              <w:divsChild>
                                                                                                                <w:div w:id="857621951">
                                                                                                                  <w:marLeft w:val="0"/>
                                                                                                                  <w:marRight w:val="0"/>
                                                                                                                  <w:marTop w:val="0"/>
                                                                                                                  <w:marBottom w:val="0"/>
                                                                                                                  <w:divBdr>
                                                                                                                    <w:top w:val="none" w:sz="0" w:space="0" w:color="auto"/>
                                                                                                                    <w:left w:val="none" w:sz="0" w:space="0" w:color="auto"/>
                                                                                                                    <w:bottom w:val="none" w:sz="0" w:space="0" w:color="auto"/>
                                                                                                                    <w:right w:val="none" w:sz="0" w:space="0" w:color="auto"/>
                                                                                                                  </w:divBdr>
                                                                                                                  <w:divsChild>
                                                                                                                    <w:div w:id="1904365425">
                                                                                                                      <w:marLeft w:val="0"/>
                                                                                                                      <w:marRight w:val="0"/>
                                                                                                                      <w:marTop w:val="0"/>
                                                                                                                      <w:marBottom w:val="0"/>
                                                                                                                      <w:divBdr>
                                                                                                                        <w:top w:val="none" w:sz="0" w:space="0" w:color="auto"/>
                                                                                                                        <w:left w:val="none" w:sz="0" w:space="0" w:color="auto"/>
                                                                                                                        <w:bottom w:val="none" w:sz="0" w:space="0" w:color="auto"/>
                                                                                                                        <w:right w:val="none" w:sz="0" w:space="0" w:color="auto"/>
                                                                                                                      </w:divBdr>
                                                                                                                      <w:divsChild>
                                                                                                                        <w:div w:id="224146245">
                                                                                                                          <w:marLeft w:val="0"/>
                                                                                                                          <w:marRight w:val="0"/>
                                                                                                                          <w:marTop w:val="0"/>
                                                                                                                          <w:marBottom w:val="0"/>
                                                                                                                          <w:divBdr>
                                                                                                                            <w:top w:val="none" w:sz="0" w:space="0" w:color="auto"/>
                                                                                                                            <w:left w:val="none" w:sz="0" w:space="0" w:color="auto"/>
                                                                                                                            <w:bottom w:val="none" w:sz="0" w:space="0" w:color="auto"/>
                                                                                                                            <w:right w:val="none" w:sz="0" w:space="0" w:color="auto"/>
                                                                                                                          </w:divBdr>
                                                                                                                          <w:divsChild>
                                                                                                                            <w:div w:id="720250376">
                                                                                                                              <w:marLeft w:val="0"/>
                                                                                                                              <w:marRight w:val="0"/>
                                                                                                                              <w:marTop w:val="0"/>
                                                                                                                              <w:marBottom w:val="0"/>
                                                                                                                              <w:divBdr>
                                                                                                                                <w:top w:val="none" w:sz="0" w:space="0" w:color="auto"/>
                                                                                                                                <w:left w:val="none" w:sz="0" w:space="0" w:color="auto"/>
                                                                                                                                <w:bottom w:val="none" w:sz="0" w:space="0" w:color="auto"/>
                                                                                                                                <w:right w:val="none" w:sz="0" w:space="0" w:color="auto"/>
                                                                                                                              </w:divBdr>
                                                                                                                              <w:divsChild>
                                                                                                                                <w:div w:id="4713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588837">
                                                                                      <w:marLeft w:val="0"/>
                                                                                      <w:marRight w:val="0"/>
                                                                                      <w:marTop w:val="240"/>
                                                                                      <w:marBottom w:val="60"/>
                                                                                      <w:divBdr>
                                                                                        <w:top w:val="none" w:sz="0" w:space="0" w:color="auto"/>
                                                                                        <w:left w:val="none" w:sz="0" w:space="0" w:color="auto"/>
                                                                                        <w:bottom w:val="none" w:sz="0" w:space="0" w:color="auto"/>
                                                                                        <w:right w:val="none" w:sz="0" w:space="0" w:color="auto"/>
                                                                                      </w:divBdr>
                                                                                      <w:divsChild>
                                                                                        <w:div w:id="1571425903">
                                                                                          <w:marLeft w:val="0"/>
                                                                                          <w:marRight w:val="0"/>
                                                                                          <w:marTop w:val="0"/>
                                                                                          <w:marBottom w:val="0"/>
                                                                                          <w:divBdr>
                                                                                            <w:top w:val="none" w:sz="0" w:space="0" w:color="auto"/>
                                                                                            <w:left w:val="none" w:sz="0" w:space="0" w:color="auto"/>
                                                                                            <w:bottom w:val="none" w:sz="0" w:space="0" w:color="auto"/>
                                                                                            <w:right w:val="none" w:sz="0" w:space="0" w:color="auto"/>
                                                                                          </w:divBdr>
                                                                                          <w:divsChild>
                                                                                            <w:div w:id="71128169">
                                                                                              <w:marLeft w:val="0"/>
                                                                                              <w:marRight w:val="0"/>
                                                                                              <w:marTop w:val="0"/>
                                                                                              <w:marBottom w:val="0"/>
                                                                                              <w:divBdr>
                                                                                                <w:top w:val="none" w:sz="0" w:space="0" w:color="auto"/>
                                                                                                <w:left w:val="none" w:sz="0" w:space="0" w:color="auto"/>
                                                                                                <w:bottom w:val="none" w:sz="0" w:space="0" w:color="auto"/>
                                                                                                <w:right w:val="none" w:sz="0" w:space="0" w:color="auto"/>
                                                                                              </w:divBdr>
                                                                                              <w:divsChild>
                                                                                                <w:div w:id="984314594">
                                                                                                  <w:marLeft w:val="0"/>
                                                                                                  <w:marRight w:val="0"/>
                                                                                                  <w:marTop w:val="0"/>
                                                                                                  <w:marBottom w:val="0"/>
                                                                                                  <w:divBdr>
                                                                                                    <w:top w:val="none" w:sz="0" w:space="0" w:color="auto"/>
                                                                                                    <w:left w:val="none" w:sz="0" w:space="0" w:color="auto"/>
                                                                                                    <w:bottom w:val="none" w:sz="0" w:space="0" w:color="auto"/>
                                                                                                    <w:right w:val="none" w:sz="0" w:space="0" w:color="auto"/>
                                                                                                  </w:divBdr>
                                                                                                  <w:divsChild>
                                                                                                    <w:div w:id="1787919844">
                                                                                                      <w:marLeft w:val="0"/>
                                                                                                      <w:marRight w:val="0"/>
                                                                                                      <w:marTop w:val="0"/>
                                                                                                      <w:marBottom w:val="0"/>
                                                                                                      <w:divBdr>
                                                                                                        <w:top w:val="none" w:sz="0" w:space="0" w:color="auto"/>
                                                                                                        <w:left w:val="none" w:sz="0" w:space="0" w:color="auto"/>
                                                                                                        <w:bottom w:val="none" w:sz="0" w:space="0" w:color="auto"/>
                                                                                                        <w:right w:val="none" w:sz="0" w:space="0" w:color="auto"/>
                                                                                                      </w:divBdr>
                                                                                                      <w:divsChild>
                                                                                                        <w:div w:id="254167425">
                                                                                                          <w:marLeft w:val="0"/>
                                                                                                          <w:marRight w:val="0"/>
                                                                                                          <w:marTop w:val="0"/>
                                                                                                          <w:marBottom w:val="0"/>
                                                                                                          <w:divBdr>
                                                                                                            <w:top w:val="none" w:sz="0" w:space="0" w:color="auto"/>
                                                                                                            <w:left w:val="none" w:sz="0" w:space="0" w:color="auto"/>
                                                                                                            <w:bottom w:val="none" w:sz="0" w:space="0" w:color="auto"/>
                                                                                                            <w:right w:val="none" w:sz="0" w:space="0" w:color="auto"/>
                                                                                                          </w:divBdr>
                                                                                                          <w:divsChild>
                                                                                                            <w:div w:id="1885024573">
                                                                                                              <w:marLeft w:val="0"/>
                                                                                                              <w:marRight w:val="0"/>
                                                                                                              <w:marTop w:val="0"/>
                                                                                                              <w:marBottom w:val="0"/>
                                                                                                              <w:divBdr>
                                                                                                                <w:top w:val="none" w:sz="0" w:space="0" w:color="auto"/>
                                                                                                                <w:left w:val="none" w:sz="0" w:space="0" w:color="auto"/>
                                                                                                                <w:bottom w:val="none" w:sz="0" w:space="0" w:color="auto"/>
                                                                                                                <w:right w:val="none" w:sz="0" w:space="0" w:color="auto"/>
                                                                                                              </w:divBdr>
                                                                                                              <w:divsChild>
                                                                                                                <w:div w:id="1170296784">
                                                                                                                  <w:marLeft w:val="0"/>
                                                                                                                  <w:marRight w:val="0"/>
                                                                                                                  <w:marTop w:val="0"/>
                                                                                                                  <w:marBottom w:val="0"/>
                                                                                                                  <w:divBdr>
                                                                                                                    <w:top w:val="none" w:sz="0" w:space="0" w:color="auto"/>
                                                                                                                    <w:left w:val="none" w:sz="0" w:space="0" w:color="auto"/>
                                                                                                                    <w:bottom w:val="none" w:sz="0" w:space="0" w:color="auto"/>
                                                                                                                    <w:right w:val="none" w:sz="0" w:space="0" w:color="auto"/>
                                                                                                                  </w:divBdr>
                                                                                                                  <w:divsChild>
                                                                                                                    <w:div w:id="820852164">
                                                                                                                      <w:marLeft w:val="0"/>
                                                                                                                      <w:marRight w:val="0"/>
                                                                                                                      <w:marTop w:val="0"/>
                                                                                                                      <w:marBottom w:val="0"/>
                                                                                                                      <w:divBdr>
                                                                                                                        <w:top w:val="none" w:sz="0" w:space="0" w:color="auto"/>
                                                                                                                        <w:left w:val="none" w:sz="0" w:space="0" w:color="auto"/>
                                                                                                                        <w:bottom w:val="none" w:sz="0" w:space="0" w:color="auto"/>
                                                                                                                        <w:right w:val="none" w:sz="0" w:space="0" w:color="auto"/>
                                                                                                                      </w:divBdr>
                                                                                                                      <w:divsChild>
                                                                                                                        <w:div w:id="1175917781">
                                                                                                                          <w:marLeft w:val="0"/>
                                                                                                                          <w:marRight w:val="0"/>
                                                                                                                          <w:marTop w:val="0"/>
                                                                                                                          <w:marBottom w:val="0"/>
                                                                                                                          <w:divBdr>
                                                                                                                            <w:top w:val="none" w:sz="0" w:space="0" w:color="auto"/>
                                                                                                                            <w:left w:val="none" w:sz="0" w:space="0" w:color="auto"/>
                                                                                                                            <w:bottom w:val="none" w:sz="0" w:space="0" w:color="auto"/>
                                                                                                                            <w:right w:val="none" w:sz="0" w:space="0" w:color="auto"/>
                                                                                                                          </w:divBdr>
                                                                                                                          <w:divsChild>
                                                                                                                            <w:div w:id="344131363">
                                                                                                                              <w:marLeft w:val="0"/>
                                                                                                                              <w:marRight w:val="0"/>
                                                                                                                              <w:marTop w:val="0"/>
                                                                                                                              <w:marBottom w:val="0"/>
                                                                                                                              <w:divBdr>
                                                                                                                                <w:top w:val="none" w:sz="0" w:space="0" w:color="auto"/>
                                                                                                                                <w:left w:val="none" w:sz="0" w:space="0" w:color="auto"/>
                                                                                                                                <w:bottom w:val="none" w:sz="0" w:space="0" w:color="auto"/>
                                                                                                                                <w:right w:val="none" w:sz="0" w:space="0" w:color="auto"/>
                                                                                                                              </w:divBdr>
                                                                                                                              <w:divsChild>
                                                                                                                                <w:div w:id="156568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769946">
                                                                                      <w:marLeft w:val="0"/>
                                                                                      <w:marRight w:val="0"/>
                                                                                      <w:marTop w:val="240"/>
                                                                                      <w:marBottom w:val="60"/>
                                                                                      <w:divBdr>
                                                                                        <w:top w:val="none" w:sz="0" w:space="0" w:color="auto"/>
                                                                                        <w:left w:val="none" w:sz="0" w:space="0" w:color="auto"/>
                                                                                        <w:bottom w:val="none" w:sz="0" w:space="0" w:color="auto"/>
                                                                                        <w:right w:val="none" w:sz="0" w:space="0" w:color="auto"/>
                                                                                      </w:divBdr>
                                                                                      <w:divsChild>
                                                                                        <w:div w:id="981468963">
                                                                                          <w:marLeft w:val="0"/>
                                                                                          <w:marRight w:val="0"/>
                                                                                          <w:marTop w:val="0"/>
                                                                                          <w:marBottom w:val="0"/>
                                                                                          <w:divBdr>
                                                                                            <w:top w:val="none" w:sz="0" w:space="0" w:color="auto"/>
                                                                                            <w:left w:val="none" w:sz="0" w:space="0" w:color="auto"/>
                                                                                            <w:bottom w:val="none" w:sz="0" w:space="0" w:color="auto"/>
                                                                                            <w:right w:val="none" w:sz="0" w:space="0" w:color="auto"/>
                                                                                          </w:divBdr>
                                                                                          <w:divsChild>
                                                                                            <w:div w:id="1639602527">
                                                                                              <w:marLeft w:val="0"/>
                                                                                              <w:marRight w:val="0"/>
                                                                                              <w:marTop w:val="0"/>
                                                                                              <w:marBottom w:val="0"/>
                                                                                              <w:divBdr>
                                                                                                <w:top w:val="none" w:sz="0" w:space="0" w:color="auto"/>
                                                                                                <w:left w:val="none" w:sz="0" w:space="0" w:color="auto"/>
                                                                                                <w:bottom w:val="none" w:sz="0" w:space="0" w:color="auto"/>
                                                                                                <w:right w:val="none" w:sz="0" w:space="0" w:color="auto"/>
                                                                                              </w:divBdr>
                                                                                              <w:divsChild>
                                                                                                <w:div w:id="515190016">
                                                                                                  <w:marLeft w:val="0"/>
                                                                                                  <w:marRight w:val="0"/>
                                                                                                  <w:marTop w:val="0"/>
                                                                                                  <w:marBottom w:val="0"/>
                                                                                                  <w:divBdr>
                                                                                                    <w:top w:val="none" w:sz="0" w:space="0" w:color="auto"/>
                                                                                                    <w:left w:val="none" w:sz="0" w:space="0" w:color="auto"/>
                                                                                                    <w:bottom w:val="none" w:sz="0" w:space="0" w:color="auto"/>
                                                                                                    <w:right w:val="none" w:sz="0" w:space="0" w:color="auto"/>
                                                                                                  </w:divBdr>
                                                                                                  <w:divsChild>
                                                                                                    <w:div w:id="637498380">
                                                                                                      <w:marLeft w:val="0"/>
                                                                                                      <w:marRight w:val="0"/>
                                                                                                      <w:marTop w:val="0"/>
                                                                                                      <w:marBottom w:val="0"/>
                                                                                                      <w:divBdr>
                                                                                                        <w:top w:val="none" w:sz="0" w:space="0" w:color="auto"/>
                                                                                                        <w:left w:val="none" w:sz="0" w:space="0" w:color="auto"/>
                                                                                                        <w:bottom w:val="none" w:sz="0" w:space="0" w:color="auto"/>
                                                                                                        <w:right w:val="none" w:sz="0" w:space="0" w:color="auto"/>
                                                                                                      </w:divBdr>
                                                                                                      <w:divsChild>
                                                                                                        <w:div w:id="257642829">
                                                                                                          <w:marLeft w:val="0"/>
                                                                                                          <w:marRight w:val="0"/>
                                                                                                          <w:marTop w:val="0"/>
                                                                                                          <w:marBottom w:val="0"/>
                                                                                                          <w:divBdr>
                                                                                                            <w:top w:val="none" w:sz="0" w:space="0" w:color="auto"/>
                                                                                                            <w:left w:val="none" w:sz="0" w:space="0" w:color="auto"/>
                                                                                                            <w:bottom w:val="none" w:sz="0" w:space="0" w:color="auto"/>
                                                                                                            <w:right w:val="none" w:sz="0" w:space="0" w:color="auto"/>
                                                                                                          </w:divBdr>
                                                                                                          <w:divsChild>
                                                                                                            <w:div w:id="1311442608">
                                                                                                              <w:marLeft w:val="0"/>
                                                                                                              <w:marRight w:val="0"/>
                                                                                                              <w:marTop w:val="0"/>
                                                                                                              <w:marBottom w:val="0"/>
                                                                                                              <w:divBdr>
                                                                                                                <w:top w:val="none" w:sz="0" w:space="0" w:color="auto"/>
                                                                                                                <w:left w:val="none" w:sz="0" w:space="0" w:color="auto"/>
                                                                                                                <w:bottom w:val="none" w:sz="0" w:space="0" w:color="auto"/>
                                                                                                                <w:right w:val="none" w:sz="0" w:space="0" w:color="auto"/>
                                                                                                              </w:divBdr>
                                                                                                              <w:divsChild>
                                                                                                                <w:div w:id="601184274">
                                                                                                                  <w:marLeft w:val="0"/>
                                                                                                                  <w:marRight w:val="0"/>
                                                                                                                  <w:marTop w:val="0"/>
                                                                                                                  <w:marBottom w:val="0"/>
                                                                                                                  <w:divBdr>
                                                                                                                    <w:top w:val="none" w:sz="0" w:space="0" w:color="auto"/>
                                                                                                                    <w:left w:val="none" w:sz="0" w:space="0" w:color="auto"/>
                                                                                                                    <w:bottom w:val="none" w:sz="0" w:space="0" w:color="auto"/>
                                                                                                                    <w:right w:val="none" w:sz="0" w:space="0" w:color="auto"/>
                                                                                                                  </w:divBdr>
                                                                                                                  <w:divsChild>
                                                                                                                    <w:div w:id="237793706">
                                                                                                                      <w:marLeft w:val="0"/>
                                                                                                                      <w:marRight w:val="0"/>
                                                                                                                      <w:marTop w:val="0"/>
                                                                                                                      <w:marBottom w:val="0"/>
                                                                                                                      <w:divBdr>
                                                                                                                        <w:top w:val="none" w:sz="0" w:space="0" w:color="auto"/>
                                                                                                                        <w:left w:val="none" w:sz="0" w:space="0" w:color="auto"/>
                                                                                                                        <w:bottom w:val="none" w:sz="0" w:space="0" w:color="auto"/>
                                                                                                                        <w:right w:val="none" w:sz="0" w:space="0" w:color="auto"/>
                                                                                                                      </w:divBdr>
                                                                                                                      <w:divsChild>
                                                                                                                        <w:div w:id="266888940">
                                                                                                                          <w:marLeft w:val="0"/>
                                                                                                                          <w:marRight w:val="0"/>
                                                                                                                          <w:marTop w:val="0"/>
                                                                                                                          <w:marBottom w:val="0"/>
                                                                                                                          <w:divBdr>
                                                                                                                            <w:top w:val="none" w:sz="0" w:space="0" w:color="auto"/>
                                                                                                                            <w:left w:val="none" w:sz="0" w:space="0" w:color="auto"/>
                                                                                                                            <w:bottom w:val="none" w:sz="0" w:space="0" w:color="auto"/>
                                                                                                                            <w:right w:val="none" w:sz="0" w:space="0" w:color="auto"/>
                                                                                                                          </w:divBdr>
                                                                                                                          <w:divsChild>
                                                                                                                            <w:div w:id="544372114">
                                                                                                                              <w:marLeft w:val="0"/>
                                                                                                                              <w:marRight w:val="0"/>
                                                                                                                              <w:marTop w:val="0"/>
                                                                                                                              <w:marBottom w:val="0"/>
                                                                                                                              <w:divBdr>
                                                                                                                                <w:top w:val="none" w:sz="0" w:space="0" w:color="auto"/>
                                                                                                                                <w:left w:val="none" w:sz="0" w:space="0" w:color="auto"/>
                                                                                                                                <w:bottom w:val="none" w:sz="0" w:space="0" w:color="auto"/>
                                                                                                                                <w:right w:val="none" w:sz="0" w:space="0" w:color="auto"/>
                                                                                                                              </w:divBdr>
                                                                                                                              <w:divsChild>
                                                                                                                                <w:div w:id="2825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9080276">
                                                      <w:marLeft w:val="0"/>
                                                      <w:marRight w:val="0"/>
                                                      <w:marTop w:val="0"/>
                                                      <w:marBottom w:val="0"/>
                                                      <w:divBdr>
                                                        <w:top w:val="none" w:sz="0" w:space="0" w:color="auto"/>
                                                        <w:left w:val="none" w:sz="0" w:space="0" w:color="auto"/>
                                                        <w:bottom w:val="none" w:sz="0" w:space="0" w:color="auto"/>
                                                        <w:right w:val="none" w:sz="0" w:space="0" w:color="auto"/>
                                                      </w:divBdr>
                                                      <w:divsChild>
                                                        <w:div w:id="1299071780">
                                                          <w:marLeft w:val="0"/>
                                                          <w:marRight w:val="0"/>
                                                          <w:marTop w:val="0"/>
                                                          <w:marBottom w:val="0"/>
                                                          <w:divBdr>
                                                            <w:top w:val="none" w:sz="0" w:space="0" w:color="auto"/>
                                                            <w:left w:val="none" w:sz="0" w:space="0" w:color="auto"/>
                                                            <w:bottom w:val="none" w:sz="0" w:space="0" w:color="auto"/>
                                                            <w:right w:val="none" w:sz="0" w:space="0" w:color="auto"/>
                                                          </w:divBdr>
                                                          <w:divsChild>
                                                            <w:div w:id="660427941">
                                                              <w:marLeft w:val="0"/>
                                                              <w:marRight w:val="0"/>
                                                              <w:marTop w:val="0"/>
                                                              <w:marBottom w:val="0"/>
                                                              <w:divBdr>
                                                                <w:top w:val="none" w:sz="0" w:space="0" w:color="auto"/>
                                                                <w:left w:val="none" w:sz="0" w:space="0" w:color="auto"/>
                                                                <w:bottom w:val="none" w:sz="0" w:space="0" w:color="auto"/>
                                                                <w:right w:val="none" w:sz="0" w:space="0" w:color="auto"/>
                                                              </w:divBdr>
                                                              <w:divsChild>
                                                                <w:div w:id="1090736074">
                                                                  <w:marLeft w:val="0"/>
                                                                  <w:marRight w:val="0"/>
                                                                  <w:marTop w:val="0"/>
                                                                  <w:marBottom w:val="0"/>
                                                                  <w:divBdr>
                                                                    <w:top w:val="none" w:sz="0" w:space="0" w:color="auto"/>
                                                                    <w:left w:val="none" w:sz="0" w:space="0" w:color="auto"/>
                                                                    <w:bottom w:val="none" w:sz="0" w:space="0" w:color="auto"/>
                                                                    <w:right w:val="none" w:sz="0" w:space="0" w:color="auto"/>
                                                                  </w:divBdr>
                                                                  <w:divsChild>
                                                                    <w:div w:id="88746539">
                                                                      <w:marLeft w:val="0"/>
                                                                      <w:marRight w:val="0"/>
                                                                      <w:marTop w:val="0"/>
                                                                      <w:marBottom w:val="0"/>
                                                                      <w:divBdr>
                                                                        <w:top w:val="none" w:sz="0" w:space="0" w:color="auto"/>
                                                                        <w:left w:val="none" w:sz="0" w:space="0" w:color="auto"/>
                                                                        <w:bottom w:val="none" w:sz="0" w:space="0" w:color="auto"/>
                                                                        <w:right w:val="none" w:sz="0" w:space="0" w:color="auto"/>
                                                                      </w:divBdr>
                                                                      <w:divsChild>
                                                                        <w:div w:id="1242982367">
                                                                          <w:marLeft w:val="0"/>
                                                                          <w:marRight w:val="0"/>
                                                                          <w:marTop w:val="0"/>
                                                                          <w:marBottom w:val="0"/>
                                                                          <w:divBdr>
                                                                            <w:top w:val="none" w:sz="0" w:space="0" w:color="auto"/>
                                                                            <w:left w:val="none" w:sz="0" w:space="0" w:color="auto"/>
                                                                            <w:bottom w:val="none" w:sz="0" w:space="0" w:color="auto"/>
                                                                            <w:right w:val="none" w:sz="0" w:space="0" w:color="auto"/>
                                                                          </w:divBdr>
                                                                          <w:divsChild>
                                                                            <w:div w:id="1720589416">
                                                                              <w:marLeft w:val="0"/>
                                                                              <w:marRight w:val="0"/>
                                                                              <w:marTop w:val="0"/>
                                                                              <w:marBottom w:val="0"/>
                                                                              <w:divBdr>
                                                                                <w:top w:val="none" w:sz="0" w:space="0" w:color="auto"/>
                                                                                <w:left w:val="none" w:sz="0" w:space="0" w:color="auto"/>
                                                                                <w:bottom w:val="none" w:sz="0" w:space="0" w:color="auto"/>
                                                                                <w:right w:val="none" w:sz="0" w:space="0" w:color="auto"/>
                                                                              </w:divBdr>
                                                                              <w:divsChild>
                                                                                <w:div w:id="1970936346">
                                                                                  <w:marLeft w:val="0"/>
                                                                                  <w:marRight w:val="0"/>
                                                                                  <w:marTop w:val="0"/>
                                                                                  <w:marBottom w:val="0"/>
                                                                                  <w:divBdr>
                                                                                    <w:top w:val="none" w:sz="0" w:space="0" w:color="auto"/>
                                                                                    <w:left w:val="none" w:sz="0" w:space="0" w:color="auto"/>
                                                                                    <w:bottom w:val="none" w:sz="0" w:space="0" w:color="auto"/>
                                                                                    <w:right w:val="none" w:sz="0" w:space="0" w:color="auto"/>
                                                                                  </w:divBdr>
                                                                                  <w:divsChild>
                                                                                    <w:div w:id="1425145886">
                                                                                      <w:marLeft w:val="0"/>
                                                                                      <w:marRight w:val="0"/>
                                                                                      <w:marTop w:val="0"/>
                                                                                      <w:marBottom w:val="0"/>
                                                                                      <w:divBdr>
                                                                                        <w:top w:val="none" w:sz="0" w:space="0" w:color="auto"/>
                                                                                        <w:left w:val="none" w:sz="0" w:space="0" w:color="auto"/>
                                                                                        <w:bottom w:val="none" w:sz="0" w:space="0" w:color="auto"/>
                                                                                        <w:right w:val="none" w:sz="0" w:space="0" w:color="auto"/>
                                                                                      </w:divBdr>
                                                                                      <w:divsChild>
                                                                                        <w:div w:id="1662661558">
                                                                                          <w:marLeft w:val="0"/>
                                                                                          <w:marRight w:val="0"/>
                                                                                          <w:marTop w:val="0"/>
                                                                                          <w:marBottom w:val="0"/>
                                                                                          <w:divBdr>
                                                                                            <w:top w:val="none" w:sz="0" w:space="0" w:color="auto"/>
                                                                                            <w:left w:val="none" w:sz="0" w:space="0" w:color="auto"/>
                                                                                            <w:bottom w:val="none" w:sz="0" w:space="0" w:color="auto"/>
                                                                                            <w:right w:val="none" w:sz="0" w:space="0" w:color="auto"/>
                                                                                          </w:divBdr>
                                                                                          <w:divsChild>
                                                                                            <w:div w:id="753087964">
                                                                                              <w:marLeft w:val="0"/>
                                                                                              <w:marRight w:val="0"/>
                                                                                              <w:marTop w:val="0"/>
                                                                                              <w:marBottom w:val="0"/>
                                                                                              <w:divBdr>
                                                                                                <w:top w:val="none" w:sz="0" w:space="0" w:color="auto"/>
                                                                                                <w:left w:val="none" w:sz="0" w:space="0" w:color="auto"/>
                                                                                                <w:bottom w:val="none" w:sz="0" w:space="0" w:color="auto"/>
                                                                                                <w:right w:val="none" w:sz="0" w:space="0" w:color="auto"/>
                                                                                              </w:divBdr>
                                                                                              <w:divsChild>
                                                                                                <w:div w:id="5409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7771289">
                                                      <w:marLeft w:val="0"/>
                                                      <w:marRight w:val="0"/>
                                                      <w:marTop w:val="0"/>
                                                      <w:marBottom w:val="0"/>
                                                      <w:divBdr>
                                                        <w:top w:val="none" w:sz="0" w:space="0" w:color="auto"/>
                                                        <w:left w:val="none" w:sz="0" w:space="0" w:color="auto"/>
                                                        <w:bottom w:val="none" w:sz="0" w:space="0" w:color="auto"/>
                                                        <w:right w:val="none" w:sz="0" w:space="0" w:color="auto"/>
                                                      </w:divBdr>
                                                      <w:divsChild>
                                                        <w:div w:id="1986470825">
                                                          <w:marLeft w:val="0"/>
                                                          <w:marRight w:val="0"/>
                                                          <w:marTop w:val="0"/>
                                                          <w:marBottom w:val="0"/>
                                                          <w:divBdr>
                                                            <w:top w:val="none" w:sz="0" w:space="0" w:color="auto"/>
                                                            <w:left w:val="none" w:sz="0" w:space="0" w:color="auto"/>
                                                            <w:bottom w:val="none" w:sz="0" w:space="0" w:color="auto"/>
                                                            <w:right w:val="none" w:sz="0" w:space="0" w:color="auto"/>
                                                          </w:divBdr>
                                                          <w:divsChild>
                                                            <w:div w:id="1144392331">
                                                              <w:marLeft w:val="0"/>
                                                              <w:marRight w:val="0"/>
                                                              <w:marTop w:val="0"/>
                                                              <w:marBottom w:val="0"/>
                                                              <w:divBdr>
                                                                <w:top w:val="none" w:sz="0" w:space="0" w:color="auto"/>
                                                                <w:left w:val="none" w:sz="0" w:space="0" w:color="auto"/>
                                                                <w:bottom w:val="none" w:sz="0" w:space="0" w:color="auto"/>
                                                                <w:right w:val="none" w:sz="0" w:space="0" w:color="auto"/>
                                                              </w:divBdr>
                                                              <w:divsChild>
                                                                <w:div w:id="1741295248">
                                                                  <w:marLeft w:val="0"/>
                                                                  <w:marRight w:val="0"/>
                                                                  <w:marTop w:val="0"/>
                                                                  <w:marBottom w:val="0"/>
                                                                  <w:divBdr>
                                                                    <w:top w:val="none" w:sz="0" w:space="0" w:color="auto"/>
                                                                    <w:left w:val="none" w:sz="0" w:space="0" w:color="auto"/>
                                                                    <w:bottom w:val="none" w:sz="0" w:space="0" w:color="auto"/>
                                                                    <w:right w:val="none" w:sz="0" w:space="0" w:color="auto"/>
                                                                  </w:divBdr>
                                                                  <w:divsChild>
                                                                    <w:div w:id="1605070952">
                                                                      <w:marLeft w:val="0"/>
                                                                      <w:marRight w:val="0"/>
                                                                      <w:marTop w:val="0"/>
                                                                      <w:marBottom w:val="0"/>
                                                                      <w:divBdr>
                                                                        <w:top w:val="none" w:sz="0" w:space="0" w:color="auto"/>
                                                                        <w:left w:val="none" w:sz="0" w:space="0" w:color="auto"/>
                                                                        <w:bottom w:val="none" w:sz="0" w:space="0" w:color="auto"/>
                                                                        <w:right w:val="none" w:sz="0" w:space="0" w:color="auto"/>
                                                                      </w:divBdr>
                                                                      <w:divsChild>
                                                                        <w:div w:id="701637331">
                                                                          <w:marLeft w:val="0"/>
                                                                          <w:marRight w:val="0"/>
                                                                          <w:marTop w:val="0"/>
                                                                          <w:marBottom w:val="0"/>
                                                                          <w:divBdr>
                                                                            <w:top w:val="none" w:sz="0" w:space="0" w:color="auto"/>
                                                                            <w:left w:val="none" w:sz="0" w:space="0" w:color="auto"/>
                                                                            <w:bottom w:val="none" w:sz="0" w:space="0" w:color="auto"/>
                                                                            <w:right w:val="none" w:sz="0" w:space="0" w:color="auto"/>
                                                                          </w:divBdr>
                                                                          <w:divsChild>
                                                                            <w:div w:id="1840467044">
                                                                              <w:marLeft w:val="0"/>
                                                                              <w:marRight w:val="0"/>
                                                                              <w:marTop w:val="0"/>
                                                                              <w:marBottom w:val="0"/>
                                                                              <w:divBdr>
                                                                                <w:top w:val="none" w:sz="0" w:space="0" w:color="auto"/>
                                                                                <w:left w:val="none" w:sz="0" w:space="0" w:color="auto"/>
                                                                                <w:bottom w:val="none" w:sz="0" w:space="0" w:color="auto"/>
                                                                                <w:right w:val="none" w:sz="0" w:space="0" w:color="auto"/>
                                                                              </w:divBdr>
                                                                              <w:divsChild>
                                                                                <w:div w:id="27656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5169">
                                                                          <w:marLeft w:val="0"/>
                                                                          <w:marRight w:val="0"/>
                                                                          <w:marTop w:val="0"/>
                                                                          <w:marBottom w:val="0"/>
                                                                          <w:divBdr>
                                                                            <w:top w:val="none" w:sz="0" w:space="0" w:color="auto"/>
                                                                            <w:left w:val="none" w:sz="0" w:space="0" w:color="auto"/>
                                                                            <w:bottom w:val="none" w:sz="0" w:space="0" w:color="auto"/>
                                                                            <w:right w:val="none" w:sz="0" w:space="0" w:color="auto"/>
                                                                          </w:divBdr>
                                                                        </w:div>
                                                                        <w:div w:id="1702053648">
                                                                          <w:marLeft w:val="0"/>
                                                                          <w:marRight w:val="0"/>
                                                                          <w:marTop w:val="0"/>
                                                                          <w:marBottom w:val="0"/>
                                                                          <w:divBdr>
                                                                            <w:top w:val="none" w:sz="0" w:space="0" w:color="auto"/>
                                                                            <w:left w:val="none" w:sz="0" w:space="0" w:color="auto"/>
                                                                            <w:bottom w:val="none" w:sz="0" w:space="0" w:color="auto"/>
                                                                            <w:right w:val="none" w:sz="0" w:space="0" w:color="auto"/>
                                                                          </w:divBdr>
                                                                          <w:divsChild>
                                                                            <w:div w:id="436995755">
                                                                              <w:marLeft w:val="0"/>
                                                                              <w:marRight w:val="0"/>
                                                                              <w:marTop w:val="0"/>
                                                                              <w:marBottom w:val="0"/>
                                                                              <w:divBdr>
                                                                                <w:top w:val="none" w:sz="0" w:space="0" w:color="auto"/>
                                                                                <w:left w:val="none" w:sz="0" w:space="0" w:color="auto"/>
                                                                                <w:bottom w:val="none" w:sz="0" w:space="0" w:color="auto"/>
                                                                                <w:right w:val="none" w:sz="0" w:space="0" w:color="auto"/>
                                                                              </w:divBdr>
                                                                              <w:divsChild>
                                                                                <w:div w:id="172112100">
                                                                                  <w:marLeft w:val="0"/>
                                                                                  <w:marRight w:val="0"/>
                                                                                  <w:marTop w:val="0"/>
                                                                                  <w:marBottom w:val="0"/>
                                                                                  <w:divBdr>
                                                                                    <w:top w:val="none" w:sz="0" w:space="0" w:color="auto"/>
                                                                                    <w:left w:val="none" w:sz="0" w:space="0" w:color="auto"/>
                                                                                    <w:bottom w:val="none" w:sz="0" w:space="0" w:color="auto"/>
                                                                                    <w:right w:val="none" w:sz="0" w:space="0" w:color="auto"/>
                                                                                  </w:divBdr>
                                                                                  <w:divsChild>
                                                                                    <w:div w:id="144736247">
                                                                                      <w:blockQuote w:val="1"/>
                                                                                      <w:marLeft w:val="0"/>
                                                                                      <w:marRight w:val="0"/>
                                                                                      <w:marTop w:val="0"/>
                                                                                      <w:marBottom w:val="120"/>
                                                                                      <w:divBdr>
                                                                                        <w:top w:val="none" w:sz="0" w:space="0" w:color="auto"/>
                                                                                        <w:left w:val="none" w:sz="0" w:space="0" w:color="auto"/>
                                                                                        <w:bottom w:val="none" w:sz="0" w:space="0" w:color="auto"/>
                                                                                        <w:right w:val="none" w:sz="0" w:space="0" w:color="auto"/>
                                                                                      </w:divBdr>
                                                                                    </w:div>
                                                                                    <w:div w:id="520239021">
                                                                                      <w:marLeft w:val="0"/>
                                                                                      <w:marRight w:val="0"/>
                                                                                      <w:marTop w:val="240"/>
                                                                                      <w:marBottom w:val="60"/>
                                                                                      <w:divBdr>
                                                                                        <w:top w:val="none" w:sz="0" w:space="0" w:color="auto"/>
                                                                                        <w:left w:val="none" w:sz="0" w:space="0" w:color="auto"/>
                                                                                        <w:bottom w:val="none" w:sz="0" w:space="0" w:color="auto"/>
                                                                                        <w:right w:val="none" w:sz="0" w:space="0" w:color="auto"/>
                                                                                      </w:divBdr>
                                                                                      <w:divsChild>
                                                                                        <w:div w:id="905531505">
                                                                                          <w:marLeft w:val="0"/>
                                                                                          <w:marRight w:val="0"/>
                                                                                          <w:marTop w:val="0"/>
                                                                                          <w:marBottom w:val="0"/>
                                                                                          <w:divBdr>
                                                                                            <w:top w:val="none" w:sz="0" w:space="0" w:color="auto"/>
                                                                                            <w:left w:val="none" w:sz="0" w:space="0" w:color="auto"/>
                                                                                            <w:bottom w:val="none" w:sz="0" w:space="0" w:color="auto"/>
                                                                                            <w:right w:val="none" w:sz="0" w:space="0" w:color="auto"/>
                                                                                          </w:divBdr>
                                                                                          <w:divsChild>
                                                                                            <w:div w:id="1214466565">
                                                                                              <w:marLeft w:val="0"/>
                                                                                              <w:marRight w:val="0"/>
                                                                                              <w:marTop w:val="0"/>
                                                                                              <w:marBottom w:val="0"/>
                                                                                              <w:divBdr>
                                                                                                <w:top w:val="none" w:sz="0" w:space="0" w:color="auto"/>
                                                                                                <w:left w:val="none" w:sz="0" w:space="0" w:color="auto"/>
                                                                                                <w:bottom w:val="none" w:sz="0" w:space="0" w:color="auto"/>
                                                                                                <w:right w:val="none" w:sz="0" w:space="0" w:color="auto"/>
                                                                                              </w:divBdr>
                                                                                              <w:divsChild>
                                                                                                <w:div w:id="2017224343">
                                                                                                  <w:marLeft w:val="0"/>
                                                                                                  <w:marRight w:val="0"/>
                                                                                                  <w:marTop w:val="0"/>
                                                                                                  <w:marBottom w:val="0"/>
                                                                                                  <w:divBdr>
                                                                                                    <w:top w:val="none" w:sz="0" w:space="0" w:color="auto"/>
                                                                                                    <w:left w:val="none" w:sz="0" w:space="0" w:color="auto"/>
                                                                                                    <w:bottom w:val="none" w:sz="0" w:space="0" w:color="auto"/>
                                                                                                    <w:right w:val="none" w:sz="0" w:space="0" w:color="auto"/>
                                                                                                  </w:divBdr>
                                                                                                  <w:divsChild>
                                                                                                    <w:div w:id="1703019290">
                                                                                                      <w:marLeft w:val="0"/>
                                                                                                      <w:marRight w:val="0"/>
                                                                                                      <w:marTop w:val="0"/>
                                                                                                      <w:marBottom w:val="0"/>
                                                                                                      <w:divBdr>
                                                                                                        <w:top w:val="none" w:sz="0" w:space="0" w:color="auto"/>
                                                                                                        <w:left w:val="none" w:sz="0" w:space="0" w:color="auto"/>
                                                                                                        <w:bottom w:val="none" w:sz="0" w:space="0" w:color="auto"/>
                                                                                                        <w:right w:val="none" w:sz="0" w:space="0" w:color="auto"/>
                                                                                                      </w:divBdr>
                                                                                                      <w:divsChild>
                                                                                                        <w:div w:id="1458990477">
                                                                                                          <w:marLeft w:val="0"/>
                                                                                                          <w:marRight w:val="0"/>
                                                                                                          <w:marTop w:val="0"/>
                                                                                                          <w:marBottom w:val="0"/>
                                                                                                          <w:divBdr>
                                                                                                            <w:top w:val="none" w:sz="0" w:space="0" w:color="auto"/>
                                                                                                            <w:left w:val="none" w:sz="0" w:space="0" w:color="auto"/>
                                                                                                            <w:bottom w:val="none" w:sz="0" w:space="0" w:color="auto"/>
                                                                                                            <w:right w:val="none" w:sz="0" w:space="0" w:color="auto"/>
                                                                                                          </w:divBdr>
                                                                                                          <w:divsChild>
                                                                                                            <w:div w:id="52699307">
                                                                                                              <w:marLeft w:val="0"/>
                                                                                                              <w:marRight w:val="0"/>
                                                                                                              <w:marTop w:val="0"/>
                                                                                                              <w:marBottom w:val="0"/>
                                                                                                              <w:divBdr>
                                                                                                                <w:top w:val="none" w:sz="0" w:space="0" w:color="auto"/>
                                                                                                                <w:left w:val="none" w:sz="0" w:space="0" w:color="auto"/>
                                                                                                                <w:bottom w:val="none" w:sz="0" w:space="0" w:color="auto"/>
                                                                                                                <w:right w:val="none" w:sz="0" w:space="0" w:color="auto"/>
                                                                                                              </w:divBdr>
                                                                                                              <w:divsChild>
                                                                                                                <w:div w:id="32965786">
                                                                                                                  <w:marLeft w:val="0"/>
                                                                                                                  <w:marRight w:val="0"/>
                                                                                                                  <w:marTop w:val="0"/>
                                                                                                                  <w:marBottom w:val="0"/>
                                                                                                                  <w:divBdr>
                                                                                                                    <w:top w:val="none" w:sz="0" w:space="0" w:color="auto"/>
                                                                                                                    <w:left w:val="none" w:sz="0" w:space="0" w:color="auto"/>
                                                                                                                    <w:bottom w:val="none" w:sz="0" w:space="0" w:color="auto"/>
                                                                                                                    <w:right w:val="none" w:sz="0" w:space="0" w:color="auto"/>
                                                                                                                  </w:divBdr>
                                                                                                                  <w:divsChild>
                                                                                                                    <w:div w:id="1275284041">
                                                                                                                      <w:marLeft w:val="0"/>
                                                                                                                      <w:marRight w:val="0"/>
                                                                                                                      <w:marTop w:val="0"/>
                                                                                                                      <w:marBottom w:val="0"/>
                                                                                                                      <w:divBdr>
                                                                                                                        <w:top w:val="none" w:sz="0" w:space="0" w:color="auto"/>
                                                                                                                        <w:left w:val="none" w:sz="0" w:space="0" w:color="auto"/>
                                                                                                                        <w:bottom w:val="none" w:sz="0" w:space="0" w:color="auto"/>
                                                                                                                        <w:right w:val="none" w:sz="0" w:space="0" w:color="auto"/>
                                                                                                                      </w:divBdr>
                                                                                                                      <w:divsChild>
                                                                                                                        <w:div w:id="1476295524">
                                                                                                                          <w:marLeft w:val="0"/>
                                                                                                                          <w:marRight w:val="0"/>
                                                                                                                          <w:marTop w:val="0"/>
                                                                                                                          <w:marBottom w:val="0"/>
                                                                                                                          <w:divBdr>
                                                                                                                            <w:top w:val="none" w:sz="0" w:space="0" w:color="auto"/>
                                                                                                                            <w:left w:val="none" w:sz="0" w:space="0" w:color="auto"/>
                                                                                                                            <w:bottom w:val="none" w:sz="0" w:space="0" w:color="auto"/>
                                                                                                                            <w:right w:val="none" w:sz="0" w:space="0" w:color="auto"/>
                                                                                                                          </w:divBdr>
                                                                                                                          <w:divsChild>
                                                                                                                            <w:div w:id="1366441026">
                                                                                                                              <w:marLeft w:val="0"/>
                                                                                                                              <w:marRight w:val="0"/>
                                                                                                                              <w:marTop w:val="0"/>
                                                                                                                              <w:marBottom w:val="0"/>
                                                                                                                              <w:divBdr>
                                                                                                                                <w:top w:val="none" w:sz="0" w:space="0" w:color="auto"/>
                                                                                                                                <w:left w:val="none" w:sz="0" w:space="0" w:color="auto"/>
                                                                                                                                <w:bottom w:val="none" w:sz="0" w:space="0" w:color="auto"/>
                                                                                                                                <w:right w:val="none" w:sz="0" w:space="0" w:color="auto"/>
                                                                                                                              </w:divBdr>
                                                                                                                              <w:divsChild>
                                                                                                                                <w:div w:id="5343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257097">
                                                                                      <w:marLeft w:val="0"/>
                                                                                      <w:marRight w:val="0"/>
                                                                                      <w:marTop w:val="240"/>
                                                                                      <w:marBottom w:val="60"/>
                                                                                      <w:divBdr>
                                                                                        <w:top w:val="none" w:sz="0" w:space="0" w:color="auto"/>
                                                                                        <w:left w:val="none" w:sz="0" w:space="0" w:color="auto"/>
                                                                                        <w:bottom w:val="none" w:sz="0" w:space="0" w:color="auto"/>
                                                                                        <w:right w:val="none" w:sz="0" w:space="0" w:color="auto"/>
                                                                                      </w:divBdr>
                                                                                      <w:divsChild>
                                                                                        <w:div w:id="1269004215">
                                                                                          <w:marLeft w:val="0"/>
                                                                                          <w:marRight w:val="0"/>
                                                                                          <w:marTop w:val="0"/>
                                                                                          <w:marBottom w:val="0"/>
                                                                                          <w:divBdr>
                                                                                            <w:top w:val="none" w:sz="0" w:space="0" w:color="auto"/>
                                                                                            <w:left w:val="none" w:sz="0" w:space="0" w:color="auto"/>
                                                                                            <w:bottom w:val="none" w:sz="0" w:space="0" w:color="auto"/>
                                                                                            <w:right w:val="none" w:sz="0" w:space="0" w:color="auto"/>
                                                                                          </w:divBdr>
                                                                                          <w:divsChild>
                                                                                            <w:div w:id="1274897437">
                                                                                              <w:marLeft w:val="0"/>
                                                                                              <w:marRight w:val="0"/>
                                                                                              <w:marTop w:val="0"/>
                                                                                              <w:marBottom w:val="0"/>
                                                                                              <w:divBdr>
                                                                                                <w:top w:val="none" w:sz="0" w:space="0" w:color="auto"/>
                                                                                                <w:left w:val="none" w:sz="0" w:space="0" w:color="auto"/>
                                                                                                <w:bottom w:val="none" w:sz="0" w:space="0" w:color="auto"/>
                                                                                                <w:right w:val="none" w:sz="0" w:space="0" w:color="auto"/>
                                                                                              </w:divBdr>
                                                                                              <w:divsChild>
                                                                                                <w:div w:id="1089348072">
                                                                                                  <w:marLeft w:val="0"/>
                                                                                                  <w:marRight w:val="0"/>
                                                                                                  <w:marTop w:val="0"/>
                                                                                                  <w:marBottom w:val="0"/>
                                                                                                  <w:divBdr>
                                                                                                    <w:top w:val="none" w:sz="0" w:space="0" w:color="auto"/>
                                                                                                    <w:left w:val="none" w:sz="0" w:space="0" w:color="auto"/>
                                                                                                    <w:bottom w:val="none" w:sz="0" w:space="0" w:color="auto"/>
                                                                                                    <w:right w:val="none" w:sz="0" w:space="0" w:color="auto"/>
                                                                                                  </w:divBdr>
                                                                                                  <w:divsChild>
                                                                                                    <w:div w:id="571309767">
                                                                                                      <w:marLeft w:val="0"/>
                                                                                                      <w:marRight w:val="0"/>
                                                                                                      <w:marTop w:val="0"/>
                                                                                                      <w:marBottom w:val="0"/>
                                                                                                      <w:divBdr>
                                                                                                        <w:top w:val="none" w:sz="0" w:space="0" w:color="auto"/>
                                                                                                        <w:left w:val="none" w:sz="0" w:space="0" w:color="auto"/>
                                                                                                        <w:bottom w:val="none" w:sz="0" w:space="0" w:color="auto"/>
                                                                                                        <w:right w:val="none" w:sz="0" w:space="0" w:color="auto"/>
                                                                                                      </w:divBdr>
                                                                                                      <w:divsChild>
                                                                                                        <w:div w:id="1238444946">
                                                                                                          <w:marLeft w:val="0"/>
                                                                                                          <w:marRight w:val="0"/>
                                                                                                          <w:marTop w:val="0"/>
                                                                                                          <w:marBottom w:val="0"/>
                                                                                                          <w:divBdr>
                                                                                                            <w:top w:val="none" w:sz="0" w:space="0" w:color="auto"/>
                                                                                                            <w:left w:val="none" w:sz="0" w:space="0" w:color="auto"/>
                                                                                                            <w:bottom w:val="none" w:sz="0" w:space="0" w:color="auto"/>
                                                                                                            <w:right w:val="none" w:sz="0" w:space="0" w:color="auto"/>
                                                                                                          </w:divBdr>
                                                                                                          <w:divsChild>
                                                                                                            <w:div w:id="333846124">
                                                                                                              <w:marLeft w:val="0"/>
                                                                                                              <w:marRight w:val="0"/>
                                                                                                              <w:marTop w:val="0"/>
                                                                                                              <w:marBottom w:val="0"/>
                                                                                                              <w:divBdr>
                                                                                                                <w:top w:val="none" w:sz="0" w:space="0" w:color="auto"/>
                                                                                                                <w:left w:val="none" w:sz="0" w:space="0" w:color="auto"/>
                                                                                                                <w:bottom w:val="none" w:sz="0" w:space="0" w:color="auto"/>
                                                                                                                <w:right w:val="none" w:sz="0" w:space="0" w:color="auto"/>
                                                                                                              </w:divBdr>
                                                                                                              <w:divsChild>
                                                                                                                <w:div w:id="1505703473">
                                                                                                                  <w:marLeft w:val="0"/>
                                                                                                                  <w:marRight w:val="0"/>
                                                                                                                  <w:marTop w:val="0"/>
                                                                                                                  <w:marBottom w:val="0"/>
                                                                                                                  <w:divBdr>
                                                                                                                    <w:top w:val="none" w:sz="0" w:space="0" w:color="auto"/>
                                                                                                                    <w:left w:val="none" w:sz="0" w:space="0" w:color="auto"/>
                                                                                                                    <w:bottom w:val="none" w:sz="0" w:space="0" w:color="auto"/>
                                                                                                                    <w:right w:val="none" w:sz="0" w:space="0" w:color="auto"/>
                                                                                                                  </w:divBdr>
                                                                                                                  <w:divsChild>
                                                                                                                    <w:div w:id="1165441354">
                                                                                                                      <w:marLeft w:val="0"/>
                                                                                                                      <w:marRight w:val="0"/>
                                                                                                                      <w:marTop w:val="0"/>
                                                                                                                      <w:marBottom w:val="0"/>
                                                                                                                      <w:divBdr>
                                                                                                                        <w:top w:val="none" w:sz="0" w:space="0" w:color="auto"/>
                                                                                                                        <w:left w:val="none" w:sz="0" w:space="0" w:color="auto"/>
                                                                                                                        <w:bottom w:val="none" w:sz="0" w:space="0" w:color="auto"/>
                                                                                                                        <w:right w:val="none" w:sz="0" w:space="0" w:color="auto"/>
                                                                                                                      </w:divBdr>
                                                                                                                      <w:divsChild>
                                                                                                                        <w:div w:id="544802718">
                                                                                                                          <w:marLeft w:val="0"/>
                                                                                                                          <w:marRight w:val="0"/>
                                                                                                                          <w:marTop w:val="0"/>
                                                                                                                          <w:marBottom w:val="0"/>
                                                                                                                          <w:divBdr>
                                                                                                                            <w:top w:val="none" w:sz="0" w:space="0" w:color="auto"/>
                                                                                                                            <w:left w:val="none" w:sz="0" w:space="0" w:color="auto"/>
                                                                                                                            <w:bottom w:val="none" w:sz="0" w:space="0" w:color="auto"/>
                                                                                                                            <w:right w:val="none" w:sz="0" w:space="0" w:color="auto"/>
                                                                                                                          </w:divBdr>
                                                                                                                          <w:divsChild>
                                                                                                                            <w:div w:id="60563612">
                                                                                                                              <w:marLeft w:val="0"/>
                                                                                                                              <w:marRight w:val="0"/>
                                                                                                                              <w:marTop w:val="0"/>
                                                                                                                              <w:marBottom w:val="0"/>
                                                                                                                              <w:divBdr>
                                                                                                                                <w:top w:val="none" w:sz="0" w:space="0" w:color="auto"/>
                                                                                                                                <w:left w:val="none" w:sz="0" w:space="0" w:color="auto"/>
                                                                                                                                <w:bottom w:val="none" w:sz="0" w:space="0" w:color="auto"/>
                                                                                                                                <w:right w:val="none" w:sz="0" w:space="0" w:color="auto"/>
                                                                                                                              </w:divBdr>
                                                                                                                              <w:divsChild>
                                                                                                                                <w:div w:id="199170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472737">
                                                                                      <w:marLeft w:val="0"/>
                                                                                      <w:marRight w:val="0"/>
                                                                                      <w:marTop w:val="240"/>
                                                                                      <w:marBottom w:val="60"/>
                                                                                      <w:divBdr>
                                                                                        <w:top w:val="none" w:sz="0" w:space="0" w:color="auto"/>
                                                                                        <w:left w:val="none" w:sz="0" w:space="0" w:color="auto"/>
                                                                                        <w:bottom w:val="none" w:sz="0" w:space="0" w:color="auto"/>
                                                                                        <w:right w:val="none" w:sz="0" w:space="0" w:color="auto"/>
                                                                                      </w:divBdr>
                                                                                      <w:divsChild>
                                                                                        <w:div w:id="355809040">
                                                                                          <w:marLeft w:val="0"/>
                                                                                          <w:marRight w:val="0"/>
                                                                                          <w:marTop w:val="0"/>
                                                                                          <w:marBottom w:val="0"/>
                                                                                          <w:divBdr>
                                                                                            <w:top w:val="none" w:sz="0" w:space="0" w:color="auto"/>
                                                                                            <w:left w:val="none" w:sz="0" w:space="0" w:color="auto"/>
                                                                                            <w:bottom w:val="none" w:sz="0" w:space="0" w:color="auto"/>
                                                                                            <w:right w:val="none" w:sz="0" w:space="0" w:color="auto"/>
                                                                                          </w:divBdr>
                                                                                          <w:divsChild>
                                                                                            <w:div w:id="2132629974">
                                                                                              <w:marLeft w:val="0"/>
                                                                                              <w:marRight w:val="0"/>
                                                                                              <w:marTop w:val="0"/>
                                                                                              <w:marBottom w:val="0"/>
                                                                                              <w:divBdr>
                                                                                                <w:top w:val="none" w:sz="0" w:space="0" w:color="auto"/>
                                                                                                <w:left w:val="none" w:sz="0" w:space="0" w:color="auto"/>
                                                                                                <w:bottom w:val="none" w:sz="0" w:space="0" w:color="auto"/>
                                                                                                <w:right w:val="none" w:sz="0" w:space="0" w:color="auto"/>
                                                                                              </w:divBdr>
                                                                                              <w:divsChild>
                                                                                                <w:div w:id="26835393">
                                                                                                  <w:marLeft w:val="0"/>
                                                                                                  <w:marRight w:val="0"/>
                                                                                                  <w:marTop w:val="0"/>
                                                                                                  <w:marBottom w:val="0"/>
                                                                                                  <w:divBdr>
                                                                                                    <w:top w:val="none" w:sz="0" w:space="0" w:color="auto"/>
                                                                                                    <w:left w:val="none" w:sz="0" w:space="0" w:color="auto"/>
                                                                                                    <w:bottom w:val="none" w:sz="0" w:space="0" w:color="auto"/>
                                                                                                    <w:right w:val="none" w:sz="0" w:space="0" w:color="auto"/>
                                                                                                  </w:divBdr>
                                                                                                  <w:divsChild>
                                                                                                    <w:div w:id="196352902">
                                                                                                      <w:marLeft w:val="0"/>
                                                                                                      <w:marRight w:val="0"/>
                                                                                                      <w:marTop w:val="0"/>
                                                                                                      <w:marBottom w:val="0"/>
                                                                                                      <w:divBdr>
                                                                                                        <w:top w:val="none" w:sz="0" w:space="0" w:color="auto"/>
                                                                                                        <w:left w:val="none" w:sz="0" w:space="0" w:color="auto"/>
                                                                                                        <w:bottom w:val="none" w:sz="0" w:space="0" w:color="auto"/>
                                                                                                        <w:right w:val="none" w:sz="0" w:space="0" w:color="auto"/>
                                                                                                      </w:divBdr>
                                                                                                      <w:divsChild>
                                                                                                        <w:div w:id="1951162358">
                                                                                                          <w:marLeft w:val="0"/>
                                                                                                          <w:marRight w:val="0"/>
                                                                                                          <w:marTop w:val="0"/>
                                                                                                          <w:marBottom w:val="0"/>
                                                                                                          <w:divBdr>
                                                                                                            <w:top w:val="none" w:sz="0" w:space="0" w:color="auto"/>
                                                                                                            <w:left w:val="none" w:sz="0" w:space="0" w:color="auto"/>
                                                                                                            <w:bottom w:val="none" w:sz="0" w:space="0" w:color="auto"/>
                                                                                                            <w:right w:val="none" w:sz="0" w:space="0" w:color="auto"/>
                                                                                                          </w:divBdr>
                                                                                                          <w:divsChild>
                                                                                                            <w:div w:id="480315499">
                                                                                                              <w:marLeft w:val="0"/>
                                                                                                              <w:marRight w:val="0"/>
                                                                                                              <w:marTop w:val="0"/>
                                                                                                              <w:marBottom w:val="0"/>
                                                                                                              <w:divBdr>
                                                                                                                <w:top w:val="none" w:sz="0" w:space="0" w:color="auto"/>
                                                                                                                <w:left w:val="none" w:sz="0" w:space="0" w:color="auto"/>
                                                                                                                <w:bottom w:val="none" w:sz="0" w:space="0" w:color="auto"/>
                                                                                                                <w:right w:val="none" w:sz="0" w:space="0" w:color="auto"/>
                                                                                                              </w:divBdr>
                                                                                                              <w:divsChild>
                                                                                                                <w:div w:id="1804344746">
                                                                                                                  <w:marLeft w:val="0"/>
                                                                                                                  <w:marRight w:val="0"/>
                                                                                                                  <w:marTop w:val="0"/>
                                                                                                                  <w:marBottom w:val="0"/>
                                                                                                                  <w:divBdr>
                                                                                                                    <w:top w:val="none" w:sz="0" w:space="0" w:color="auto"/>
                                                                                                                    <w:left w:val="none" w:sz="0" w:space="0" w:color="auto"/>
                                                                                                                    <w:bottom w:val="none" w:sz="0" w:space="0" w:color="auto"/>
                                                                                                                    <w:right w:val="none" w:sz="0" w:space="0" w:color="auto"/>
                                                                                                                  </w:divBdr>
                                                                                                                  <w:divsChild>
                                                                                                                    <w:div w:id="1741295383">
                                                                                                                      <w:marLeft w:val="0"/>
                                                                                                                      <w:marRight w:val="0"/>
                                                                                                                      <w:marTop w:val="0"/>
                                                                                                                      <w:marBottom w:val="0"/>
                                                                                                                      <w:divBdr>
                                                                                                                        <w:top w:val="none" w:sz="0" w:space="0" w:color="auto"/>
                                                                                                                        <w:left w:val="none" w:sz="0" w:space="0" w:color="auto"/>
                                                                                                                        <w:bottom w:val="none" w:sz="0" w:space="0" w:color="auto"/>
                                                                                                                        <w:right w:val="none" w:sz="0" w:space="0" w:color="auto"/>
                                                                                                                      </w:divBdr>
                                                                                                                      <w:divsChild>
                                                                                                                        <w:div w:id="727144754">
                                                                                                                          <w:marLeft w:val="0"/>
                                                                                                                          <w:marRight w:val="0"/>
                                                                                                                          <w:marTop w:val="0"/>
                                                                                                                          <w:marBottom w:val="0"/>
                                                                                                                          <w:divBdr>
                                                                                                                            <w:top w:val="none" w:sz="0" w:space="0" w:color="auto"/>
                                                                                                                            <w:left w:val="none" w:sz="0" w:space="0" w:color="auto"/>
                                                                                                                            <w:bottom w:val="none" w:sz="0" w:space="0" w:color="auto"/>
                                                                                                                            <w:right w:val="none" w:sz="0" w:space="0" w:color="auto"/>
                                                                                                                          </w:divBdr>
                                                                                                                          <w:divsChild>
                                                                                                                            <w:div w:id="159661572">
                                                                                                                              <w:marLeft w:val="0"/>
                                                                                                                              <w:marRight w:val="0"/>
                                                                                                                              <w:marTop w:val="0"/>
                                                                                                                              <w:marBottom w:val="0"/>
                                                                                                                              <w:divBdr>
                                                                                                                                <w:top w:val="none" w:sz="0" w:space="0" w:color="auto"/>
                                                                                                                                <w:left w:val="none" w:sz="0" w:space="0" w:color="auto"/>
                                                                                                                                <w:bottom w:val="none" w:sz="0" w:space="0" w:color="auto"/>
                                                                                                                                <w:right w:val="none" w:sz="0" w:space="0" w:color="auto"/>
                                                                                                                              </w:divBdr>
                                                                                                                              <w:divsChild>
                                                                                                                                <w:div w:id="173172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9364690">
                                          <w:marLeft w:val="0"/>
                                          <w:marRight w:val="0"/>
                                          <w:marTop w:val="0"/>
                                          <w:marBottom w:val="0"/>
                                          <w:divBdr>
                                            <w:top w:val="none" w:sz="0" w:space="0" w:color="auto"/>
                                            <w:left w:val="none" w:sz="0" w:space="0" w:color="auto"/>
                                            <w:bottom w:val="none" w:sz="0" w:space="0" w:color="auto"/>
                                            <w:right w:val="none" w:sz="0" w:space="0" w:color="auto"/>
                                          </w:divBdr>
                                          <w:divsChild>
                                            <w:div w:id="1400907421">
                                              <w:marLeft w:val="0"/>
                                              <w:marRight w:val="0"/>
                                              <w:marTop w:val="0"/>
                                              <w:marBottom w:val="0"/>
                                              <w:divBdr>
                                                <w:top w:val="none" w:sz="0" w:space="0" w:color="auto"/>
                                                <w:left w:val="none" w:sz="0" w:space="0" w:color="auto"/>
                                                <w:bottom w:val="none" w:sz="0" w:space="0" w:color="auto"/>
                                                <w:right w:val="none" w:sz="0" w:space="0" w:color="auto"/>
                                              </w:divBdr>
                                              <w:divsChild>
                                                <w:div w:id="1878271765">
                                                  <w:marLeft w:val="0"/>
                                                  <w:marRight w:val="0"/>
                                                  <w:marTop w:val="0"/>
                                                  <w:marBottom w:val="0"/>
                                                  <w:divBdr>
                                                    <w:top w:val="none" w:sz="0" w:space="0" w:color="auto"/>
                                                    <w:left w:val="none" w:sz="0" w:space="0" w:color="auto"/>
                                                    <w:bottom w:val="none" w:sz="0" w:space="0" w:color="auto"/>
                                                    <w:right w:val="none" w:sz="0" w:space="0" w:color="auto"/>
                                                  </w:divBdr>
                                                  <w:divsChild>
                                                    <w:div w:id="354113091">
                                                      <w:marLeft w:val="0"/>
                                                      <w:marRight w:val="0"/>
                                                      <w:marTop w:val="0"/>
                                                      <w:marBottom w:val="0"/>
                                                      <w:divBdr>
                                                        <w:top w:val="none" w:sz="0" w:space="0" w:color="auto"/>
                                                        <w:left w:val="none" w:sz="0" w:space="0" w:color="auto"/>
                                                        <w:bottom w:val="none" w:sz="0" w:space="0" w:color="auto"/>
                                                        <w:right w:val="none" w:sz="0" w:space="0" w:color="auto"/>
                                                      </w:divBdr>
                                                      <w:divsChild>
                                                        <w:div w:id="445584739">
                                                          <w:marLeft w:val="0"/>
                                                          <w:marRight w:val="0"/>
                                                          <w:marTop w:val="0"/>
                                                          <w:marBottom w:val="0"/>
                                                          <w:divBdr>
                                                            <w:top w:val="none" w:sz="0" w:space="0" w:color="auto"/>
                                                            <w:left w:val="none" w:sz="0" w:space="0" w:color="auto"/>
                                                            <w:bottom w:val="none" w:sz="0" w:space="0" w:color="auto"/>
                                                            <w:right w:val="none" w:sz="0" w:space="0" w:color="auto"/>
                                                          </w:divBdr>
                                                          <w:divsChild>
                                                            <w:div w:id="1282571206">
                                                              <w:marLeft w:val="0"/>
                                                              <w:marRight w:val="0"/>
                                                              <w:marTop w:val="0"/>
                                                              <w:marBottom w:val="240"/>
                                                              <w:divBdr>
                                                                <w:top w:val="none" w:sz="0" w:space="0" w:color="auto"/>
                                                                <w:left w:val="none" w:sz="0" w:space="0" w:color="auto"/>
                                                                <w:bottom w:val="none" w:sz="0" w:space="0" w:color="auto"/>
                                                                <w:right w:val="none" w:sz="0" w:space="0" w:color="auto"/>
                                                              </w:divBdr>
                                                              <w:divsChild>
                                                                <w:div w:id="1462461312">
                                                                  <w:marLeft w:val="0"/>
                                                                  <w:marRight w:val="0"/>
                                                                  <w:marTop w:val="0"/>
                                                                  <w:marBottom w:val="0"/>
                                                                  <w:divBdr>
                                                                    <w:top w:val="none" w:sz="0" w:space="0" w:color="auto"/>
                                                                    <w:left w:val="none" w:sz="0" w:space="0" w:color="auto"/>
                                                                    <w:bottom w:val="none" w:sz="0" w:space="0" w:color="auto"/>
                                                                    <w:right w:val="none" w:sz="0" w:space="0" w:color="auto"/>
                                                                  </w:divBdr>
                                                                  <w:divsChild>
                                                                    <w:div w:id="4610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15</Pages>
  <Words>3246</Words>
  <Characters>20455</Characters>
  <Application>Microsoft Office Word</Application>
  <DocSecurity>0</DocSecurity>
  <Lines>170</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2026-05-14T07:25:00Z</dcterms:created>
  <dcterms:modified xsi:type="dcterms:W3CDTF">2026-05-14T07:26:00Z</dcterms:modified>
</cp:coreProperties>
</file>