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FF6D0" w14:textId="77777777" w:rsidR="00402397" w:rsidRPr="00402397" w:rsidRDefault="00402397" w:rsidP="00402397">
      <w:pPr>
        <w:rPr>
          <w:b/>
          <w:bCs/>
        </w:rPr>
      </w:pPr>
      <w:r w:rsidRPr="00402397">
        <w:rPr>
          <w:b/>
          <w:bCs/>
        </w:rPr>
        <w:t xml:space="preserve">6.x Einführung eines </w:t>
      </w:r>
      <w:proofErr w:type="spellStart"/>
      <w:r w:rsidRPr="00402397">
        <w:rPr>
          <w:b/>
          <w:bCs/>
        </w:rPr>
        <w:t>Metrikfaktors</w:t>
      </w:r>
      <w:proofErr w:type="spellEnd"/>
      <w:r w:rsidRPr="00402397">
        <w:rPr>
          <w:b/>
          <w:bCs/>
        </w:rPr>
        <w:t xml:space="preserve"> im FRZK-Zustandsraum</w:t>
      </w:r>
    </w:p>
    <w:p w14:paraId="2DFC4462" w14:textId="77777777" w:rsidR="00402397" w:rsidRPr="00402397" w:rsidRDefault="00402397" w:rsidP="00402397">
      <w:r w:rsidRPr="00402397">
        <w:t>Die empirische Analyse der Lehrkraftperspektive zeigt, dass die beobachteten Zustände im semantischen Raum S</w:t>
      </w:r>
      <w:r w:rsidRPr="00402397">
        <w:rPr>
          <w:rFonts w:ascii="Cambria Math" w:hAnsi="Cambria Math" w:cs="Cambria Math"/>
        </w:rPr>
        <w:t>⊂</w:t>
      </w:r>
      <w:r w:rsidRPr="00402397">
        <w:t>R7\</w:t>
      </w:r>
      <w:proofErr w:type="spellStart"/>
      <w:r w:rsidRPr="00402397">
        <w:t>mathcal</w:t>
      </w:r>
      <w:proofErr w:type="spellEnd"/>
      <w:r w:rsidRPr="00402397">
        <w:t>{S} \</w:t>
      </w:r>
      <w:proofErr w:type="spellStart"/>
      <w:r w:rsidRPr="00402397">
        <w:t>subset</w:t>
      </w:r>
      <w:proofErr w:type="spellEnd"/>
      <w:r w:rsidRPr="00402397">
        <w:t xml:space="preserve"> \</w:t>
      </w:r>
      <w:proofErr w:type="spellStart"/>
      <w:r w:rsidRPr="00402397">
        <w:t>mathbb</w:t>
      </w:r>
      <w:proofErr w:type="spellEnd"/>
      <w:r w:rsidRPr="00402397">
        <w:t>{R}^7S</w:t>
      </w:r>
      <w:r w:rsidRPr="00402397">
        <w:rPr>
          <w:rFonts w:ascii="Cambria Math" w:hAnsi="Cambria Math" w:cs="Cambria Math"/>
        </w:rPr>
        <w:t>⊂</w:t>
      </w:r>
      <w:r w:rsidRPr="00402397">
        <w:t xml:space="preserve">R7 eine hohe Nähe zueinander aufweisen. Diese Nähe ist jedoch nicht notwendig Ausdruck struktureller Homogenität, sondern kann durch die metrischen Eigenschaften des zugrunde liegenden Raumes selbst bedingt sein. Insbesondere führen begrenzte Funktionsklassen und normierte Dimensionswerte zu einer </w:t>
      </w:r>
      <w:r w:rsidRPr="00402397">
        <w:rPr>
          <w:b/>
          <w:bCs/>
        </w:rPr>
        <w:t>Kontraktion des Zustandsraums</w:t>
      </w:r>
      <w:r w:rsidRPr="00402397">
        <w:t>, in der vorhandene Differenzstrukturen nur abgeschwächt sichtbar werden.</w:t>
      </w:r>
    </w:p>
    <w:p w14:paraId="41D82DA2" w14:textId="77777777" w:rsidR="00402397" w:rsidRPr="00402397" w:rsidRDefault="00402397" w:rsidP="00402397">
      <w:r w:rsidRPr="00402397">
        <w:t xml:space="preserve">Zur Freilegung dieser latenten Strukturen wird im Folgenden ein </w:t>
      </w:r>
      <w:proofErr w:type="spellStart"/>
      <w:r w:rsidRPr="00402397">
        <w:t>Metrikfaktor</w:t>
      </w:r>
      <w:proofErr w:type="spellEnd"/>
      <w:r w:rsidRPr="00402397">
        <w:t xml:space="preserve"> eingeführt, der als </w:t>
      </w:r>
      <w:proofErr w:type="spellStart"/>
      <w:r w:rsidRPr="00402397">
        <w:t>operatorische</w:t>
      </w:r>
      <w:proofErr w:type="spellEnd"/>
      <w:r w:rsidRPr="00402397">
        <w:t xml:space="preserve"> Erweiterung des metrischen Operators MMM im FRZK verstanden wird.</w:t>
      </w:r>
    </w:p>
    <w:p w14:paraId="1D5B7084" w14:textId="77777777" w:rsidR="00402397" w:rsidRPr="00402397" w:rsidRDefault="00402397" w:rsidP="00402397">
      <w:r w:rsidRPr="00402397">
        <w:pict w14:anchorId="5DB5FBB8">
          <v:rect id="_x0000_i1103" style="width:0;height:1.5pt" o:hralign="center" o:hrstd="t" o:hr="t" fillcolor="#a0a0a0" stroked="f"/>
        </w:pict>
      </w:r>
    </w:p>
    <w:p w14:paraId="57F82CDA" w14:textId="77777777" w:rsidR="00402397" w:rsidRPr="00402397" w:rsidRDefault="00402397" w:rsidP="00402397">
      <w:pPr>
        <w:rPr>
          <w:b/>
          <w:bCs/>
        </w:rPr>
      </w:pPr>
      <w:r w:rsidRPr="00402397">
        <w:rPr>
          <w:b/>
          <w:bCs/>
        </w:rPr>
        <w:t>6.x.1 Ausgangspunkt: Zustandsraum und Metrik</w:t>
      </w:r>
    </w:p>
    <w:p w14:paraId="66DD8A2C" w14:textId="77777777" w:rsidR="00402397" w:rsidRPr="00402397" w:rsidRDefault="00402397" w:rsidP="00402397">
      <w:r w:rsidRPr="00402397">
        <w:t>Ein Zustand ist gegeben durch:</w:t>
      </w:r>
    </w:p>
    <w:p w14:paraId="5C0AB82A" w14:textId="77777777" w:rsidR="00402397" w:rsidRPr="00402397" w:rsidRDefault="00402397" w:rsidP="00402397">
      <w:proofErr w:type="spellStart"/>
      <w:r w:rsidRPr="00402397">
        <w:t>Si</w:t>
      </w:r>
      <w:proofErr w:type="spellEnd"/>
      <w:r w:rsidRPr="00402397">
        <w:t>=(xi,</w:t>
      </w:r>
      <w:proofErr w:type="gramStart"/>
      <w:r w:rsidRPr="00402397">
        <w:t>1,xi</w:t>
      </w:r>
      <w:proofErr w:type="gramEnd"/>
      <w:r w:rsidRPr="00402397">
        <w:t>,2,…,xi,7)</w:t>
      </w:r>
      <w:r w:rsidRPr="00402397">
        <w:rPr>
          <w:rFonts w:ascii="Cambria Math" w:hAnsi="Cambria Math" w:cs="Cambria Math"/>
        </w:rPr>
        <w:t>∈</w:t>
      </w:r>
      <w:r w:rsidRPr="00402397">
        <w:t>R7(6.x.1)</w:t>
      </w:r>
      <w:proofErr w:type="spellStart"/>
      <w:r w:rsidRPr="00402397">
        <w:t>S_i</w:t>
      </w:r>
      <w:proofErr w:type="spellEnd"/>
      <w:r w:rsidRPr="00402397">
        <w:t xml:space="preserve"> = (x_{i,1}, x_{i,2}, \</w:t>
      </w:r>
      <w:proofErr w:type="spellStart"/>
      <w:r w:rsidRPr="00402397">
        <w:t>dots</w:t>
      </w:r>
      <w:proofErr w:type="spellEnd"/>
      <w:r w:rsidRPr="00402397">
        <w:t>, x_{i,7}) \in \</w:t>
      </w:r>
      <w:proofErr w:type="spellStart"/>
      <w:r w:rsidRPr="00402397">
        <w:t>mathbb</w:t>
      </w:r>
      <w:proofErr w:type="spellEnd"/>
      <w:r w:rsidRPr="00402397">
        <w:t>{R}^7 \tag{6.x.1}Si​=(xi,1​,xi,2​,…,xi,7​)</w:t>
      </w:r>
      <w:r w:rsidRPr="00402397">
        <w:rPr>
          <w:rFonts w:ascii="Cambria Math" w:hAnsi="Cambria Math" w:cs="Cambria Math"/>
        </w:rPr>
        <w:t>∈</w:t>
      </w:r>
      <w:r w:rsidRPr="00402397">
        <w:t xml:space="preserve">R7(6.x.1) </w:t>
      </w:r>
    </w:p>
    <w:p w14:paraId="2247F89A" w14:textId="77777777" w:rsidR="00402397" w:rsidRPr="00402397" w:rsidRDefault="00402397" w:rsidP="00402397">
      <w:r w:rsidRPr="00402397">
        <w:t>Der Schwerpunkt (Mittelwertoperator, vgl. 6.8.7) ist:</w:t>
      </w:r>
    </w:p>
    <w:p w14:paraId="3E190184" w14:textId="77777777" w:rsidR="00402397" w:rsidRPr="00402397" w:rsidRDefault="00402397" w:rsidP="00402397">
      <w:r w:rsidRPr="00402397">
        <w:t>Sˉ=1N∑i=1</w:t>
      </w:r>
      <w:proofErr w:type="gramStart"/>
      <w:r w:rsidRPr="00402397">
        <w:t>NSi(</w:t>
      </w:r>
      <w:proofErr w:type="gramEnd"/>
      <w:r w:rsidRPr="00402397">
        <w:t>6.x.2)\bar S = \</w:t>
      </w:r>
      <w:proofErr w:type="spellStart"/>
      <w:r w:rsidRPr="00402397">
        <w:t>frac</w:t>
      </w:r>
      <w:proofErr w:type="spellEnd"/>
      <w:r w:rsidRPr="00402397">
        <w:t>{1}{N} \</w:t>
      </w:r>
      <w:proofErr w:type="spellStart"/>
      <w:r w:rsidRPr="00402397">
        <w:t>sum</w:t>
      </w:r>
      <w:proofErr w:type="spellEnd"/>
      <w:r w:rsidRPr="00402397">
        <w:t xml:space="preserve">_{i=1}^{N} </w:t>
      </w:r>
      <w:proofErr w:type="spellStart"/>
      <w:r w:rsidRPr="00402397">
        <w:t>S_i</w:t>
      </w:r>
      <w:proofErr w:type="spellEnd"/>
      <w:r w:rsidRPr="00402397">
        <w:t xml:space="preserve"> \tag{6.x.2}Sˉ=N1​i=1∑N​Si​(6.x.2) </w:t>
      </w:r>
    </w:p>
    <w:p w14:paraId="605BE910" w14:textId="77777777" w:rsidR="00402397" w:rsidRPr="00402397" w:rsidRDefault="00402397" w:rsidP="00402397">
      <w:r w:rsidRPr="00402397">
        <w:t>Die Streuung der Zustände wird durch die quadratische Distanz zum Schwerpunkt beschrieben:</w:t>
      </w:r>
    </w:p>
    <w:p w14:paraId="4108E8EC" w14:textId="77777777" w:rsidR="00402397" w:rsidRPr="00402397" w:rsidRDefault="00402397" w:rsidP="00402397">
      <w:r w:rsidRPr="00402397">
        <w:t>Var(S)=1N∑i=1N</w:t>
      </w:r>
      <w:r w:rsidRPr="00402397">
        <w:rPr>
          <w:rFonts w:ascii="Cambria Math" w:hAnsi="Cambria Math" w:cs="Cambria Math"/>
        </w:rPr>
        <w:t>∥</w:t>
      </w:r>
      <w:r w:rsidRPr="00402397">
        <w:t>Si</w:t>
      </w:r>
      <w:r w:rsidRPr="00402397">
        <w:rPr>
          <w:rFonts w:cs="Calibri"/>
        </w:rPr>
        <w:t>−</w:t>
      </w:r>
      <w:r w:rsidRPr="00402397">
        <w:t>S</w:t>
      </w:r>
      <w:r w:rsidRPr="00402397">
        <w:rPr>
          <w:rFonts w:cs="Calibri"/>
        </w:rPr>
        <w:t>ˉ</w:t>
      </w:r>
      <w:r w:rsidRPr="00402397">
        <w:rPr>
          <w:rFonts w:ascii="Cambria Math" w:hAnsi="Cambria Math" w:cs="Cambria Math"/>
        </w:rPr>
        <w:t>∥</w:t>
      </w:r>
      <w:r w:rsidRPr="00402397">
        <w:t>2(</w:t>
      </w:r>
      <w:proofErr w:type="gramStart"/>
      <w:r w:rsidRPr="00402397">
        <w:t>6.x.3)\</w:t>
      </w:r>
      <w:proofErr w:type="spellStart"/>
      <w:proofErr w:type="gramEnd"/>
      <w:r w:rsidRPr="00402397">
        <w:t>mathrm</w:t>
      </w:r>
      <w:proofErr w:type="spellEnd"/>
      <w:r w:rsidRPr="00402397">
        <w:t>{Var}(S) = \</w:t>
      </w:r>
      <w:proofErr w:type="spellStart"/>
      <w:r w:rsidRPr="00402397">
        <w:t>frac</w:t>
      </w:r>
      <w:proofErr w:type="spellEnd"/>
      <w:r w:rsidRPr="00402397">
        <w:t>{1}{N} \</w:t>
      </w:r>
      <w:proofErr w:type="spellStart"/>
      <w:r w:rsidRPr="00402397">
        <w:t>sum</w:t>
      </w:r>
      <w:proofErr w:type="spellEnd"/>
      <w:r w:rsidRPr="00402397">
        <w:t>_{i=1}^{N} \|</w:t>
      </w:r>
      <w:proofErr w:type="spellStart"/>
      <w:r w:rsidRPr="00402397">
        <w:t>S_i</w:t>
      </w:r>
      <w:proofErr w:type="spellEnd"/>
      <w:r w:rsidRPr="00402397">
        <w:t xml:space="preserve"> - \bar S\|^2 \tag{6.x.3}Var(S)=N1​i=1∑N​</w:t>
      </w:r>
      <w:r w:rsidRPr="00402397">
        <w:rPr>
          <w:rFonts w:ascii="Cambria Math" w:hAnsi="Cambria Math" w:cs="Cambria Math"/>
        </w:rPr>
        <w:t>∥</w:t>
      </w:r>
      <w:r w:rsidRPr="00402397">
        <w:t>Si​−Sˉ</w:t>
      </w:r>
      <w:r w:rsidRPr="00402397">
        <w:rPr>
          <w:rFonts w:ascii="Cambria Math" w:hAnsi="Cambria Math" w:cs="Cambria Math"/>
        </w:rPr>
        <w:t>∥</w:t>
      </w:r>
      <w:r w:rsidRPr="00402397">
        <w:t xml:space="preserve">2(6.x.3) </w:t>
      </w:r>
    </w:p>
    <w:p w14:paraId="0DDC84F9" w14:textId="77777777" w:rsidR="00402397" w:rsidRPr="00402397" w:rsidRDefault="00402397" w:rsidP="00402397">
      <w:r w:rsidRPr="00402397">
        <w:t>Diese Definition entspricht der euklidischen Metrik im Zustandsraum.</w:t>
      </w:r>
    </w:p>
    <w:p w14:paraId="5FE5F2C3" w14:textId="77777777" w:rsidR="00402397" w:rsidRPr="00402397" w:rsidRDefault="00402397" w:rsidP="00402397">
      <w:r w:rsidRPr="00402397">
        <w:pict w14:anchorId="2986B742">
          <v:rect id="_x0000_i1104" style="width:0;height:1.5pt" o:hralign="center" o:hrstd="t" o:hr="t" fillcolor="#a0a0a0" stroked="f"/>
        </w:pict>
      </w:r>
    </w:p>
    <w:p w14:paraId="139F066C" w14:textId="77777777" w:rsidR="00402397" w:rsidRPr="00402397" w:rsidRDefault="00402397" w:rsidP="00402397">
      <w:pPr>
        <w:rPr>
          <w:b/>
          <w:bCs/>
        </w:rPr>
      </w:pPr>
      <w:r w:rsidRPr="00402397">
        <w:rPr>
          <w:b/>
          <w:bCs/>
        </w:rPr>
        <w:t>6.x.2 Problem der metrischen Kontraktion</w:t>
      </w:r>
    </w:p>
    <w:p w14:paraId="56C62012" w14:textId="77777777" w:rsidR="00402397" w:rsidRPr="00402397" w:rsidRDefault="00402397" w:rsidP="00402397">
      <w:r w:rsidRPr="00402397">
        <w:t>Aufgrund der Normierung der Dimensionen gilt:</w:t>
      </w:r>
    </w:p>
    <w:p w14:paraId="09C92D48" w14:textId="77777777" w:rsidR="00402397" w:rsidRPr="00402397" w:rsidRDefault="00402397" w:rsidP="00402397">
      <w:r w:rsidRPr="00402397">
        <w:rPr>
          <w:rFonts w:ascii="Cambria Math" w:hAnsi="Cambria Math" w:cs="Cambria Math"/>
        </w:rPr>
        <w:t>∣</w:t>
      </w:r>
      <w:proofErr w:type="spellStart"/>
      <w:proofErr w:type="gramStart"/>
      <w:r w:rsidRPr="00402397">
        <w:t>xi,j</w:t>
      </w:r>
      <w:proofErr w:type="spellEnd"/>
      <w:proofErr w:type="gramEnd"/>
      <w:r w:rsidRPr="00402397">
        <w:rPr>
          <w:rFonts w:ascii="Cambria Math" w:hAnsi="Cambria Math" w:cs="Cambria Math"/>
        </w:rPr>
        <w:t>∣</w:t>
      </w:r>
      <w:r w:rsidRPr="00402397">
        <w:rPr>
          <w:rFonts w:cs="Calibri"/>
        </w:rPr>
        <w:t>≤</w:t>
      </w:r>
      <w:proofErr w:type="spellStart"/>
      <w:r w:rsidRPr="00402397">
        <w:t>cmit</w:t>
      </w:r>
      <w:proofErr w:type="spellEnd"/>
      <w:r w:rsidRPr="00402397">
        <w:rPr>
          <w:rFonts w:cs="Calibri"/>
        </w:rPr>
        <w:t> </w:t>
      </w:r>
      <w:r w:rsidRPr="00402397">
        <w:t>kleinem</w:t>
      </w:r>
      <w:r w:rsidRPr="00402397">
        <w:rPr>
          <w:rFonts w:cs="Calibri"/>
        </w:rPr>
        <w:t> </w:t>
      </w:r>
      <w:r w:rsidRPr="00402397">
        <w:t>c(6.x.4)|x_{</w:t>
      </w:r>
      <w:proofErr w:type="spellStart"/>
      <w:r w:rsidRPr="00402397">
        <w:t>i,j</w:t>
      </w:r>
      <w:proofErr w:type="spellEnd"/>
      <w:r w:rsidRPr="00402397">
        <w:t>}| \</w:t>
      </w:r>
      <w:proofErr w:type="spellStart"/>
      <w:r w:rsidRPr="00402397">
        <w:t>leq</w:t>
      </w:r>
      <w:proofErr w:type="spellEnd"/>
      <w:r w:rsidRPr="00402397">
        <w:t xml:space="preserve"> c \</w:t>
      </w:r>
      <w:proofErr w:type="spellStart"/>
      <w:r w:rsidRPr="00402397">
        <w:t>quad</w:t>
      </w:r>
      <w:proofErr w:type="spellEnd"/>
      <w:r w:rsidRPr="00402397">
        <w:t xml:space="preserve"> \</w:t>
      </w:r>
      <w:proofErr w:type="spellStart"/>
      <w:r w:rsidRPr="00402397">
        <w:t>text</w:t>
      </w:r>
      <w:proofErr w:type="spellEnd"/>
      <w:r w:rsidRPr="00402397">
        <w:t>{mit kleinem } c \tag{6.x.4}</w:t>
      </w:r>
      <w:r w:rsidRPr="00402397">
        <w:rPr>
          <w:rFonts w:ascii="Cambria Math" w:hAnsi="Cambria Math" w:cs="Cambria Math"/>
        </w:rPr>
        <w:t>∣</w:t>
      </w:r>
      <w:proofErr w:type="spellStart"/>
      <w:r w:rsidRPr="00402397">
        <w:t>xi,j</w:t>
      </w:r>
      <w:proofErr w:type="spellEnd"/>
      <w:r w:rsidRPr="00402397">
        <w:t>​</w:t>
      </w:r>
      <w:r w:rsidRPr="00402397">
        <w:rPr>
          <w:rFonts w:ascii="Cambria Math" w:hAnsi="Cambria Math" w:cs="Cambria Math"/>
        </w:rPr>
        <w:t>∣</w:t>
      </w:r>
      <w:r w:rsidRPr="00402397">
        <w:t>≤</w:t>
      </w:r>
      <w:proofErr w:type="spellStart"/>
      <w:r w:rsidRPr="00402397">
        <w:t>cmit</w:t>
      </w:r>
      <w:proofErr w:type="spellEnd"/>
      <w:r w:rsidRPr="00402397">
        <w:t xml:space="preserve"> kleinem c(6.x.4) </w:t>
      </w:r>
    </w:p>
    <w:p w14:paraId="05DAD55D" w14:textId="77777777" w:rsidR="00402397" w:rsidRPr="00402397" w:rsidRDefault="00402397" w:rsidP="00402397">
      <w:r w:rsidRPr="00402397">
        <w:t>Daraus folgt:</w:t>
      </w:r>
    </w:p>
    <w:p w14:paraId="3737F8B9" w14:textId="77777777" w:rsidR="00402397" w:rsidRPr="00402397" w:rsidRDefault="00402397" w:rsidP="00402397">
      <w:r w:rsidRPr="00402397">
        <w:rPr>
          <w:rFonts w:ascii="Cambria Math" w:hAnsi="Cambria Math" w:cs="Cambria Math"/>
        </w:rPr>
        <w:t>∥</w:t>
      </w:r>
      <w:r w:rsidRPr="00402397">
        <w:t>Si</w:t>
      </w:r>
      <w:r w:rsidRPr="00402397">
        <w:rPr>
          <w:rFonts w:cs="Calibri"/>
        </w:rPr>
        <w:t>−</w:t>
      </w:r>
      <w:r w:rsidRPr="00402397">
        <w:t>S</w:t>
      </w:r>
      <w:r w:rsidRPr="00402397">
        <w:rPr>
          <w:rFonts w:cs="Calibri"/>
        </w:rPr>
        <w:t>ˉ</w:t>
      </w:r>
      <w:r w:rsidRPr="00402397">
        <w:rPr>
          <w:rFonts w:ascii="Cambria Math" w:hAnsi="Cambria Math" w:cs="Cambria Math"/>
        </w:rPr>
        <w:t>∥≪</w:t>
      </w:r>
      <w:r w:rsidRPr="00402397">
        <w:t>1(</w:t>
      </w:r>
      <w:proofErr w:type="gramStart"/>
      <w:r w:rsidRPr="00402397">
        <w:t>6.x.5)\</w:t>
      </w:r>
      <w:proofErr w:type="gramEnd"/>
      <w:r w:rsidRPr="00402397">
        <w:t>|</w:t>
      </w:r>
      <w:proofErr w:type="spellStart"/>
      <w:r w:rsidRPr="00402397">
        <w:t>S_i</w:t>
      </w:r>
      <w:proofErr w:type="spellEnd"/>
      <w:r w:rsidRPr="00402397">
        <w:t xml:space="preserve"> - \bar S\| \</w:t>
      </w:r>
      <w:proofErr w:type="spellStart"/>
      <w:r w:rsidRPr="00402397">
        <w:t>ll</w:t>
      </w:r>
      <w:proofErr w:type="spellEnd"/>
      <w:r w:rsidRPr="00402397">
        <w:t xml:space="preserve"> 1 \tag{6.x.5}</w:t>
      </w:r>
      <w:r w:rsidRPr="00402397">
        <w:rPr>
          <w:rFonts w:ascii="Cambria Math" w:hAnsi="Cambria Math" w:cs="Cambria Math"/>
        </w:rPr>
        <w:t>∥</w:t>
      </w:r>
      <w:r w:rsidRPr="00402397">
        <w:t>Si​−Sˉ</w:t>
      </w:r>
      <w:r w:rsidRPr="00402397">
        <w:rPr>
          <w:rFonts w:ascii="Cambria Math" w:hAnsi="Cambria Math" w:cs="Cambria Math"/>
        </w:rPr>
        <w:t>∥≪</w:t>
      </w:r>
      <w:r w:rsidRPr="00402397">
        <w:t xml:space="preserve">1(6.x.5) </w:t>
      </w:r>
    </w:p>
    <w:p w14:paraId="794DA3ED" w14:textId="77777777" w:rsidR="00402397" w:rsidRPr="00402397" w:rsidRDefault="00402397" w:rsidP="00402397">
      <w:r w:rsidRPr="00402397">
        <w:t>Die Konsequenz ist:</w:t>
      </w:r>
    </w:p>
    <w:p w14:paraId="3296A951" w14:textId="77777777" w:rsidR="00402397" w:rsidRPr="00402397" w:rsidRDefault="00402397" w:rsidP="00402397">
      <w:pPr>
        <w:numPr>
          <w:ilvl w:val="0"/>
          <w:numId w:val="4"/>
        </w:numPr>
      </w:pPr>
      <w:r w:rsidRPr="00402397">
        <w:t xml:space="preserve">geringe Distanzen </w:t>
      </w:r>
    </w:p>
    <w:p w14:paraId="58EA69C2" w14:textId="77777777" w:rsidR="00402397" w:rsidRPr="00402397" w:rsidRDefault="00402397" w:rsidP="00402397">
      <w:pPr>
        <w:numPr>
          <w:ilvl w:val="0"/>
          <w:numId w:val="4"/>
        </w:numPr>
      </w:pPr>
      <w:r w:rsidRPr="00402397">
        <w:t xml:space="preserve">geringe Varianz </w:t>
      </w:r>
    </w:p>
    <w:p w14:paraId="33E80F72" w14:textId="77777777" w:rsidR="00402397" w:rsidRPr="00402397" w:rsidRDefault="00402397" w:rsidP="00402397">
      <w:pPr>
        <w:numPr>
          <w:ilvl w:val="0"/>
          <w:numId w:val="4"/>
        </w:numPr>
      </w:pPr>
      <w:r w:rsidRPr="00402397">
        <w:t xml:space="preserve">visuell und strukturell „kompakte“ Zustandsverteilung </w:t>
      </w:r>
    </w:p>
    <w:p w14:paraId="68A54554" w14:textId="77777777" w:rsidR="00402397" w:rsidRPr="00402397" w:rsidRDefault="00402397" w:rsidP="00402397">
      <w:r w:rsidRPr="00402397">
        <w:t>Diese Kontraktion kann dazu führen, dass strukturelle Unterschiede zwischen Lehrkräften im beobachteten Raum unterrepräsentiert sind.</w:t>
      </w:r>
    </w:p>
    <w:p w14:paraId="27619B35" w14:textId="77777777" w:rsidR="00402397" w:rsidRPr="00402397" w:rsidRDefault="00402397" w:rsidP="00402397">
      <w:r w:rsidRPr="00402397">
        <w:pict w14:anchorId="30312AA8">
          <v:rect id="_x0000_i1105" style="width:0;height:1.5pt" o:hralign="center" o:hrstd="t" o:hr="t" fillcolor="#a0a0a0" stroked="f"/>
        </w:pict>
      </w:r>
    </w:p>
    <w:p w14:paraId="668C051C" w14:textId="77777777" w:rsidR="00402397" w:rsidRPr="00402397" w:rsidRDefault="00402397" w:rsidP="00402397">
      <w:pPr>
        <w:rPr>
          <w:b/>
          <w:bCs/>
        </w:rPr>
      </w:pPr>
      <w:r w:rsidRPr="00402397">
        <w:rPr>
          <w:b/>
          <w:bCs/>
        </w:rPr>
        <w:t xml:space="preserve">6.x.3 Definition des </w:t>
      </w:r>
      <w:proofErr w:type="spellStart"/>
      <w:r w:rsidRPr="00402397">
        <w:rPr>
          <w:b/>
          <w:bCs/>
        </w:rPr>
        <w:t>Metrikfaktors</w:t>
      </w:r>
      <w:proofErr w:type="spellEnd"/>
    </w:p>
    <w:p w14:paraId="24AD009B" w14:textId="77777777" w:rsidR="00402397" w:rsidRPr="00402397" w:rsidRDefault="00402397" w:rsidP="00402397">
      <w:r w:rsidRPr="00402397">
        <w:t xml:space="preserve">Zur Auflösung dieser Kontraktion wird ein skalierender </w:t>
      </w:r>
      <w:proofErr w:type="spellStart"/>
      <w:r w:rsidRPr="00402397">
        <w:t>Metrikoperator</w:t>
      </w:r>
      <w:proofErr w:type="spellEnd"/>
      <w:r w:rsidRPr="00402397">
        <w:t xml:space="preserve"> eingeführt:</w:t>
      </w:r>
    </w:p>
    <w:p w14:paraId="1BFCF056" w14:textId="77777777" w:rsidR="00402397" w:rsidRPr="00402397" w:rsidRDefault="00402397" w:rsidP="00402397">
      <w:r w:rsidRPr="00402397">
        <w:lastRenderedPageBreak/>
        <w:t>Mα:S→SM_\</w:t>
      </w:r>
      <w:proofErr w:type="spellStart"/>
      <w:proofErr w:type="gramStart"/>
      <w:r w:rsidRPr="00402397">
        <w:t>alpha</w:t>
      </w:r>
      <w:proofErr w:type="spellEnd"/>
      <w:r w:rsidRPr="00402397">
        <w:t xml:space="preserve"> :</w:t>
      </w:r>
      <w:proofErr w:type="gramEnd"/>
      <w:r w:rsidRPr="00402397">
        <w:t xml:space="preserve"> \</w:t>
      </w:r>
      <w:proofErr w:type="spellStart"/>
      <w:r w:rsidRPr="00402397">
        <w:t>mathcal</w:t>
      </w:r>
      <w:proofErr w:type="spellEnd"/>
      <w:r w:rsidRPr="00402397">
        <w:t>{S} \</w:t>
      </w:r>
      <w:proofErr w:type="spellStart"/>
      <w:r w:rsidRPr="00402397">
        <w:t>to</w:t>
      </w:r>
      <w:proofErr w:type="spellEnd"/>
      <w:r w:rsidRPr="00402397">
        <w:t xml:space="preserve"> \</w:t>
      </w:r>
      <w:proofErr w:type="spellStart"/>
      <w:r w:rsidRPr="00402397">
        <w:t>mathcal</w:t>
      </w:r>
      <w:proofErr w:type="spellEnd"/>
      <w:r w:rsidRPr="00402397">
        <w:t xml:space="preserve">{S}Mα​:S→S </w:t>
      </w:r>
    </w:p>
    <w:p w14:paraId="519CC54B" w14:textId="77777777" w:rsidR="00402397" w:rsidRPr="00402397" w:rsidRDefault="00402397" w:rsidP="00402397">
      <w:r w:rsidRPr="00402397">
        <w:t>mit:</w:t>
      </w:r>
    </w:p>
    <w:p w14:paraId="0649B4FA" w14:textId="77777777" w:rsidR="00402397" w:rsidRPr="00402397" w:rsidRDefault="00402397" w:rsidP="00402397">
      <w:r w:rsidRPr="00402397">
        <w:t>Mα(Si)=Si′=Sˉ+α</w:t>
      </w:r>
      <w:r w:rsidRPr="00402397">
        <w:rPr>
          <w:rFonts w:ascii="Cambria Math" w:hAnsi="Cambria Math" w:cs="Cambria Math"/>
        </w:rPr>
        <w:t>⋅</w:t>
      </w:r>
      <w:r w:rsidRPr="00402397">
        <w:t>(Si</w:t>
      </w:r>
      <w:r w:rsidRPr="00402397">
        <w:rPr>
          <w:rFonts w:cs="Calibri"/>
        </w:rPr>
        <w:t>−</w:t>
      </w:r>
      <w:proofErr w:type="gramStart"/>
      <w:r w:rsidRPr="00402397">
        <w:t>S</w:t>
      </w:r>
      <w:r w:rsidRPr="00402397">
        <w:rPr>
          <w:rFonts w:cs="Calibri"/>
        </w:rPr>
        <w:t>ˉ</w:t>
      </w:r>
      <w:r w:rsidRPr="00402397">
        <w:t>)(</w:t>
      </w:r>
      <w:proofErr w:type="gramEnd"/>
      <w:r w:rsidRPr="00402397">
        <w:t>6.x.6)M_\</w:t>
      </w:r>
      <w:proofErr w:type="spellStart"/>
      <w:r w:rsidRPr="00402397">
        <w:t>alpha</w:t>
      </w:r>
      <w:proofErr w:type="spellEnd"/>
      <w:r w:rsidRPr="00402397">
        <w:t>(</w:t>
      </w:r>
      <w:proofErr w:type="spellStart"/>
      <w:r w:rsidRPr="00402397">
        <w:t>S_i</w:t>
      </w:r>
      <w:proofErr w:type="spellEnd"/>
      <w:r w:rsidRPr="00402397">
        <w:t xml:space="preserve">) = </w:t>
      </w:r>
      <w:proofErr w:type="spellStart"/>
      <w:r w:rsidRPr="00402397">
        <w:t>S_i</w:t>
      </w:r>
      <w:proofErr w:type="spellEnd"/>
      <w:r w:rsidRPr="00402397">
        <w:t>' = \bar S + \</w:t>
      </w:r>
      <w:proofErr w:type="spellStart"/>
      <w:r w:rsidRPr="00402397">
        <w:t>alpha</w:t>
      </w:r>
      <w:proofErr w:type="spellEnd"/>
      <w:r w:rsidRPr="00402397">
        <w:t xml:space="preserve"> \</w:t>
      </w:r>
      <w:proofErr w:type="spellStart"/>
      <w:r w:rsidRPr="00402397">
        <w:t>cdot</w:t>
      </w:r>
      <w:proofErr w:type="spellEnd"/>
      <w:r w:rsidRPr="00402397">
        <w:t xml:space="preserve"> (</w:t>
      </w:r>
      <w:proofErr w:type="spellStart"/>
      <w:r w:rsidRPr="00402397">
        <w:t>S_i</w:t>
      </w:r>
      <w:proofErr w:type="spellEnd"/>
      <w:r w:rsidRPr="00402397">
        <w:t xml:space="preserve"> - \bar S) \tag{6.x.6}Mα​(Si​)=Si′​=Sˉ+α</w:t>
      </w:r>
      <w:r w:rsidRPr="00402397">
        <w:rPr>
          <w:rFonts w:ascii="Cambria Math" w:hAnsi="Cambria Math" w:cs="Cambria Math"/>
        </w:rPr>
        <w:t>⋅</w:t>
      </w:r>
      <w:r w:rsidRPr="00402397">
        <w:t xml:space="preserve">(Si​−Sˉ)(6.x.6) </w:t>
      </w:r>
    </w:p>
    <w:p w14:paraId="54B08F6B" w14:textId="77777777" w:rsidR="00402397" w:rsidRPr="00402397" w:rsidRDefault="00402397" w:rsidP="00402397">
      <w:r w:rsidRPr="00402397">
        <w:t>wobei:</w:t>
      </w:r>
    </w:p>
    <w:p w14:paraId="147AE958" w14:textId="77777777" w:rsidR="00402397" w:rsidRPr="00402397" w:rsidRDefault="00402397" w:rsidP="00402397">
      <w:r w:rsidRPr="00402397">
        <w:t>α</w:t>
      </w:r>
      <w:r w:rsidRPr="00402397">
        <w:rPr>
          <w:rFonts w:ascii="Cambria Math" w:hAnsi="Cambria Math" w:cs="Cambria Math"/>
        </w:rPr>
        <w:t>∈</w:t>
      </w:r>
      <w:r w:rsidRPr="00402397">
        <w:t>R</w:t>
      </w:r>
      <w:proofErr w:type="gramStart"/>
      <w:r w:rsidRPr="00402397">
        <w:t>+,</w:t>
      </w:r>
      <w:r w:rsidRPr="00402397">
        <w:rPr>
          <w:rFonts w:cs="Calibri"/>
        </w:rPr>
        <w:t>α</w:t>
      </w:r>
      <w:proofErr w:type="gramEnd"/>
      <w:r w:rsidRPr="00402397">
        <w:t>&gt;0\</w:t>
      </w:r>
      <w:proofErr w:type="spellStart"/>
      <w:r w:rsidRPr="00402397">
        <w:t>alpha</w:t>
      </w:r>
      <w:proofErr w:type="spellEnd"/>
      <w:r w:rsidRPr="00402397">
        <w:t xml:space="preserve"> \in \</w:t>
      </w:r>
      <w:proofErr w:type="spellStart"/>
      <w:r w:rsidRPr="00402397">
        <w:t>mathbb</w:t>
      </w:r>
      <w:proofErr w:type="spellEnd"/>
      <w:r w:rsidRPr="00402397">
        <w:t>{R}^+, \</w:t>
      </w:r>
      <w:proofErr w:type="spellStart"/>
      <w:r w:rsidRPr="00402397">
        <w:t>quad</w:t>
      </w:r>
      <w:proofErr w:type="spellEnd"/>
      <w:r w:rsidRPr="00402397">
        <w:t xml:space="preserve"> \</w:t>
      </w:r>
      <w:proofErr w:type="spellStart"/>
      <w:r w:rsidRPr="00402397">
        <w:t>alpha</w:t>
      </w:r>
      <w:proofErr w:type="spellEnd"/>
      <w:r w:rsidRPr="00402397">
        <w:t xml:space="preserve"> &gt; 0α</w:t>
      </w:r>
      <w:r w:rsidRPr="00402397">
        <w:rPr>
          <w:rFonts w:ascii="Cambria Math" w:hAnsi="Cambria Math" w:cs="Cambria Math"/>
        </w:rPr>
        <w:t>∈</w:t>
      </w:r>
      <w:r w:rsidRPr="00402397">
        <w:t xml:space="preserve">R+,α&gt;0 </w:t>
      </w:r>
    </w:p>
    <w:p w14:paraId="4A5696E8" w14:textId="77777777" w:rsidR="00402397" w:rsidRPr="00402397" w:rsidRDefault="00402397" w:rsidP="00402397">
      <w:r w:rsidRPr="00402397">
        <w:pict w14:anchorId="693E340A">
          <v:rect id="_x0000_i1106" style="width:0;height:1.5pt" o:hralign="center" o:hrstd="t" o:hr="t" fillcolor="#a0a0a0" stroked="f"/>
        </w:pict>
      </w:r>
    </w:p>
    <w:p w14:paraId="76E8161F" w14:textId="77777777" w:rsidR="00402397" w:rsidRPr="00402397" w:rsidRDefault="00402397" w:rsidP="00402397">
      <w:pPr>
        <w:rPr>
          <w:b/>
          <w:bCs/>
        </w:rPr>
      </w:pPr>
      <w:r w:rsidRPr="00402397">
        <w:rPr>
          <w:b/>
          <w:bCs/>
        </w:rPr>
        <w:t xml:space="preserve">6.x.4 Eigenschaften des </w:t>
      </w:r>
      <w:proofErr w:type="spellStart"/>
      <w:r w:rsidRPr="00402397">
        <w:rPr>
          <w:b/>
          <w:bCs/>
        </w:rPr>
        <w:t>Metrikoperators</w:t>
      </w:r>
      <w:proofErr w:type="spellEnd"/>
    </w:p>
    <w:p w14:paraId="40A5AD48" w14:textId="77777777" w:rsidR="00402397" w:rsidRPr="00402397" w:rsidRDefault="00402397" w:rsidP="00402397">
      <w:pPr>
        <w:rPr>
          <w:b/>
          <w:bCs/>
        </w:rPr>
      </w:pPr>
      <w:r w:rsidRPr="00402397">
        <w:rPr>
          <w:b/>
          <w:bCs/>
        </w:rPr>
        <w:t>(1) Invarianz des Schwerpunktes</w:t>
      </w:r>
    </w:p>
    <w:p w14:paraId="2EF56D1D" w14:textId="77777777" w:rsidR="00402397" w:rsidRPr="00402397" w:rsidRDefault="00402397" w:rsidP="00402397">
      <w:r w:rsidRPr="00402397">
        <w:t>Sˉ′=1N∑Si′=1N∑(Sˉ+α(Si−Sˉ))\bar S' = \</w:t>
      </w:r>
      <w:proofErr w:type="spellStart"/>
      <w:r w:rsidRPr="00402397">
        <w:t>frac</w:t>
      </w:r>
      <w:proofErr w:type="spellEnd"/>
      <w:r w:rsidRPr="00402397">
        <w:t>{1}{N} \</w:t>
      </w:r>
      <w:proofErr w:type="spellStart"/>
      <w:r w:rsidRPr="00402397">
        <w:t>sum</w:t>
      </w:r>
      <w:proofErr w:type="spellEnd"/>
      <w:r w:rsidRPr="00402397">
        <w:t xml:space="preserve"> </w:t>
      </w:r>
      <w:proofErr w:type="spellStart"/>
      <w:r w:rsidRPr="00402397">
        <w:t>S_i</w:t>
      </w:r>
      <w:proofErr w:type="spellEnd"/>
      <w:r w:rsidRPr="00402397">
        <w:t>' = \</w:t>
      </w:r>
      <w:proofErr w:type="spellStart"/>
      <w:r w:rsidRPr="00402397">
        <w:t>frac</w:t>
      </w:r>
      <w:proofErr w:type="spellEnd"/>
      <w:r w:rsidRPr="00402397">
        <w:t>{1}{N} \</w:t>
      </w:r>
      <w:proofErr w:type="spellStart"/>
      <w:r w:rsidRPr="00402397">
        <w:t>sum</w:t>
      </w:r>
      <w:proofErr w:type="spellEnd"/>
      <w:r w:rsidRPr="00402397">
        <w:t xml:space="preserve"> \</w:t>
      </w:r>
      <w:proofErr w:type="spellStart"/>
      <w:r w:rsidRPr="00402397">
        <w:t>left</w:t>
      </w:r>
      <w:proofErr w:type="spellEnd"/>
      <w:r w:rsidRPr="00402397">
        <w:t>( \bar S + \</w:t>
      </w:r>
      <w:proofErr w:type="spellStart"/>
      <w:r w:rsidRPr="00402397">
        <w:t>alpha</w:t>
      </w:r>
      <w:proofErr w:type="spellEnd"/>
      <w:r w:rsidRPr="00402397">
        <w:t xml:space="preserve"> (</w:t>
      </w:r>
      <w:proofErr w:type="spellStart"/>
      <w:r w:rsidRPr="00402397">
        <w:t>S_i</w:t>
      </w:r>
      <w:proofErr w:type="spellEnd"/>
      <w:r w:rsidRPr="00402397">
        <w:t xml:space="preserve"> - \bar S) \</w:t>
      </w:r>
      <w:proofErr w:type="spellStart"/>
      <w:r w:rsidRPr="00402397">
        <w:t>right</w:t>
      </w:r>
      <w:proofErr w:type="spellEnd"/>
      <w:r w:rsidRPr="00402397">
        <w:t>)Sˉ′=N1​∑Si′​=N1​∑(Sˉ+α(Si​−Sˉ)) =Sˉ+α</w:t>
      </w:r>
      <w:r w:rsidRPr="00402397">
        <w:rPr>
          <w:rFonts w:ascii="Cambria Math" w:hAnsi="Cambria Math" w:cs="Cambria Math"/>
        </w:rPr>
        <w:t>⋅</w:t>
      </w:r>
      <w:r w:rsidRPr="00402397">
        <w:t>(1N</w:t>
      </w:r>
      <w:r w:rsidRPr="00402397">
        <w:rPr>
          <w:rFonts w:cs="Calibri"/>
        </w:rPr>
        <w:t>∑</w:t>
      </w:r>
      <w:r w:rsidRPr="00402397">
        <w:t>(Si</w:t>
      </w:r>
      <w:r w:rsidRPr="00402397">
        <w:rPr>
          <w:rFonts w:cs="Calibri"/>
        </w:rPr>
        <w:t>−</w:t>
      </w:r>
      <w:r w:rsidRPr="00402397">
        <w:t>S</w:t>
      </w:r>
      <w:r w:rsidRPr="00402397">
        <w:rPr>
          <w:rFonts w:cs="Calibri"/>
        </w:rPr>
        <w:t>ˉ</w:t>
      </w:r>
      <w:r w:rsidRPr="00402397">
        <w:t>))= \bar S + \</w:t>
      </w:r>
      <w:proofErr w:type="spellStart"/>
      <w:r w:rsidRPr="00402397">
        <w:t>alpha</w:t>
      </w:r>
      <w:proofErr w:type="spellEnd"/>
      <w:r w:rsidRPr="00402397">
        <w:t xml:space="preserve"> \</w:t>
      </w:r>
      <w:proofErr w:type="spellStart"/>
      <w:r w:rsidRPr="00402397">
        <w:t>cdot</w:t>
      </w:r>
      <w:proofErr w:type="spellEnd"/>
      <w:r w:rsidRPr="00402397">
        <w:t xml:space="preserve"> \</w:t>
      </w:r>
      <w:proofErr w:type="spellStart"/>
      <w:r w:rsidRPr="00402397">
        <w:t>left</w:t>
      </w:r>
      <w:proofErr w:type="spellEnd"/>
      <w:r w:rsidRPr="00402397">
        <w:t>( \</w:t>
      </w:r>
      <w:proofErr w:type="spellStart"/>
      <w:r w:rsidRPr="00402397">
        <w:t>frac</w:t>
      </w:r>
      <w:proofErr w:type="spellEnd"/>
      <w:r w:rsidRPr="00402397">
        <w:t>{1}{N} \</w:t>
      </w:r>
      <w:proofErr w:type="spellStart"/>
      <w:r w:rsidRPr="00402397">
        <w:t>sum</w:t>
      </w:r>
      <w:proofErr w:type="spellEnd"/>
      <w:r w:rsidRPr="00402397">
        <w:t xml:space="preserve"> (</w:t>
      </w:r>
      <w:proofErr w:type="spellStart"/>
      <w:r w:rsidRPr="00402397">
        <w:t>S_i</w:t>
      </w:r>
      <w:proofErr w:type="spellEnd"/>
      <w:r w:rsidRPr="00402397">
        <w:t xml:space="preserve"> - \bar S) \</w:t>
      </w:r>
      <w:proofErr w:type="spellStart"/>
      <w:r w:rsidRPr="00402397">
        <w:t>right</w:t>
      </w:r>
      <w:proofErr w:type="spellEnd"/>
      <w:r w:rsidRPr="00402397">
        <w:t>)=Sˉ+α</w:t>
      </w:r>
      <w:r w:rsidRPr="00402397">
        <w:rPr>
          <w:rFonts w:ascii="Cambria Math" w:hAnsi="Cambria Math" w:cs="Cambria Math"/>
        </w:rPr>
        <w:t>⋅</w:t>
      </w:r>
      <w:r w:rsidRPr="00402397">
        <w:t xml:space="preserve">(N1​∑(Si​−Sˉ)) </w:t>
      </w:r>
    </w:p>
    <w:p w14:paraId="1867AFBA" w14:textId="77777777" w:rsidR="00402397" w:rsidRPr="00402397" w:rsidRDefault="00402397" w:rsidP="00402397">
      <w:r w:rsidRPr="00402397">
        <w:t>Da gilt:</w:t>
      </w:r>
    </w:p>
    <w:p w14:paraId="5CCD4344" w14:textId="77777777" w:rsidR="00402397" w:rsidRPr="00402397" w:rsidRDefault="00402397" w:rsidP="00402397">
      <w:r w:rsidRPr="00402397">
        <w:t>∑(Si−</w:t>
      </w:r>
      <w:proofErr w:type="gramStart"/>
      <w:r w:rsidRPr="00402397">
        <w:t>Sˉ)=</w:t>
      </w:r>
      <w:proofErr w:type="gramEnd"/>
      <w:r w:rsidRPr="00402397">
        <w:t>0\</w:t>
      </w:r>
      <w:proofErr w:type="spellStart"/>
      <w:r w:rsidRPr="00402397">
        <w:t>sum</w:t>
      </w:r>
      <w:proofErr w:type="spellEnd"/>
      <w:r w:rsidRPr="00402397">
        <w:t xml:space="preserve"> (</w:t>
      </w:r>
      <w:proofErr w:type="spellStart"/>
      <w:r w:rsidRPr="00402397">
        <w:t>S_i</w:t>
      </w:r>
      <w:proofErr w:type="spellEnd"/>
      <w:r w:rsidRPr="00402397">
        <w:t xml:space="preserve"> - \bar S) = 0∑(Si​−Sˉ)=0 </w:t>
      </w:r>
    </w:p>
    <w:p w14:paraId="499A7998" w14:textId="77777777" w:rsidR="00402397" w:rsidRPr="00402397" w:rsidRDefault="00402397" w:rsidP="00402397">
      <w:r w:rsidRPr="00402397">
        <w:t>folgt:</w:t>
      </w:r>
    </w:p>
    <w:p w14:paraId="463799A7" w14:textId="77777777" w:rsidR="00402397" w:rsidRPr="00402397" w:rsidRDefault="00402397" w:rsidP="00402397">
      <w:r w:rsidRPr="00402397">
        <w:t>Sˉ′=</w:t>
      </w:r>
      <w:proofErr w:type="gramStart"/>
      <w:r w:rsidRPr="00402397">
        <w:t>Sˉ(</w:t>
      </w:r>
      <w:proofErr w:type="gramEnd"/>
      <w:r w:rsidRPr="00402397">
        <w:t xml:space="preserve">6.x.7)\bar S' = \bar S \tag{6.x.7}Sˉ′=Sˉ(6.x.7) </w:t>
      </w:r>
    </w:p>
    <w:p w14:paraId="5E0E88E9" w14:textId="77777777" w:rsidR="00402397" w:rsidRPr="00402397" w:rsidRDefault="00402397" w:rsidP="00402397">
      <w:r w:rsidRPr="00402397">
        <w:pict w14:anchorId="125F48A4">
          <v:rect id="_x0000_i1107" style="width:0;height:1.5pt" o:hralign="center" o:hrstd="t" o:hr="t" fillcolor="#a0a0a0" stroked="f"/>
        </w:pict>
      </w:r>
    </w:p>
    <w:p w14:paraId="6EA74C67" w14:textId="77777777" w:rsidR="00402397" w:rsidRPr="00402397" w:rsidRDefault="00402397" w:rsidP="00402397">
      <w:pPr>
        <w:rPr>
          <w:b/>
          <w:bCs/>
        </w:rPr>
      </w:pPr>
      <w:r w:rsidRPr="00402397">
        <w:rPr>
          <w:b/>
          <w:bCs/>
        </w:rPr>
        <w:t>(2) Skalierung der Distanzen</w:t>
      </w:r>
    </w:p>
    <w:p w14:paraId="232AEBA1" w14:textId="77777777" w:rsidR="00402397" w:rsidRPr="00402397" w:rsidRDefault="00402397" w:rsidP="00402397">
      <w:proofErr w:type="spellStart"/>
      <w:r w:rsidRPr="00402397">
        <w:t>Si</w:t>
      </w:r>
      <w:proofErr w:type="spellEnd"/>
      <w:r w:rsidRPr="00402397">
        <w:t>′−Sˉ=α(Si−Sˉ)</w:t>
      </w:r>
      <w:proofErr w:type="spellStart"/>
      <w:r w:rsidRPr="00402397">
        <w:t>S_i</w:t>
      </w:r>
      <w:proofErr w:type="spellEnd"/>
      <w:r w:rsidRPr="00402397">
        <w:t>' - \bar S = \</w:t>
      </w:r>
      <w:proofErr w:type="spellStart"/>
      <w:r w:rsidRPr="00402397">
        <w:t>alpha</w:t>
      </w:r>
      <w:proofErr w:type="spellEnd"/>
      <w:r w:rsidRPr="00402397">
        <w:t xml:space="preserve"> (</w:t>
      </w:r>
      <w:proofErr w:type="spellStart"/>
      <w:r w:rsidRPr="00402397">
        <w:t>S_i</w:t>
      </w:r>
      <w:proofErr w:type="spellEnd"/>
      <w:r w:rsidRPr="00402397">
        <w:t xml:space="preserve"> - \bar S)Si′​−Sˉ=α(Si​−Sˉ) </w:t>
      </w:r>
      <w:r w:rsidRPr="00402397">
        <w:rPr>
          <w:rFonts w:ascii="Cambria Math" w:hAnsi="Cambria Math" w:cs="Cambria Math"/>
        </w:rPr>
        <w:t>⇒∥</w:t>
      </w:r>
      <w:r w:rsidRPr="00402397">
        <w:t>Si</w:t>
      </w:r>
      <w:r w:rsidRPr="00402397">
        <w:rPr>
          <w:rFonts w:cs="Calibri"/>
        </w:rPr>
        <w:t>′−</w:t>
      </w:r>
      <w:r w:rsidRPr="00402397">
        <w:t>S</w:t>
      </w:r>
      <w:r w:rsidRPr="00402397">
        <w:rPr>
          <w:rFonts w:cs="Calibri"/>
        </w:rPr>
        <w:t>ˉ</w:t>
      </w:r>
      <w:r w:rsidRPr="00402397">
        <w:rPr>
          <w:rFonts w:ascii="Cambria Math" w:hAnsi="Cambria Math" w:cs="Cambria Math"/>
        </w:rPr>
        <w:t>∥</w:t>
      </w:r>
      <w:r w:rsidRPr="00402397">
        <w:t>=</w:t>
      </w:r>
      <w:r w:rsidRPr="00402397">
        <w:rPr>
          <w:rFonts w:cs="Calibri"/>
        </w:rPr>
        <w:t>α</w:t>
      </w:r>
      <w:r w:rsidRPr="00402397">
        <w:rPr>
          <w:rFonts w:ascii="Cambria Math" w:hAnsi="Cambria Math" w:cs="Cambria Math"/>
        </w:rPr>
        <w:t>∥</w:t>
      </w:r>
      <w:r w:rsidRPr="00402397">
        <w:t>Si</w:t>
      </w:r>
      <w:r w:rsidRPr="00402397">
        <w:rPr>
          <w:rFonts w:cs="Calibri"/>
        </w:rPr>
        <w:t>−</w:t>
      </w:r>
      <w:r w:rsidRPr="00402397">
        <w:t>S</w:t>
      </w:r>
      <w:r w:rsidRPr="00402397">
        <w:rPr>
          <w:rFonts w:cs="Calibri"/>
        </w:rPr>
        <w:t>ˉ</w:t>
      </w:r>
      <w:r w:rsidRPr="00402397">
        <w:rPr>
          <w:rFonts w:ascii="Cambria Math" w:hAnsi="Cambria Math" w:cs="Cambria Math"/>
        </w:rPr>
        <w:t>∥</w:t>
      </w:r>
      <w:r w:rsidRPr="00402397">
        <w:t>(6.x.8)\</w:t>
      </w:r>
      <w:proofErr w:type="spellStart"/>
      <w:r w:rsidRPr="00402397">
        <w:t>Rightarrow</w:t>
      </w:r>
      <w:proofErr w:type="spellEnd"/>
      <w:r w:rsidRPr="00402397">
        <w:t xml:space="preserve"> \|</w:t>
      </w:r>
      <w:proofErr w:type="spellStart"/>
      <w:r w:rsidRPr="00402397">
        <w:t>S_i</w:t>
      </w:r>
      <w:proofErr w:type="spellEnd"/>
      <w:r w:rsidRPr="00402397">
        <w:t>' - \bar S\| = \</w:t>
      </w:r>
      <w:proofErr w:type="spellStart"/>
      <w:r w:rsidRPr="00402397">
        <w:t>alpha</w:t>
      </w:r>
      <w:proofErr w:type="spellEnd"/>
      <w:r w:rsidRPr="00402397">
        <w:t xml:space="preserve"> \|</w:t>
      </w:r>
      <w:proofErr w:type="spellStart"/>
      <w:r w:rsidRPr="00402397">
        <w:t>S_i</w:t>
      </w:r>
      <w:proofErr w:type="spellEnd"/>
      <w:r w:rsidRPr="00402397">
        <w:t xml:space="preserve"> - \bar S\| \tag{6.x.8}</w:t>
      </w:r>
      <w:r w:rsidRPr="00402397">
        <w:rPr>
          <w:rFonts w:ascii="Cambria Math" w:hAnsi="Cambria Math" w:cs="Cambria Math"/>
        </w:rPr>
        <w:t>⇒∥</w:t>
      </w:r>
      <w:r w:rsidRPr="00402397">
        <w:t>Si</w:t>
      </w:r>
      <w:r w:rsidRPr="00402397">
        <w:rPr>
          <w:rFonts w:cs="Calibri"/>
        </w:rPr>
        <w:t>′</w:t>
      </w:r>
      <w:r w:rsidRPr="00402397">
        <w:t>​−Sˉ</w:t>
      </w:r>
      <w:r w:rsidRPr="00402397">
        <w:rPr>
          <w:rFonts w:ascii="Cambria Math" w:hAnsi="Cambria Math" w:cs="Cambria Math"/>
        </w:rPr>
        <w:t>∥</w:t>
      </w:r>
      <w:r w:rsidRPr="00402397">
        <w:t>=α</w:t>
      </w:r>
      <w:r w:rsidRPr="00402397">
        <w:rPr>
          <w:rFonts w:ascii="Cambria Math" w:hAnsi="Cambria Math" w:cs="Cambria Math"/>
        </w:rPr>
        <w:t>∥</w:t>
      </w:r>
      <w:r w:rsidRPr="00402397">
        <w:t>Si​−Sˉ</w:t>
      </w:r>
      <w:r w:rsidRPr="00402397">
        <w:rPr>
          <w:rFonts w:ascii="Cambria Math" w:hAnsi="Cambria Math" w:cs="Cambria Math"/>
        </w:rPr>
        <w:t>∥</w:t>
      </w:r>
      <w:r w:rsidRPr="00402397">
        <w:t xml:space="preserve">(6.x.8) </w:t>
      </w:r>
    </w:p>
    <w:p w14:paraId="409E3BA8" w14:textId="77777777" w:rsidR="00402397" w:rsidRPr="00402397" w:rsidRDefault="00402397" w:rsidP="00402397">
      <w:r w:rsidRPr="00402397">
        <w:pict w14:anchorId="6C72695B">
          <v:rect id="_x0000_i1108" style="width:0;height:1.5pt" o:hralign="center" o:hrstd="t" o:hr="t" fillcolor="#a0a0a0" stroked="f"/>
        </w:pict>
      </w:r>
    </w:p>
    <w:p w14:paraId="11637067" w14:textId="77777777" w:rsidR="00402397" w:rsidRPr="00402397" w:rsidRDefault="00402397" w:rsidP="00402397">
      <w:pPr>
        <w:rPr>
          <w:b/>
          <w:bCs/>
        </w:rPr>
      </w:pPr>
      <w:r w:rsidRPr="00402397">
        <w:rPr>
          <w:b/>
          <w:bCs/>
        </w:rPr>
        <w:t>(3) Skalierung der Varianz</w:t>
      </w:r>
    </w:p>
    <w:p w14:paraId="2EDBE720" w14:textId="77777777" w:rsidR="00402397" w:rsidRPr="00402397" w:rsidRDefault="00402397" w:rsidP="00402397">
      <w:r w:rsidRPr="00402397">
        <w:t>Var(S′)=1N∑</w:t>
      </w:r>
      <w:r w:rsidRPr="00402397">
        <w:rPr>
          <w:rFonts w:ascii="Cambria Math" w:hAnsi="Cambria Math" w:cs="Cambria Math"/>
        </w:rPr>
        <w:t>∥</w:t>
      </w:r>
      <w:r w:rsidRPr="00402397">
        <w:t>Si</w:t>
      </w:r>
      <w:r w:rsidRPr="00402397">
        <w:rPr>
          <w:rFonts w:cs="Calibri"/>
        </w:rPr>
        <w:t>′−</w:t>
      </w:r>
      <w:r w:rsidRPr="00402397">
        <w:t>S</w:t>
      </w:r>
      <w:r w:rsidRPr="00402397">
        <w:rPr>
          <w:rFonts w:cs="Calibri"/>
        </w:rPr>
        <w:t>ˉ</w:t>
      </w:r>
      <w:r w:rsidRPr="00402397">
        <w:rPr>
          <w:rFonts w:ascii="Cambria Math" w:hAnsi="Cambria Math" w:cs="Cambria Math"/>
        </w:rPr>
        <w:t>∥</w:t>
      </w:r>
      <w:r w:rsidRPr="00402397">
        <w:t>2\</w:t>
      </w:r>
      <w:proofErr w:type="spellStart"/>
      <w:r w:rsidRPr="00402397">
        <w:t>mathrm</w:t>
      </w:r>
      <w:proofErr w:type="spellEnd"/>
      <w:r w:rsidRPr="00402397">
        <w:t>{Var}(S') = \</w:t>
      </w:r>
      <w:proofErr w:type="spellStart"/>
      <w:r w:rsidRPr="00402397">
        <w:t>frac</w:t>
      </w:r>
      <w:proofErr w:type="spellEnd"/>
      <w:r w:rsidRPr="00402397">
        <w:t>{1}{N} \</w:t>
      </w:r>
      <w:proofErr w:type="spellStart"/>
      <w:r w:rsidRPr="00402397">
        <w:t>sum</w:t>
      </w:r>
      <w:proofErr w:type="spellEnd"/>
      <w:r w:rsidRPr="00402397">
        <w:t xml:space="preserve"> \|</w:t>
      </w:r>
      <w:proofErr w:type="spellStart"/>
      <w:r w:rsidRPr="00402397">
        <w:t>S_i</w:t>
      </w:r>
      <w:proofErr w:type="spellEnd"/>
      <w:r w:rsidRPr="00402397">
        <w:t>' - \bar S\|^2Var(S′)=N1​∑</w:t>
      </w:r>
      <w:r w:rsidRPr="00402397">
        <w:rPr>
          <w:rFonts w:ascii="Cambria Math" w:hAnsi="Cambria Math" w:cs="Cambria Math"/>
        </w:rPr>
        <w:t>∥</w:t>
      </w:r>
      <w:r w:rsidRPr="00402397">
        <w:t>Si</w:t>
      </w:r>
      <w:r w:rsidRPr="00402397">
        <w:rPr>
          <w:rFonts w:cs="Calibri"/>
        </w:rPr>
        <w:t>′</w:t>
      </w:r>
      <w:r w:rsidRPr="00402397">
        <w:t>​−Sˉ</w:t>
      </w:r>
      <w:r w:rsidRPr="00402397">
        <w:rPr>
          <w:rFonts w:ascii="Cambria Math" w:hAnsi="Cambria Math" w:cs="Cambria Math"/>
        </w:rPr>
        <w:t>∥</w:t>
      </w:r>
      <w:r w:rsidRPr="00402397">
        <w:t>2 =1N∑α2</w:t>
      </w:r>
      <w:r w:rsidRPr="00402397">
        <w:rPr>
          <w:rFonts w:ascii="Cambria Math" w:hAnsi="Cambria Math" w:cs="Cambria Math"/>
        </w:rPr>
        <w:t>∥</w:t>
      </w:r>
      <w:r w:rsidRPr="00402397">
        <w:t>Si</w:t>
      </w:r>
      <w:r w:rsidRPr="00402397">
        <w:rPr>
          <w:rFonts w:cs="Calibri"/>
        </w:rPr>
        <w:t>−</w:t>
      </w:r>
      <w:r w:rsidRPr="00402397">
        <w:t>S</w:t>
      </w:r>
      <w:r w:rsidRPr="00402397">
        <w:rPr>
          <w:rFonts w:cs="Calibri"/>
        </w:rPr>
        <w:t>ˉ</w:t>
      </w:r>
      <w:r w:rsidRPr="00402397">
        <w:rPr>
          <w:rFonts w:ascii="Cambria Math" w:hAnsi="Cambria Math" w:cs="Cambria Math"/>
        </w:rPr>
        <w:t>∥</w:t>
      </w:r>
      <w:r w:rsidRPr="00402397">
        <w:t>2= \</w:t>
      </w:r>
      <w:proofErr w:type="spellStart"/>
      <w:r w:rsidRPr="00402397">
        <w:t>frac</w:t>
      </w:r>
      <w:proofErr w:type="spellEnd"/>
      <w:r w:rsidRPr="00402397">
        <w:t>{1}{N} \</w:t>
      </w:r>
      <w:proofErr w:type="spellStart"/>
      <w:r w:rsidRPr="00402397">
        <w:t>sum</w:t>
      </w:r>
      <w:proofErr w:type="spellEnd"/>
      <w:r w:rsidRPr="00402397">
        <w:t xml:space="preserve"> \alpha^2 \|</w:t>
      </w:r>
      <w:proofErr w:type="spellStart"/>
      <w:r w:rsidRPr="00402397">
        <w:t>S_i</w:t>
      </w:r>
      <w:proofErr w:type="spellEnd"/>
      <w:r w:rsidRPr="00402397">
        <w:t xml:space="preserve"> - \bar S\|^2=N1​∑α2</w:t>
      </w:r>
      <w:r w:rsidRPr="00402397">
        <w:rPr>
          <w:rFonts w:ascii="Cambria Math" w:hAnsi="Cambria Math" w:cs="Cambria Math"/>
        </w:rPr>
        <w:t>∥</w:t>
      </w:r>
      <w:r w:rsidRPr="00402397">
        <w:t>Si​−Sˉ</w:t>
      </w:r>
      <w:r w:rsidRPr="00402397">
        <w:rPr>
          <w:rFonts w:ascii="Cambria Math" w:hAnsi="Cambria Math" w:cs="Cambria Math"/>
        </w:rPr>
        <w:t>∥</w:t>
      </w:r>
      <w:r w:rsidRPr="00402397">
        <w:t>2 =α2</w:t>
      </w:r>
      <w:r w:rsidRPr="00402397">
        <w:rPr>
          <w:rFonts w:ascii="Cambria Math" w:hAnsi="Cambria Math" w:cs="Cambria Math"/>
        </w:rPr>
        <w:t>⋅</w:t>
      </w:r>
      <w:r w:rsidRPr="00402397">
        <w:t>Var(S)(6.x.9)= \alpha^2 \</w:t>
      </w:r>
      <w:proofErr w:type="spellStart"/>
      <w:r w:rsidRPr="00402397">
        <w:t>cdot</w:t>
      </w:r>
      <w:proofErr w:type="spellEnd"/>
      <w:r w:rsidRPr="00402397">
        <w:t xml:space="preserve"> \</w:t>
      </w:r>
      <w:proofErr w:type="spellStart"/>
      <w:r w:rsidRPr="00402397">
        <w:t>mathrm</w:t>
      </w:r>
      <w:proofErr w:type="spellEnd"/>
      <w:r w:rsidRPr="00402397">
        <w:t>{Var}(S) \tag{6.x.9}=α2</w:t>
      </w:r>
      <w:r w:rsidRPr="00402397">
        <w:rPr>
          <w:rFonts w:ascii="Cambria Math" w:hAnsi="Cambria Math" w:cs="Cambria Math"/>
        </w:rPr>
        <w:t>⋅</w:t>
      </w:r>
      <w:r w:rsidRPr="00402397">
        <w:t xml:space="preserve">Var(S)(6.x.9) </w:t>
      </w:r>
    </w:p>
    <w:p w14:paraId="453E89F2" w14:textId="77777777" w:rsidR="00402397" w:rsidRPr="00402397" w:rsidRDefault="00402397" w:rsidP="00402397">
      <w:r w:rsidRPr="00402397">
        <w:pict w14:anchorId="7C40C795">
          <v:rect id="_x0000_i1109" style="width:0;height:1.5pt" o:hralign="center" o:hrstd="t" o:hr="t" fillcolor="#a0a0a0" stroked="f"/>
        </w:pict>
      </w:r>
    </w:p>
    <w:p w14:paraId="0B3EE228" w14:textId="77777777" w:rsidR="00402397" w:rsidRPr="00402397" w:rsidRDefault="00402397" w:rsidP="00402397">
      <w:pPr>
        <w:rPr>
          <w:b/>
          <w:bCs/>
        </w:rPr>
      </w:pPr>
      <w:r w:rsidRPr="00402397">
        <w:rPr>
          <w:b/>
          <w:bCs/>
        </w:rPr>
        <w:t>6.x.5 Interpretation im FRZK</w:t>
      </w:r>
    </w:p>
    <w:p w14:paraId="0676D8D3" w14:textId="77777777" w:rsidR="00402397" w:rsidRPr="00402397" w:rsidRDefault="00402397" w:rsidP="00402397">
      <w:r w:rsidRPr="00402397">
        <w:t>Der Operator MαM_\</w:t>
      </w:r>
      <w:proofErr w:type="spellStart"/>
      <w:r w:rsidRPr="00402397">
        <w:t>alphaM</w:t>
      </w:r>
      <w:proofErr w:type="spellEnd"/>
      <w:r w:rsidRPr="00402397">
        <w:t>α​ ist eine Erweiterung des metrischen Operators MMM (vgl. 6.8.2). Während MMM die Abbildung in den Zustandsraum leistet, modifiziert MαM_\</w:t>
      </w:r>
      <w:proofErr w:type="spellStart"/>
      <w:r w:rsidRPr="00402397">
        <w:t>alphaM</w:t>
      </w:r>
      <w:proofErr w:type="spellEnd"/>
      <w:r w:rsidRPr="00402397">
        <w:t xml:space="preserve">α​ die </w:t>
      </w:r>
      <w:r w:rsidRPr="00402397">
        <w:rPr>
          <w:b/>
          <w:bCs/>
        </w:rPr>
        <w:t>Geometrie dieses Raumes selbst</w:t>
      </w:r>
      <w:r w:rsidRPr="00402397">
        <w:t>.</w:t>
      </w:r>
    </w:p>
    <w:p w14:paraId="1868C449" w14:textId="77777777" w:rsidR="00402397" w:rsidRPr="00402397" w:rsidRDefault="00402397" w:rsidP="00402397">
      <w:r w:rsidRPr="00402397">
        <w:t>Damit gilt:</w:t>
      </w:r>
    </w:p>
    <w:p w14:paraId="063EEFC0" w14:textId="77777777" w:rsidR="00402397" w:rsidRPr="00402397" w:rsidRDefault="00402397" w:rsidP="00402397">
      <w:proofErr w:type="spellStart"/>
      <w:r w:rsidRPr="00402397">
        <w:t>Si</w:t>
      </w:r>
      <w:proofErr w:type="spellEnd"/>
      <w:r w:rsidRPr="00402397">
        <w:t>=(</w:t>
      </w:r>
      <w:proofErr w:type="spellStart"/>
      <w:r w:rsidRPr="00402397">
        <w:t>M</w:t>
      </w:r>
      <w:r w:rsidRPr="00402397">
        <w:rPr>
          <w:rFonts w:ascii="Cambria Math" w:hAnsi="Cambria Math" w:cs="Cambria Math"/>
        </w:rPr>
        <w:t>∘</w:t>
      </w:r>
      <w:r w:rsidRPr="00402397">
        <w:t>E</w:t>
      </w:r>
      <w:r w:rsidRPr="00402397">
        <w:rPr>
          <w:rFonts w:ascii="Cambria Math" w:hAnsi="Cambria Math" w:cs="Cambria Math"/>
        </w:rPr>
        <w:t>∘</w:t>
      </w:r>
      <w:r w:rsidRPr="00402397">
        <w:t>R</w:t>
      </w:r>
      <w:r w:rsidRPr="00402397">
        <w:rPr>
          <w:rFonts w:ascii="Cambria Math" w:hAnsi="Cambria Math" w:cs="Cambria Math"/>
        </w:rPr>
        <w:t>∘</w:t>
      </w:r>
      <w:r w:rsidRPr="00402397">
        <w:rPr>
          <w:rFonts w:cs="Calibri"/>
        </w:rPr>
        <w:t>σ</w:t>
      </w:r>
      <w:proofErr w:type="spellEnd"/>
      <w:r w:rsidRPr="00402397">
        <w:t>)(ui)</w:t>
      </w:r>
      <w:proofErr w:type="spellStart"/>
      <w:r w:rsidRPr="00402397">
        <w:t>S_i</w:t>
      </w:r>
      <w:proofErr w:type="spellEnd"/>
      <w:r w:rsidRPr="00402397">
        <w:t xml:space="preserve"> = (M \</w:t>
      </w:r>
      <w:proofErr w:type="spellStart"/>
      <w:r w:rsidRPr="00402397">
        <w:t>circ</w:t>
      </w:r>
      <w:proofErr w:type="spellEnd"/>
      <w:r w:rsidRPr="00402397">
        <w:t xml:space="preserve"> E \</w:t>
      </w:r>
      <w:proofErr w:type="spellStart"/>
      <w:r w:rsidRPr="00402397">
        <w:t>circ</w:t>
      </w:r>
      <w:proofErr w:type="spellEnd"/>
      <w:r w:rsidRPr="00402397">
        <w:t xml:space="preserve"> R \</w:t>
      </w:r>
      <w:proofErr w:type="spellStart"/>
      <w:r w:rsidRPr="00402397">
        <w:t>circ</w:t>
      </w:r>
      <w:proofErr w:type="spellEnd"/>
      <w:r w:rsidRPr="00402397">
        <w:t xml:space="preserve"> \</w:t>
      </w:r>
      <w:proofErr w:type="spellStart"/>
      <w:r w:rsidRPr="00402397">
        <w:t>sigma</w:t>
      </w:r>
      <w:proofErr w:type="spellEnd"/>
      <w:r w:rsidRPr="00402397">
        <w:t>)(</w:t>
      </w:r>
      <w:proofErr w:type="spellStart"/>
      <w:r w:rsidRPr="00402397">
        <w:t>u_i</w:t>
      </w:r>
      <w:proofErr w:type="spellEnd"/>
      <w:r w:rsidRPr="00402397">
        <w:t>)Si​=(</w:t>
      </w:r>
      <w:proofErr w:type="spellStart"/>
      <w:r w:rsidRPr="00402397">
        <w:t>M</w:t>
      </w:r>
      <w:r w:rsidRPr="00402397">
        <w:rPr>
          <w:rFonts w:ascii="Cambria Math" w:hAnsi="Cambria Math" w:cs="Cambria Math"/>
        </w:rPr>
        <w:t>∘</w:t>
      </w:r>
      <w:r w:rsidRPr="00402397">
        <w:t>E</w:t>
      </w:r>
      <w:r w:rsidRPr="00402397">
        <w:rPr>
          <w:rFonts w:ascii="Cambria Math" w:hAnsi="Cambria Math" w:cs="Cambria Math"/>
        </w:rPr>
        <w:t>∘</w:t>
      </w:r>
      <w:r w:rsidRPr="00402397">
        <w:t>R</w:t>
      </w:r>
      <w:r w:rsidRPr="00402397">
        <w:rPr>
          <w:rFonts w:ascii="Cambria Math" w:hAnsi="Cambria Math" w:cs="Cambria Math"/>
        </w:rPr>
        <w:t>∘</w:t>
      </w:r>
      <w:r w:rsidRPr="00402397">
        <w:t>σ</w:t>
      </w:r>
      <w:proofErr w:type="spellEnd"/>
      <w:r w:rsidRPr="00402397">
        <w:t>)(ui​) Si′=(Mα</w:t>
      </w:r>
      <w:r w:rsidRPr="00402397">
        <w:rPr>
          <w:rFonts w:ascii="Cambria Math" w:hAnsi="Cambria Math" w:cs="Cambria Math"/>
        </w:rPr>
        <w:t>∘</w:t>
      </w:r>
      <w:proofErr w:type="spellStart"/>
      <w:r w:rsidRPr="00402397">
        <w:t>M</w:t>
      </w:r>
      <w:r w:rsidRPr="00402397">
        <w:rPr>
          <w:rFonts w:ascii="Cambria Math" w:hAnsi="Cambria Math" w:cs="Cambria Math"/>
        </w:rPr>
        <w:t>∘</w:t>
      </w:r>
      <w:r w:rsidRPr="00402397">
        <w:t>E</w:t>
      </w:r>
      <w:r w:rsidRPr="00402397">
        <w:rPr>
          <w:rFonts w:ascii="Cambria Math" w:hAnsi="Cambria Math" w:cs="Cambria Math"/>
        </w:rPr>
        <w:t>∘</w:t>
      </w:r>
      <w:r w:rsidRPr="00402397">
        <w:t>R</w:t>
      </w:r>
      <w:r w:rsidRPr="00402397">
        <w:rPr>
          <w:rFonts w:ascii="Cambria Math" w:hAnsi="Cambria Math" w:cs="Cambria Math"/>
        </w:rPr>
        <w:t>∘</w:t>
      </w:r>
      <w:r w:rsidRPr="00402397">
        <w:rPr>
          <w:rFonts w:cs="Calibri"/>
        </w:rPr>
        <w:t>σ</w:t>
      </w:r>
      <w:proofErr w:type="spellEnd"/>
      <w:r w:rsidRPr="00402397">
        <w:t>)(ui)(6.x.10)</w:t>
      </w:r>
      <w:proofErr w:type="spellStart"/>
      <w:r w:rsidRPr="00402397">
        <w:t>S_i</w:t>
      </w:r>
      <w:proofErr w:type="spellEnd"/>
      <w:r w:rsidRPr="00402397">
        <w:t>' = (M_\</w:t>
      </w:r>
      <w:proofErr w:type="spellStart"/>
      <w:r w:rsidRPr="00402397">
        <w:t>alpha</w:t>
      </w:r>
      <w:proofErr w:type="spellEnd"/>
      <w:r w:rsidRPr="00402397">
        <w:t xml:space="preserve"> \</w:t>
      </w:r>
      <w:proofErr w:type="spellStart"/>
      <w:r w:rsidRPr="00402397">
        <w:t>circ</w:t>
      </w:r>
      <w:proofErr w:type="spellEnd"/>
      <w:r w:rsidRPr="00402397">
        <w:t xml:space="preserve"> M \</w:t>
      </w:r>
      <w:proofErr w:type="spellStart"/>
      <w:r w:rsidRPr="00402397">
        <w:t>circ</w:t>
      </w:r>
      <w:proofErr w:type="spellEnd"/>
      <w:r w:rsidRPr="00402397">
        <w:t xml:space="preserve"> E \</w:t>
      </w:r>
      <w:proofErr w:type="spellStart"/>
      <w:r w:rsidRPr="00402397">
        <w:t>circ</w:t>
      </w:r>
      <w:proofErr w:type="spellEnd"/>
      <w:r w:rsidRPr="00402397">
        <w:t xml:space="preserve"> R \</w:t>
      </w:r>
      <w:proofErr w:type="spellStart"/>
      <w:r w:rsidRPr="00402397">
        <w:t>circ</w:t>
      </w:r>
      <w:proofErr w:type="spellEnd"/>
      <w:r w:rsidRPr="00402397">
        <w:t xml:space="preserve"> \</w:t>
      </w:r>
      <w:proofErr w:type="spellStart"/>
      <w:r w:rsidRPr="00402397">
        <w:t>sigma</w:t>
      </w:r>
      <w:proofErr w:type="spellEnd"/>
      <w:r w:rsidRPr="00402397">
        <w:t>)(</w:t>
      </w:r>
      <w:proofErr w:type="spellStart"/>
      <w:r w:rsidRPr="00402397">
        <w:t>u_i</w:t>
      </w:r>
      <w:proofErr w:type="spellEnd"/>
      <w:r w:rsidRPr="00402397">
        <w:t>) \tag{6.x.10}Si′​=(Mα​</w:t>
      </w:r>
      <w:r w:rsidRPr="00402397">
        <w:rPr>
          <w:rFonts w:ascii="Cambria Math" w:hAnsi="Cambria Math" w:cs="Cambria Math"/>
        </w:rPr>
        <w:t>∘</w:t>
      </w:r>
      <w:proofErr w:type="spellStart"/>
      <w:r w:rsidRPr="00402397">
        <w:t>M</w:t>
      </w:r>
      <w:r w:rsidRPr="00402397">
        <w:rPr>
          <w:rFonts w:ascii="Cambria Math" w:hAnsi="Cambria Math" w:cs="Cambria Math"/>
        </w:rPr>
        <w:t>∘</w:t>
      </w:r>
      <w:r w:rsidRPr="00402397">
        <w:t>E</w:t>
      </w:r>
      <w:r w:rsidRPr="00402397">
        <w:rPr>
          <w:rFonts w:ascii="Cambria Math" w:hAnsi="Cambria Math" w:cs="Cambria Math"/>
        </w:rPr>
        <w:t>∘</w:t>
      </w:r>
      <w:r w:rsidRPr="00402397">
        <w:t>R</w:t>
      </w:r>
      <w:r w:rsidRPr="00402397">
        <w:rPr>
          <w:rFonts w:ascii="Cambria Math" w:hAnsi="Cambria Math" w:cs="Cambria Math"/>
        </w:rPr>
        <w:t>∘</w:t>
      </w:r>
      <w:r w:rsidRPr="00402397">
        <w:t>σ</w:t>
      </w:r>
      <w:proofErr w:type="spellEnd"/>
      <w:r w:rsidRPr="00402397">
        <w:t xml:space="preserve">)(ui​)(6.x.10) </w:t>
      </w:r>
    </w:p>
    <w:p w14:paraId="37805A50" w14:textId="77777777" w:rsidR="00402397" w:rsidRPr="00402397" w:rsidRDefault="00402397" w:rsidP="00402397">
      <w:r w:rsidRPr="00402397">
        <w:t xml:space="preserve">Der </w:t>
      </w:r>
      <w:proofErr w:type="spellStart"/>
      <w:r w:rsidRPr="00402397">
        <w:t>Metrikfaktor</w:t>
      </w:r>
      <w:proofErr w:type="spellEnd"/>
      <w:r w:rsidRPr="00402397">
        <w:t xml:space="preserve"> wirkt somit nicht auf die Semantik, sondern auf deren </w:t>
      </w:r>
      <w:r w:rsidRPr="00402397">
        <w:rPr>
          <w:b/>
          <w:bCs/>
        </w:rPr>
        <w:t>geometrische Repräsentation</w:t>
      </w:r>
      <w:r w:rsidRPr="00402397">
        <w:t>.</w:t>
      </w:r>
    </w:p>
    <w:p w14:paraId="5215866E" w14:textId="77777777" w:rsidR="00402397" w:rsidRPr="00402397" w:rsidRDefault="00402397" w:rsidP="00402397">
      <w:r w:rsidRPr="00402397">
        <w:pict w14:anchorId="5C35A553">
          <v:rect id="_x0000_i1110" style="width:0;height:1.5pt" o:hralign="center" o:hrstd="t" o:hr="t" fillcolor="#a0a0a0" stroked="f"/>
        </w:pict>
      </w:r>
    </w:p>
    <w:p w14:paraId="1ED2FBDC" w14:textId="77777777" w:rsidR="00402397" w:rsidRPr="00402397" w:rsidRDefault="00402397" w:rsidP="00402397">
      <w:pPr>
        <w:rPr>
          <w:b/>
          <w:bCs/>
        </w:rPr>
      </w:pPr>
      <w:r w:rsidRPr="00402397">
        <w:rPr>
          <w:b/>
          <w:bCs/>
        </w:rPr>
        <w:lastRenderedPageBreak/>
        <w:t>6.x.6 Strukturinvarianz</w:t>
      </w:r>
    </w:p>
    <w:p w14:paraId="1F14EEDB" w14:textId="77777777" w:rsidR="00402397" w:rsidRPr="00402397" w:rsidRDefault="00402397" w:rsidP="00402397">
      <w:r w:rsidRPr="00402397">
        <w:t>Eine zentrale Eigenschaft ist die Invarianz relationaler Strukturen:</w:t>
      </w:r>
    </w:p>
    <w:p w14:paraId="011C096D" w14:textId="77777777" w:rsidR="00402397" w:rsidRPr="00402397" w:rsidRDefault="00402397" w:rsidP="00402397">
      <w:r w:rsidRPr="00402397">
        <w:t xml:space="preserve">Für zwei Zustände </w:t>
      </w:r>
      <w:proofErr w:type="spellStart"/>
      <w:proofErr w:type="gramStart"/>
      <w:r w:rsidRPr="00402397">
        <w:t>Si,SjS</w:t>
      </w:r>
      <w:proofErr w:type="gramEnd"/>
      <w:r w:rsidRPr="00402397">
        <w:t>_i</w:t>
      </w:r>
      <w:proofErr w:type="spellEnd"/>
      <w:r w:rsidRPr="00402397">
        <w:t xml:space="preserve">, </w:t>
      </w:r>
      <w:proofErr w:type="spellStart"/>
      <w:r w:rsidRPr="00402397">
        <w:t>S_jSi</w:t>
      </w:r>
      <w:proofErr w:type="spellEnd"/>
      <w:r w:rsidRPr="00402397">
        <w:t>​,</w:t>
      </w:r>
      <w:proofErr w:type="spellStart"/>
      <w:r w:rsidRPr="00402397">
        <w:t>Sj</w:t>
      </w:r>
      <w:proofErr w:type="spellEnd"/>
      <w:r w:rsidRPr="00402397">
        <w:t>​:</w:t>
      </w:r>
    </w:p>
    <w:p w14:paraId="2BA2411D" w14:textId="77777777" w:rsidR="00402397" w:rsidRPr="00402397" w:rsidRDefault="00402397" w:rsidP="00402397">
      <w:proofErr w:type="spellStart"/>
      <w:r w:rsidRPr="00402397">
        <w:t>Si−Sj</w:t>
      </w:r>
      <w:r w:rsidRPr="00402397">
        <w:rPr>
          <w:rFonts w:ascii="Cambria Math" w:hAnsi="Cambria Math" w:cs="Cambria Math"/>
        </w:rPr>
        <w:t>↦</w:t>
      </w:r>
      <w:r w:rsidRPr="00402397">
        <w:t>Si</w:t>
      </w:r>
      <w:proofErr w:type="spellEnd"/>
      <w:r w:rsidRPr="00402397">
        <w:rPr>
          <w:rFonts w:cs="Calibri"/>
        </w:rPr>
        <w:t>′−</w:t>
      </w:r>
      <w:proofErr w:type="spellStart"/>
      <w:r w:rsidRPr="00402397">
        <w:t>Sj</w:t>
      </w:r>
      <w:proofErr w:type="spellEnd"/>
      <w:r w:rsidRPr="00402397">
        <w:rPr>
          <w:rFonts w:cs="Calibri"/>
        </w:rPr>
        <w:t>′</w:t>
      </w:r>
      <w:r w:rsidRPr="00402397">
        <w:t>=</w:t>
      </w:r>
      <w:r w:rsidRPr="00402397">
        <w:rPr>
          <w:rFonts w:cs="Calibri"/>
        </w:rPr>
        <w:t>α</w:t>
      </w:r>
      <w:r w:rsidRPr="00402397">
        <w:t>(Si</w:t>
      </w:r>
      <w:r w:rsidRPr="00402397">
        <w:rPr>
          <w:rFonts w:cs="Calibri"/>
        </w:rPr>
        <w:t>−</w:t>
      </w:r>
      <w:proofErr w:type="spellStart"/>
      <w:proofErr w:type="gramStart"/>
      <w:r w:rsidRPr="00402397">
        <w:t>Sj</w:t>
      </w:r>
      <w:proofErr w:type="spellEnd"/>
      <w:r w:rsidRPr="00402397">
        <w:t>)(</w:t>
      </w:r>
      <w:proofErr w:type="gramEnd"/>
      <w:r w:rsidRPr="00402397">
        <w:t>6.x.11)</w:t>
      </w:r>
      <w:proofErr w:type="spellStart"/>
      <w:r w:rsidRPr="00402397">
        <w:t>S_i</w:t>
      </w:r>
      <w:proofErr w:type="spellEnd"/>
      <w:r w:rsidRPr="00402397">
        <w:t xml:space="preserve"> - </w:t>
      </w:r>
      <w:proofErr w:type="spellStart"/>
      <w:r w:rsidRPr="00402397">
        <w:t>S_j</w:t>
      </w:r>
      <w:proofErr w:type="spellEnd"/>
      <w:r w:rsidRPr="00402397">
        <w:t xml:space="preserve"> \</w:t>
      </w:r>
      <w:proofErr w:type="spellStart"/>
      <w:r w:rsidRPr="00402397">
        <w:t>mapsto</w:t>
      </w:r>
      <w:proofErr w:type="spellEnd"/>
      <w:r w:rsidRPr="00402397">
        <w:t xml:space="preserve"> </w:t>
      </w:r>
      <w:proofErr w:type="spellStart"/>
      <w:r w:rsidRPr="00402397">
        <w:t>S_i</w:t>
      </w:r>
      <w:proofErr w:type="spellEnd"/>
      <w:r w:rsidRPr="00402397">
        <w:t xml:space="preserve">' - </w:t>
      </w:r>
      <w:proofErr w:type="spellStart"/>
      <w:r w:rsidRPr="00402397">
        <w:t>S_j</w:t>
      </w:r>
      <w:proofErr w:type="spellEnd"/>
      <w:r w:rsidRPr="00402397">
        <w:t>' = \</w:t>
      </w:r>
      <w:proofErr w:type="spellStart"/>
      <w:r w:rsidRPr="00402397">
        <w:t>alpha</w:t>
      </w:r>
      <w:proofErr w:type="spellEnd"/>
      <w:r w:rsidRPr="00402397">
        <w:t xml:space="preserve"> (</w:t>
      </w:r>
      <w:proofErr w:type="spellStart"/>
      <w:r w:rsidRPr="00402397">
        <w:t>S_i</w:t>
      </w:r>
      <w:proofErr w:type="spellEnd"/>
      <w:r w:rsidRPr="00402397">
        <w:t xml:space="preserve"> - </w:t>
      </w:r>
      <w:proofErr w:type="spellStart"/>
      <w:r w:rsidRPr="00402397">
        <w:t>S_j</w:t>
      </w:r>
      <w:proofErr w:type="spellEnd"/>
      <w:r w:rsidRPr="00402397">
        <w:t>) \tag{6.x.11}Si​−</w:t>
      </w:r>
      <w:proofErr w:type="spellStart"/>
      <w:r w:rsidRPr="00402397">
        <w:t>Sj</w:t>
      </w:r>
      <w:proofErr w:type="spellEnd"/>
      <w:r w:rsidRPr="00402397">
        <w:t>​</w:t>
      </w:r>
      <w:r w:rsidRPr="00402397">
        <w:rPr>
          <w:rFonts w:ascii="Cambria Math" w:hAnsi="Cambria Math" w:cs="Cambria Math"/>
        </w:rPr>
        <w:t>↦</w:t>
      </w:r>
      <w:r w:rsidRPr="00402397">
        <w:t>Si′​−</w:t>
      </w:r>
      <w:proofErr w:type="spellStart"/>
      <w:r w:rsidRPr="00402397">
        <w:t>Sj</w:t>
      </w:r>
      <w:proofErr w:type="spellEnd"/>
      <w:r w:rsidRPr="00402397">
        <w:t>′​=α(Si​−</w:t>
      </w:r>
      <w:proofErr w:type="spellStart"/>
      <w:r w:rsidRPr="00402397">
        <w:t>Sj</w:t>
      </w:r>
      <w:proofErr w:type="spellEnd"/>
      <w:r w:rsidRPr="00402397">
        <w:t xml:space="preserve">​)(6.x.11) </w:t>
      </w:r>
    </w:p>
    <w:p w14:paraId="0AA8B6F4" w14:textId="77777777" w:rsidR="00402397" w:rsidRPr="00402397" w:rsidRDefault="00402397" w:rsidP="00402397">
      <w:r w:rsidRPr="00402397">
        <w:t>Damit bleiben:</w:t>
      </w:r>
    </w:p>
    <w:p w14:paraId="057F5D36" w14:textId="77777777" w:rsidR="00402397" w:rsidRPr="00402397" w:rsidRDefault="00402397" w:rsidP="00402397">
      <w:pPr>
        <w:numPr>
          <w:ilvl w:val="0"/>
          <w:numId w:val="5"/>
        </w:numPr>
      </w:pPr>
      <w:r w:rsidRPr="00402397">
        <w:t xml:space="preserve">Richtungen </w:t>
      </w:r>
    </w:p>
    <w:p w14:paraId="0227A30C" w14:textId="77777777" w:rsidR="00402397" w:rsidRPr="00402397" w:rsidRDefault="00402397" w:rsidP="00402397">
      <w:pPr>
        <w:numPr>
          <w:ilvl w:val="0"/>
          <w:numId w:val="5"/>
        </w:numPr>
      </w:pPr>
      <w:r w:rsidRPr="00402397">
        <w:t xml:space="preserve">Relationen </w:t>
      </w:r>
    </w:p>
    <w:p w14:paraId="45A6A497" w14:textId="77777777" w:rsidR="00402397" w:rsidRPr="00402397" w:rsidRDefault="00402397" w:rsidP="00402397">
      <w:pPr>
        <w:numPr>
          <w:ilvl w:val="0"/>
          <w:numId w:val="5"/>
        </w:numPr>
      </w:pPr>
      <w:r w:rsidRPr="00402397">
        <w:t xml:space="preserve">Dominanzstrukturen </w:t>
      </w:r>
    </w:p>
    <w:p w14:paraId="250510E9" w14:textId="77777777" w:rsidR="00402397" w:rsidRPr="00402397" w:rsidRDefault="00402397" w:rsidP="00402397">
      <w:r w:rsidRPr="00402397">
        <w:t>erhalten.</w:t>
      </w:r>
    </w:p>
    <w:p w14:paraId="4E66777C" w14:textId="77777777" w:rsidR="00402397" w:rsidRPr="00402397" w:rsidRDefault="00402397" w:rsidP="00402397">
      <w:r w:rsidRPr="00402397">
        <w:rPr>
          <w:rFonts w:ascii="Segoe UI Emoji" w:hAnsi="Segoe UI Emoji" w:cs="Segoe UI Emoji"/>
        </w:rPr>
        <w:t>👉</w:t>
      </w:r>
      <w:r w:rsidRPr="00402397">
        <w:t xml:space="preserve"> Das System wird </w:t>
      </w:r>
      <w:r w:rsidRPr="00402397">
        <w:rPr>
          <w:b/>
          <w:bCs/>
        </w:rPr>
        <w:t>nicht verändert</w:t>
      </w:r>
      <w:r w:rsidRPr="00402397">
        <w:t xml:space="preserve">, sondern nur </w:t>
      </w:r>
      <w:r w:rsidRPr="00402397">
        <w:rPr>
          <w:b/>
          <w:bCs/>
        </w:rPr>
        <w:t>aufgelöst</w:t>
      </w:r>
      <w:r w:rsidRPr="00402397">
        <w:t>.</w:t>
      </w:r>
    </w:p>
    <w:p w14:paraId="4C02BCC4" w14:textId="77777777" w:rsidR="00402397" w:rsidRPr="00402397" w:rsidRDefault="00402397" w:rsidP="00402397">
      <w:r w:rsidRPr="00402397">
        <w:pict w14:anchorId="11144748">
          <v:rect id="_x0000_i1111" style="width:0;height:1.5pt" o:hralign="center" o:hrstd="t" o:hr="t" fillcolor="#a0a0a0" stroked="f"/>
        </w:pict>
      </w:r>
    </w:p>
    <w:p w14:paraId="20109A8D" w14:textId="77777777" w:rsidR="00402397" w:rsidRPr="00402397" w:rsidRDefault="00402397" w:rsidP="00402397">
      <w:pPr>
        <w:rPr>
          <w:b/>
          <w:bCs/>
        </w:rPr>
      </w:pPr>
      <w:r w:rsidRPr="00402397">
        <w:rPr>
          <w:b/>
          <w:bCs/>
        </w:rPr>
        <w:t>6.x.7 Wirkung auf Kohärenz</w:t>
      </w:r>
    </w:p>
    <w:p w14:paraId="3805C38D" w14:textId="77777777" w:rsidR="00402397" w:rsidRPr="00402397" w:rsidRDefault="00402397" w:rsidP="00402397">
      <w:r w:rsidRPr="00402397">
        <w:t>Die Kohärenzfunktion (6.8.19):</w:t>
      </w:r>
    </w:p>
    <w:p w14:paraId="502BD821" w14:textId="77777777" w:rsidR="00402397" w:rsidRPr="00402397" w:rsidRDefault="00402397" w:rsidP="00402397">
      <w:r w:rsidRPr="00402397">
        <w:t>C(S)=D(S)1+Var(S)+</w:t>
      </w:r>
      <w:r w:rsidRPr="00402397">
        <w:rPr>
          <w:rFonts w:ascii="Cambria Math" w:hAnsi="Cambria Math" w:cs="Cambria Math"/>
        </w:rPr>
        <w:t>∥</w:t>
      </w:r>
      <w:r w:rsidRPr="00402397">
        <w:rPr>
          <w:rFonts w:cs="Calibri"/>
        </w:rPr>
        <w:t>Δ</w:t>
      </w:r>
      <w:r w:rsidRPr="00402397">
        <w:t>S</w:t>
      </w:r>
      <w:r w:rsidRPr="00402397">
        <w:rPr>
          <w:rFonts w:ascii="Cambria Math" w:hAnsi="Cambria Math" w:cs="Cambria Math"/>
        </w:rPr>
        <w:t>∥</w:t>
      </w:r>
      <w:r w:rsidRPr="00402397">
        <w:t>C(S) = \</w:t>
      </w:r>
      <w:proofErr w:type="spellStart"/>
      <w:r w:rsidRPr="00402397">
        <w:t>frac</w:t>
      </w:r>
      <w:proofErr w:type="spellEnd"/>
      <w:r w:rsidRPr="00402397">
        <w:t>{D(S)} {1 + \</w:t>
      </w:r>
      <w:proofErr w:type="spellStart"/>
      <w:proofErr w:type="gramStart"/>
      <w:r w:rsidRPr="00402397">
        <w:t>mathrm</w:t>
      </w:r>
      <w:proofErr w:type="spellEnd"/>
      <w:r w:rsidRPr="00402397">
        <w:t>{</w:t>
      </w:r>
      <w:proofErr w:type="gramEnd"/>
      <w:r w:rsidRPr="00402397">
        <w:t>Var}(S) + \|\Delta S\|}C(S)=1+Var(S)+</w:t>
      </w:r>
      <w:r w:rsidRPr="00402397">
        <w:rPr>
          <w:rFonts w:ascii="Cambria Math" w:hAnsi="Cambria Math" w:cs="Cambria Math"/>
        </w:rPr>
        <w:t>∥</w:t>
      </w:r>
      <w:r w:rsidRPr="00402397">
        <w:rPr>
          <w:rFonts w:cs="Calibri"/>
        </w:rPr>
        <w:t>Δ</w:t>
      </w:r>
      <w:r w:rsidRPr="00402397">
        <w:t>S</w:t>
      </w:r>
      <w:r w:rsidRPr="00402397">
        <w:rPr>
          <w:rFonts w:ascii="Cambria Math" w:hAnsi="Cambria Math" w:cs="Cambria Math"/>
        </w:rPr>
        <w:t>∥</w:t>
      </w:r>
      <w:r w:rsidRPr="00402397">
        <w:t xml:space="preserve">D(S)​ </w:t>
      </w:r>
    </w:p>
    <w:p w14:paraId="3D0F5702" w14:textId="77777777" w:rsidR="00402397" w:rsidRPr="00402397" w:rsidRDefault="00402397" w:rsidP="00402397">
      <w:r w:rsidRPr="00402397">
        <w:t>Unter Anwendung von MαM_\</w:t>
      </w:r>
      <w:proofErr w:type="spellStart"/>
      <w:r w:rsidRPr="00402397">
        <w:t>alphaM</w:t>
      </w:r>
      <w:proofErr w:type="spellEnd"/>
      <w:r w:rsidRPr="00402397">
        <w:t>α​:</w:t>
      </w:r>
    </w:p>
    <w:p w14:paraId="1089CC95" w14:textId="77777777" w:rsidR="00402397" w:rsidRPr="00402397" w:rsidRDefault="00402397" w:rsidP="00402397">
      <w:pPr>
        <w:numPr>
          <w:ilvl w:val="0"/>
          <w:numId w:val="6"/>
        </w:numPr>
      </w:pPr>
      <w:r w:rsidRPr="00402397">
        <w:t>D(S)</w:t>
      </w:r>
      <w:r w:rsidRPr="00402397">
        <w:rPr>
          <w:rFonts w:ascii="Cambria Math" w:hAnsi="Cambria Math" w:cs="Cambria Math"/>
        </w:rPr>
        <w:t>∼</w:t>
      </w:r>
      <w:r w:rsidRPr="00402397">
        <w:rPr>
          <w:rFonts w:cs="Calibri"/>
        </w:rPr>
        <w:t>α</w:t>
      </w:r>
      <w:r w:rsidRPr="00402397">
        <w:t>D(S) \</w:t>
      </w:r>
      <w:proofErr w:type="spellStart"/>
      <w:r w:rsidRPr="00402397">
        <w:t>sim</w:t>
      </w:r>
      <w:proofErr w:type="spellEnd"/>
      <w:r w:rsidRPr="00402397">
        <w:t xml:space="preserve"> \</w:t>
      </w:r>
      <w:proofErr w:type="spellStart"/>
      <w:r w:rsidRPr="00402397">
        <w:t>alphaD</w:t>
      </w:r>
      <w:proofErr w:type="spellEnd"/>
      <w:r w:rsidRPr="00402397">
        <w:t>(S)</w:t>
      </w:r>
      <w:r w:rsidRPr="00402397">
        <w:rPr>
          <w:rFonts w:ascii="Cambria Math" w:hAnsi="Cambria Math" w:cs="Cambria Math"/>
        </w:rPr>
        <w:t>∼</w:t>
      </w:r>
      <w:r w:rsidRPr="00402397">
        <w:t xml:space="preserve">α </w:t>
      </w:r>
    </w:p>
    <w:p w14:paraId="117A3657" w14:textId="77777777" w:rsidR="00402397" w:rsidRPr="00402397" w:rsidRDefault="00402397" w:rsidP="00402397">
      <w:pPr>
        <w:numPr>
          <w:ilvl w:val="0"/>
          <w:numId w:val="6"/>
        </w:numPr>
      </w:pPr>
      <w:r w:rsidRPr="00402397">
        <w:t>Var(S)</w:t>
      </w:r>
      <w:r w:rsidRPr="00402397">
        <w:rPr>
          <w:rFonts w:ascii="Cambria Math" w:hAnsi="Cambria Math" w:cs="Cambria Math"/>
        </w:rPr>
        <w:t>∼</w:t>
      </w:r>
      <w:r w:rsidRPr="00402397">
        <w:rPr>
          <w:rFonts w:cs="Calibri"/>
        </w:rPr>
        <w:t>α</w:t>
      </w:r>
      <w:r w:rsidRPr="00402397">
        <w:t>2\</w:t>
      </w:r>
      <w:proofErr w:type="spellStart"/>
      <w:proofErr w:type="gramStart"/>
      <w:r w:rsidRPr="00402397">
        <w:t>mathrm</w:t>
      </w:r>
      <w:proofErr w:type="spellEnd"/>
      <w:r w:rsidRPr="00402397">
        <w:t>{</w:t>
      </w:r>
      <w:proofErr w:type="gramEnd"/>
      <w:r w:rsidRPr="00402397">
        <w:t>Var}(S) \</w:t>
      </w:r>
      <w:proofErr w:type="spellStart"/>
      <w:r w:rsidRPr="00402397">
        <w:t>sim</w:t>
      </w:r>
      <w:proofErr w:type="spellEnd"/>
      <w:r w:rsidRPr="00402397">
        <w:t xml:space="preserve"> \alpha^2Var(S)</w:t>
      </w:r>
      <w:r w:rsidRPr="00402397">
        <w:rPr>
          <w:rFonts w:ascii="Cambria Math" w:hAnsi="Cambria Math" w:cs="Cambria Math"/>
        </w:rPr>
        <w:t>∼</w:t>
      </w:r>
      <w:r w:rsidRPr="00402397">
        <w:t xml:space="preserve">α2 </w:t>
      </w:r>
    </w:p>
    <w:p w14:paraId="188362A7" w14:textId="77777777" w:rsidR="00402397" w:rsidRPr="00402397" w:rsidRDefault="00402397" w:rsidP="00402397">
      <w:r w:rsidRPr="00402397">
        <w:t>Daraus folgt:</w:t>
      </w:r>
    </w:p>
    <w:p w14:paraId="036C593E" w14:textId="77777777" w:rsidR="00402397" w:rsidRPr="00402397" w:rsidRDefault="00402397" w:rsidP="00402397">
      <w:r w:rsidRPr="00402397">
        <w:t>C(S′)≈αD(S)1+α2Var(S)+α</w:t>
      </w:r>
      <w:r w:rsidRPr="00402397">
        <w:rPr>
          <w:rFonts w:ascii="Cambria Math" w:hAnsi="Cambria Math" w:cs="Cambria Math"/>
        </w:rPr>
        <w:t>∥</w:t>
      </w:r>
      <w:r w:rsidRPr="00402397">
        <w:rPr>
          <w:rFonts w:cs="Calibri"/>
        </w:rPr>
        <w:t>Δ</w:t>
      </w:r>
      <w:r w:rsidRPr="00402397">
        <w:t>S</w:t>
      </w:r>
      <w:r w:rsidRPr="00402397">
        <w:rPr>
          <w:rFonts w:ascii="Cambria Math" w:hAnsi="Cambria Math" w:cs="Cambria Math"/>
        </w:rPr>
        <w:t>∥</w:t>
      </w:r>
      <w:r w:rsidRPr="00402397">
        <w:t>(6.x.12)C(S') \</w:t>
      </w:r>
      <w:proofErr w:type="spellStart"/>
      <w:r w:rsidRPr="00402397">
        <w:t>approx</w:t>
      </w:r>
      <w:proofErr w:type="spellEnd"/>
      <w:r w:rsidRPr="00402397">
        <w:t xml:space="preserve"> \</w:t>
      </w:r>
      <w:proofErr w:type="spellStart"/>
      <w:r w:rsidRPr="00402397">
        <w:t>frac</w:t>
      </w:r>
      <w:proofErr w:type="spellEnd"/>
      <w:r w:rsidRPr="00402397">
        <w:t>{\</w:t>
      </w:r>
      <w:proofErr w:type="spellStart"/>
      <w:r w:rsidRPr="00402397">
        <w:t>alpha</w:t>
      </w:r>
      <w:proofErr w:type="spellEnd"/>
      <w:r w:rsidRPr="00402397">
        <w:t xml:space="preserve"> D(S)} {1 + \alpha^2 \</w:t>
      </w:r>
      <w:proofErr w:type="spellStart"/>
      <w:r w:rsidRPr="00402397">
        <w:t>mathrm</w:t>
      </w:r>
      <w:proofErr w:type="spellEnd"/>
      <w:r w:rsidRPr="00402397">
        <w:t>{Var}(S) + \</w:t>
      </w:r>
      <w:proofErr w:type="spellStart"/>
      <w:r w:rsidRPr="00402397">
        <w:t>alpha</w:t>
      </w:r>
      <w:proofErr w:type="spellEnd"/>
      <w:r w:rsidRPr="00402397">
        <w:t xml:space="preserve"> \|\Delta S\|} \tag{6.x.12}C(S′)≈1+α2Var(S)+α</w:t>
      </w:r>
      <w:r w:rsidRPr="00402397">
        <w:rPr>
          <w:rFonts w:ascii="Cambria Math" w:hAnsi="Cambria Math" w:cs="Cambria Math"/>
        </w:rPr>
        <w:t>∥</w:t>
      </w:r>
      <w:r w:rsidRPr="00402397">
        <w:rPr>
          <w:rFonts w:cs="Calibri"/>
        </w:rPr>
        <w:t>Δ</w:t>
      </w:r>
      <w:r w:rsidRPr="00402397">
        <w:t>S</w:t>
      </w:r>
      <w:r w:rsidRPr="00402397">
        <w:rPr>
          <w:rFonts w:ascii="Cambria Math" w:hAnsi="Cambria Math" w:cs="Cambria Math"/>
        </w:rPr>
        <w:t>∥</w:t>
      </w:r>
      <w:r w:rsidRPr="00402397">
        <w:rPr>
          <w:rFonts w:cs="Calibri"/>
        </w:rPr>
        <w:t>α</w:t>
      </w:r>
      <w:r w:rsidRPr="00402397">
        <w:t xml:space="preserve">D(S)​(6.x.12) </w:t>
      </w:r>
    </w:p>
    <w:p w14:paraId="6EA85851" w14:textId="77777777" w:rsidR="00402397" w:rsidRPr="00402397" w:rsidRDefault="00402397" w:rsidP="00402397">
      <w:r w:rsidRPr="00402397">
        <w:t>Für große α\</w:t>
      </w:r>
      <w:proofErr w:type="spellStart"/>
      <w:r w:rsidRPr="00402397">
        <w:t>alpha</w:t>
      </w:r>
      <w:proofErr w:type="spellEnd"/>
      <w:r w:rsidRPr="00402397">
        <w:t>α:</w:t>
      </w:r>
    </w:p>
    <w:p w14:paraId="4B510F7D" w14:textId="77777777" w:rsidR="00402397" w:rsidRPr="00402397" w:rsidRDefault="00402397" w:rsidP="00402397">
      <w:r w:rsidRPr="00402397">
        <w:t>C(S</w:t>
      </w:r>
      <w:proofErr w:type="gramStart"/>
      <w:r w:rsidRPr="00402397">
        <w:t>′)→</w:t>
      </w:r>
      <w:proofErr w:type="gramEnd"/>
      <w:r w:rsidRPr="00402397">
        <w:t>1αC(S') \</w:t>
      </w:r>
      <w:proofErr w:type="spellStart"/>
      <w:r w:rsidRPr="00402397">
        <w:t>to</w:t>
      </w:r>
      <w:proofErr w:type="spellEnd"/>
      <w:r w:rsidRPr="00402397">
        <w:t xml:space="preserve"> \</w:t>
      </w:r>
      <w:proofErr w:type="spellStart"/>
      <w:r w:rsidRPr="00402397">
        <w:t>frac</w:t>
      </w:r>
      <w:proofErr w:type="spellEnd"/>
      <w:r w:rsidRPr="00402397">
        <w:t>{1}{\</w:t>
      </w:r>
      <w:proofErr w:type="spellStart"/>
      <w:r w:rsidRPr="00402397">
        <w:t>alpha</w:t>
      </w:r>
      <w:proofErr w:type="spellEnd"/>
      <w:r w:rsidRPr="00402397">
        <w:t xml:space="preserve">}C(S′)→α1​ </w:t>
      </w:r>
    </w:p>
    <w:p w14:paraId="7FCC162F" w14:textId="77777777" w:rsidR="00402397" w:rsidRPr="00402397" w:rsidRDefault="00402397" w:rsidP="00402397">
      <w:r w:rsidRPr="00402397">
        <w:rPr>
          <w:rFonts w:ascii="Segoe UI Emoji" w:hAnsi="Segoe UI Emoji" w:cs="Segoe UI Emoji"/>
        </w:rPr>
        <w:t>👉</w:t>
      </w:r>
      <w:r w:rsidRPr="00402397">
        <w:t xml:space="preserve"> Interpretation:</w:t>
      </w:r>
    </w:p>
    <w:p w14:paraId="537BF8DE" w14:textId="77777777" w:rsidR="00402397" w:rsidRPr="00402397" w:rsidRDefault="00402397" w:rsidP="00402397">
      <w:pPr>
        <w:numPr>
          <w:ilvl w:val="0"/>
          <w:numId w:val="7"/>
        </w:numPr>
      </w:pPr>
      <w:r w:rsidRPr="00402397">
        <w:t xml:space="preserve">Struktur wird sichtbar </w:t>
      </w:r>
    </w:p>
    <w:p w14:paraId="560736C9" w14:textId="77777777" w:rsidR="00402397" w:rsidRPr="00402397" w:rsidRDefault="00402397" w:rsidP="00402397">
      <w:pPr>
        <w:numPr>
          <w:ilvl w:val="0"/>
          <w:numId w:val="7"/>
        </w:numPr>
      </w:pPr>
      <w:r w:rsidRPr="00402397">
        <w:t xml:space="preserve">Kohärenz sinkt formal </w:t>
      </w:r>
    </w:p>
    <w:p w14:paraId="6DCDAA90" w14:textId="77777777" w:rsidR="00402397" w:rsidRPr="00402397" w:rsidRDefault="00402397" w:rsidP="00402397">
      <w:r w:rsidRPr="00402397">
        <w:t>Dies zeigt:</w:t>
      </w:r>
    </w:p>
    <w:p w14:paraId="06154596" w14:textId="77777777" w:rsidR="00402397" w:rsidRPr="00402397" w:rsidRDefault="00402397" w:rsidP="00402397">
      <w:r w:rsidRPr="00402397">
        <w:t xml:space="preserve">Der </w:t>
      </w:r>
      <w:proofErr w:type="spellStart"/>
      <w:r w:rsidRPr="00402397">
        <w:t>Metrikfaktor</w:t>
      </w:r>
      <w:proofErr w:type="spellEnd"/>
      <w:r w:rsidRPr="00402397">
        <w:t xml:space="preserve"> ist ein Analyseinstrument, kein Optimierungsoperator.</w:t>
      </w:r>
    </w:p>
    <w:p w14:paraId="791B34ED" w14:textId="77777777" w:rsidR="00402397" w:rsidRPr="00402397" w:rsidRDefault="00402397" w:rsidP="00402397">
      <w:r w:rsidRPr="00402397">
        <w:pict w14:anchorId="51FF5EBC">
          <v:rect id="_x0000_i1112" style="width:0;height:1.5pt" o:hralign="center" o:hrstd="t" o:hr="t" fillcolor="#a0a0a0" stroked="f"/>
        </w:pict>
      </w:r>
    </w:p>
    <w:p w14:paraId="23CA5319" w14:textId="77777777" w:rsidR="00402397" w:rsidRPr="00402397" w:rsidRDefault="00402397" w:rsidP="00402397">
      <w:pPr>
        <w:rPr>
          <w:b/>
          <w:bCs/>
        </w:rPr>
      </w:pPr>
      <w:r w:rsidRPr="00402397">
        <w:rPr>
          <w:b/>
          <w:bCs/>
        </w:rPr>
        <w:t>6.x.8 Grenzfälle</w:t>
      </w:r>
    </w:p>
    <w:p w14:paraId="23E2A83F" w14:textId="77777777" w:rsidR="00402397" w:rsidRPr="00402397" w:rsidRDefault="00402397" w:rsidP="00402397">
      <w:r w:rsidRPr="00402397">
        <w:t>α=1</w:t>
      </w:r>
      <w:r w:rsidRPr="00402397">
        <w:rPr>
          <w:rFonts w:ascii="Cambria Math" w:hAnsi="Cambria Math" w:cs="Cambria Math"/>
        </w:rPr>
        <w:t>⇒</w:t>
      </w:r>
      <w:r w:rsidRPr="00402397">
        <w:t>Originalraum\</w:t>
      </w:r>
      <w:proofErr w:type="spellStart"/>
      <w:r w:rsidRPr="00402397">
        <w:t>alpha</w:t>
      </w:r>
      <w:proofErr w:type="spellEnd"/>
      <w:r w:rsidRPr="00402397">
        <w:t xml:space="preserve"> = 1 \</w:t>
      </w:r>
      <w:proofErr w:type="spellStart"/>
      <w:r w:rsidRPr="00402397">
        <w:t>Rightarrow</w:t>
      </w:r>
      <w:proofErr w:type="spellEnd"/>
      <w:r w:rsidRPr="00402397">
        <w:t xml:space="preserve"> \</w:t>
      </w:r>
      <w:proofErr w:type="spellStart"/>
      <w:proofErr w:type="gramStart"/>
      <w:r w:rsidRPr="00402397">
        <w:t>text</w:t>
      </w:r>
      <w:proofErr w:type="spellEnd"/>
      <w:r w:rsidRPr="00402397">
        <w:t>{</w:t>
      </w:r>
      <w:proofErr w:type="gramEnd"/>
      <w:r w:rsidRPr="00402397">
        <w:t>Originalraum}α=1</w:t>
      </w:r>
      <w:r w:rsidRPr="00402397">
        <w:rPr>
          <w:rFonts w:ascii="Cambria Math" w:hAnsi="Cambria Math" w:cs="Cambria Math"/>
        </w:rPr>
        <w:t>⇒</w:t>
      </w:r>
      <w:r w:rsidRPr="00402397">
        <w:t>Originalraum α&gt;1</w:t>
      </w:r>
      <w:r w:rsidRPr="00402397">
        <w:rPr>
          <w:rFonts w:ascii="Cambria Math" w:hAnsi="Cambria Math" w:cs="Cambria Math"/>
        </w:rPr>
        <w:t>⇒</w:t>
      </w:r>
      <w:r w:rsidRPr="00402397">
        <w:t>Strukturversta</w:t>
      </w:r>
      <w:r w:rsidRPr="00402397">
        <w:rPr>
          <w:rFonts w:cs="Calibri"/>
        </w:rPr>
        <w:t>¨</w:t>
      </w:r>
      <w:r w:rsidRPr="00402397">
        <w:t>rkung\</w:t>
      </w:r>
      <w:proofErr w:type="spellStart"/>
      <w:r w:rsidRPr="00402397">
        <w:t>alpha</w:t>
      </w:r>
      <w:proofErr w:type="spellEnd"/>
      <w:r w:rsidRPr="00402397">
        <w:t xml:space="preserve"> &gt; 1 \</w:t>
      </w:r>
      <w:proofErr w:type="spellStart"/>
      <w:r w:rsidRPr="00402397">
        <w:t>Rightarrow</w:t>
      </w:r>
      <w:proofErr w:type="spellEnd"/>
      <w:r w:rsidRPr="00402397">
        <w:t xml:space="preserve"> \</w:t>
      </w:r>
      <w:proofErr w:type="spellStart"/>
      <w:r w:rsidRPr="00402397">
        <w:t>text</w:t>
      </w:r>
      <w:proofErr w:type="spellEnd"/>
      <w:r w:rsidRPr="00402397">
        <w:t>{Strukturverstärkung}α&gt;1</w:t>
      </w:r>
      <w:r w:rsidRPr="00402397">
        <w:rPr>
          <w:rFonts w:ascii="Cambria Math" w:hAnsi="Cambria Math" w:cs="Cambria Math"/>
        </w:rPr>
        <w:t>⇒</w:t>
      </w:r>
      <w:r w:rsidRPr="00402397">
        <w:t>Strukturversta¨rkung 0&lt;α&lt;1</w:t>
      </w:r>
      <w:r w:rsidRPr="00402397">
        <w:rPr>
          <w:rFonts w:ascii="Cambria Math" w:hAnsi="Cambria Math" w:cs="Cambria Math"/>
        </w:rPr>
        <w:t>⇒</w:t>
      </w:r>
      <w:r w:rsidRPr="00402397">
        <w:t>Kompression0 &lt; \</w:t>
      </w:r>
      <w:proofErr w:type="spellStart"/>
      <w:r w:rsidRPr="00402397">
        <w:t>alpha</w:t>
      </w:r>
      <w:proofErr w:type="spellEnd"/>
      <w:r w:rsidRPr="00402397">
        <w:t xml:space="preserve"> &lt; 1 \</w:t>
      </w:r>
      <w:proofErr w:type="spellStart"/>
      <w:r w:rsidRPr="00402397">
        <w:t>Rightarrow</w:t>
      </w:r>
      <w:proofErr w:type="spellEnd"/>
      <w:r w:rsidRPr="00402397">
        <w:t xml:space="preserve"> \</w:t>
      </w:r>
      <w:proofErr w:type="spellStart"/>
      <w:r w:rsidRPr="00402397">
        <w:t>text</w:t>
      </w:r>
      <w:proofErr w:type="spellEnd"/>
      <w:r w:rsidRPr="00402397">
        <w:t>{Kompression}0&lt;α&lt;1</w:t>
      </w:r>
      <w:r w:rsidRPr="00402397">
        <w:rPr>
          <w:rFonts w:ascii="Cambria Math" w:hAnsi="Cambria Math" w:cs="Cambria Math"/>
        </w:rPr>
        <w:t>⇒</w:t>
      </w:r>
      <w:r w:rsidRPr="00402397">
        <w:t>Kompression α→∞</w:t>
      </w:r>
      <w:r w:rsidRPr="00402397">
        <w:rPr>
          <w:rFonts w:ascii="Cambria Math" w:hAnsi="Cambria Math" w:cs="Cambria Math"/>
        </w:rPr>
        <w:t>⇒</w:t>
      </w:r>
      <w:r w:rsidRPr="00402397">
        <w:t>maximale</w:t>
      </w:r>
      <w:r w:rsidRPr="00402397">
        <w:rPr>
          <w:rFonts w:cs="Calibri"/>
        </w:rPr>
        <w:t> </w:t>
      </w:r>
      <w:r w:rsidRPr="00402397">
        <w:t>Separation\</w:t>
      </w:r>
      <w:proofErr w:type="spellStart"/>
      <w:r w:rsidRPr="00402397">
        <w:t>alpha</w:t>
      </w:r>
      <w:proofErr w:type="spellEnd"/>
      <w:r w:rsidRPr="00402397">
        <w:t xml:space="preserve"> \</w:t>
      </w:r>
      <w:proofErr w:type="spellStart"/>
      <w:r w:rsidRPr="00402397">
        <w:t>to</w:t>
      </w:r>
      <w:proofErr w:type="spellEnd"/>
      <w:r w:rsidRPr="00402397">
        <w:t xml:space="preserve"> \</w:t>
      </w:r>
      <w:proofErr w:type="spellStart"/>
      <w:r w:rsidRPr="00402397">
        <w:t>infty</w:t>
      </w:r>
      <w:proofErr w:type="spellEnd"/>
      <w:r w:rsidRPr="00402397">
        <w:t xml:space="preserve"> \</w:t>
      </w:r>
      <w:proofErr w:type="spellStart"/>
      <w:r w:rsidRPr="00402397">
        <w:t>Rightarrow</w:t>
      </w:r>
      <w:proofErr w:type="spellEnd"/>
      <w:r w:rsidRPr="00402397">
        <w:t xml:space="preserve"> \</w:t>
      </w:r>
      <w:proofErr w:type="spellStart"/>
      <w:r w:rsidRPr="00402397">
        <w:t>text</w:t>
      </w:r>
      <w:proofErr w:type="spellEnd"/>
      <w:r w:rsidRPr="00402397">
        <w:t>{maximale Separation}α→∞</w:t>
      </w:r>
      <w:r w:rsidRPr="00402397">
        <w:rPr>
          <w:rFonts w:ascii="Cambria Math" w:hAnsi="Cambria Math" w:cs="Cambria Math"/>
        </w:rPr>
        <w:t>⇒</w:t>
      </w:r>
      <w:r w:rsidRPr="00402397">
        <w:t xml:space="preserve">maximale Separation </w:t>
      </w:r>
    </w:p>
    <w:p w14:paraId="495D3B46" w14:textId="77777777" w:rsidR="00402397" w:rsidRPr="00402397" w:rsidRDefault="00402397" w:rsidP="00402397">
      <w:r w:rsidRPr="00402397">
        <w:lastRenderedPageBreak/>
        <w:pict w14:anchorId="4CE23A5F">
          <v:rect id="_x0000_i1113" style="width:0;height:1.5pt" o:hralign="center" o:hrstd="t" o:hr="t" fillcolor="#a0a0a0" stroked="f"/>
        </w:pict>
      </w:r>
    </w:p>
    <w:p w14:paraId="18B7C3B9" w14:textId="77777777" w:rsidR="00402397" w:rsidRPr="00402397" w:rsidRDefault="00402397" w:rsidP="00402397">
      <w:pPr>
        <w:rPr>
          <w:b/>
          <w:bCs/>
        </w:rPr>
      </w:pPr>
      <w:r w:rsidRPr="00402397">
        <w:rPr>
          <w:b/>
          <w:bCs/>
        </w:rPr>
        <w:t>6.x.9 Zentrale Aussage</w:t>
      </w:r>
    </w:p>
    <w:p w14:paraId="5CDC5B22" w14:textId="77777777" w:rsidR="00402397" w:rsidRPr="00402397" w:rsidRDefault="00402397" w:rsidP="00402397">
      <w:r w:rsidRPr="00402397">
        <w:t xml:space="preserve">Die Einführung des </w:t>
      </w:r>
      <w:proofErr w:type="spellStart"/>
      <w:r w:rsidRPr="00402397">
        <w:t>Metrikfaktors</w:t>
      </w:r>
      <w:proofErr w:type="spellEnd"/>
      <w:r w:rsidRPr="00402397">
        <w:t xml:space="preserve"> zeigt:</w:t>
      </w:r>
    </w:p>
    <w:p w14:paraId="0CA119C5" w14:textId="77777777" w:rsidR="00402397" w:rsidRPr="00402397" w:rsidRDefault="00402397" w:rsidP="00402397">
      <w:r w:rsidRPr="00402397">
        <w:t>Die geringe Differenz zwischen Lehrkraftprofilen ist nicht notwendigerweise Ausdruck struktureller Ähnlichkeit, sondern kann aus der metrischen Kompression des Zustandsraums resultieren.</w:t>
      </w:r>
    </w:p>
    <w:p w14:paraId="1B665C0E" w14:textId="77777777" w:rsidR="00402397" w:rsidRPr="00402397" w:rsidRDefault="00402397" w:rsidP="00402397">
      <w:r w:rsidRPr="00402397">
        <w:pict w14:anchorId="1DE633D1">
          <v:rect id="_x0000_i1114" style="width:0;height:1.5pt" o:hralign="center" o:hrstd="t" o:hr="t" fillcolor="#a0a0a0" stroked="f"/>
        </w:pict>
      </w:r>
    </w:p>
    <w:p w14:paraId="40E6557C" w14:textId="77777777" w:rsidR="00402397" w:rsidRPr="00402397" w:rsidRDefault="00402397" w:rsidP="00402397">
      <w:pPr>
        <w:rPr>
          <w:b/>
          <w:bCs/>
        </w:rPr>
      </w:pPr>
      <w:r w:rsidRPr="00402397">
        <w:rPr>
          <w:b/>
          <w:bCs/>
        </w:rPr>
        <w:t>6.x.10 Schlussfolgerung</w:t>
      </w:r>
    </w:p>
    <w:p w14:paraId="5F6A4C10" w14:textId="77777777" w:rsidR="00402397" w:rsidRPr="00402397" w:rsidRDefault="00402397" w:rsidP="00402397">
      <w:r w:rsidRPr="00402397">
        <w:t>Der Operator MαM_\</w:t>
      </w:r>
      <w:proofErr w:type="spellStart"/>
      <w:r w:rsidRPr="00402397">
        <w:t>alphaM</w:t>
      </w:r>
      <w:proofErr w:type="spellEnd"/>
      <w:r w:rsidRPr="00402397">
        <w:t>α​ ermöglicht es:</w:t>
      </w:r>
    </w:p>
    <w:p w14:paraId="0BF4EFBC" w14:textId="77777777" w:rsidR="00402397" w:rsidRPr="00402397" w:rsidRDefault="00402397" w:rsidP="00402397">
      <w:pPr>
        <w:numPr>
          <w:ilvl w:val="0"/>
          <w:numId w:val="8"/>
        </w:numPr>
      </w:pPr>
      <w:r w:rsidRPr="00402397">
        <w:t xml:space="preserve">latente Differenzstrukturen sichtbar zu machen </w:t>
      </w:r>
    </w:p>
    <w:p w14:paraId="4E9DC4AE" w14:textId="77777777" w:rsidR="00402397" w:rsidRPr="00402397" w:rsidRDefault="00402397" w:rsidP="00402397">
      <w:pPr>
        <w:numPr>
          <w:ilvl w:val="0"/>
          <w:numId w:val="8"/>
        </w:numPr>
      </w:pPr>
      <w:r w:rsidRPr="00402397">
        <w:t xml:space="preserve">Clusterbildung zu analysieren </w:t>
      </w:r>
    </w:p>
    <w:p w14:paraId="158F28B2" w14:textId="77777777" w:rsidR="00402397" w:rsidRPr="00402397" w:rsidRDefault="00402397" w:rsidP="00402397">
      <w:pPr>
        <w:numPr>
          <w:ilvl w:val="0"/>
          <w:numId w:val="8"/>
        </w:numPr>
      </w:pPr>
      <w:r w:rsidRPr="00402397">
        <w:t xml:space="preserve">Dominanzmuster zu schärfen </w:t>
      </w:r>
    </w:p>
    <w:p w14:paraId="3018F434" w14:textId="77777777" w:rsidR="00402397" w:rsidRPr="00402397" w:rsidRDefault="00402397" w:rsidP="00402397">
      <w:pPr>
        <w:numPr>
          <w:ilvl w:val="0"/>
          <w:numId w:val="8"/>
        </w:numPr>
      </w:pPr>
      <w:r w:rsidRPr="00402397">
        <w:t xml:space="preserve">die Stabilität des Systems unabhängig von seiner Darstellung zu untersuchen </w:t>
      </w:r>
    </w:p>
    <w:p w14:paraId="485D49EE" w14:textId="77777777" w:rsidR="00402397" w:rsidRPr="00402397" w:rsidRDefault="00402397" w:rsidP="00402397">
      <w:r w:rsidRPr="00402397">
        <w:t xml:space="preserve">Damit erweitert der </w:t>
      </w:r>
      <w:proofErr w:type="spellStart"/>
      <w:r w:rsidRPr="00402397">
        <w:t>Metrikfaktor</w:t>
      </w:r>
      <w:proofErr w:type="spellEnd"/>
      <w:r w:rsidRPr="00402397">
        <w:t xml:space="preserve"> das FRZK um eine </w:t>
      </w:r>
      <w:r w:rsidRPr="00402397">
        <w:rPr>
          <w:b/>
          <w:bCs/>
        </w:rPr>
        <w:t>skalierungsinvariante Analyseebene</w:t>
      </w:r>
      <w:r w:rsidRPr="00402397">
        <w:t>, in der zwischen Struktur und Darstellung unterschieden werden kann.</w:t>
      </w:r>
    </w:p>
    <w:p w14:paraId="3DE9FD89" w14:textId="77777777" w:rsidR="00402397" w:rsidRPr="00402397" w:rsidRDefault="00402397" w:rsidP="00402397">
      <w:r w:rsidRPr="00402397">
        <w:pict w14:anchorId="235EA295">
          <v:rect id="_x0000_i1115" style="width:0;height:1.5pt" o:hralign="center" o:hrstd="t" o:hr="t" fillcolor="#a0a0a0" stroked="f"/>
        </w:pict>
      </w:r>
    </w:p>
    <w:p w14:paraId="54B054F3" w14:textId="77777777" w:rsidR="00402397" w:rsidRPr="00402397" w:rsidRDefault="00402397" w:rsidP="00402397">
      <w:pPr>
        <w:rPr>
          <w:b/>
          <w:bCs/>
        </w:rPr>
      </w:pPr>
      <w:r w:rsidRPr="00402397">
        <w:rPr>
          <w:b/>
          <w:bCs/>
        </w:rPr>
        <w:t>Extrem wichtiger Satz für deine Dissertation</w:t>
      </w:r>
    </w:p>
    <w:p w14:paraId="0BB7C280" w14:textId="77777777" w:rsidR="00402397" w:rsidRPr="00402397" w:rsidRDefault="00402397" w:rsidP="00402397">
      <w:r w:rsidRPr="00402397">
        <w:t>Die Struktur des Unterrichtssystems ist invariant gegenüber metrischen Transformationen, ihre Sichtbarkeit jedoch nicht.</w:t>
      </w:r>
    </w:p>
    <w:p w14:paraId="34B52616"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E1D76"/>
    <w:multiLevelType w:val="multilevel"/>
    <w:tmpl w:val="DF5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B2997"/>
    <w:multiLevelType w:val="multilevel"/>
    <w:tmpl w:val="6AE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320DA"/>
    <w:multiLevelType w:val="multilevel"/>
    <w:tmpl w:val="0FF4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D1F35"/>
    <w:multiLevelType w:val="multilevel"/>
    <w:tmpl w:val="E16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47E2C"/>
    <w:multiLevelType w:val="multilevel"/>
    <w:tmpl w:val="7818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62612">
    <w:abstractNumId w:val="0"/>
  </w:num>
  <w:num w:numId="2" w16cid:durableId="1305963974">
    <w:abstractNumId w:val="3"/>
  </w:num>
  <w:num w:numId="3" w16cid:durableId="182020338">
    <w:abstractNumId w:val="4"/>
  </w:num>
  <w:num w:numId="4" w16cid:durableId="486484931">
    <w:abstractNumId w:val="6"/>
  </w:num>
  <w:num w:numId="5" w16cid:durableId="1197963852">
    <w:abstractNumId w:val="1"/>
  </w:num>
  <w:num w:numId="6" w16cid:durableId="1442994761">
    <w:abstractNumId w:val="2"/>
  </w:num>
  <w:num w:numId="7" w16cid:durableId="687414858">
    <w:abstractNumId w:val="7"/>
  </w:num>
  <w:num w:numId="8" w16cid:durableId="96172698">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397"/>
    <w:rsid w:val="00003048"/>
    <w:rsid w:val="000467F2"/>
    <w:rsid w:val="00082214"/>
    <w:rsid w:val="00106528"/>
    <w:rsid w:val="001830F2"/>
    <w:rsid w:val="0019229D"/>
    <w:rsid w:val="002B03D4"/>
    <w:rsid w:val="002D4202"/>
    <w:rsid w:val="00324306"/>
    <w:rsid w:val="00402397"/>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D764"/>
  <w15:chartTrackingRefBased/>
  <w15:docId w15:val="{99CC004C-43DB-4675-BCB2-5C81B2D25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40098556">
      <w:bodyDiv w:val="1"/>
      <w:marLeft w:val="0"/>
      <w:marRight w:val="0"/>
      <w:marTop w:val="0"/>
      <w:marBottom w:val="0"/>
      <w:divBdr>
        <w:top w:val="none" w:sz="0" w:space="0" w:color="auto"/>
        <w:left w:val="none" w:sz="0" w:space="0" w:color="auto"/>
        <w:bottom w:val="none" w:sz="0" w:space="0" w:color="auto"/>
        <w:right w:val="none" w:sz="0" w:space="0" w:color="auto"/>
      </w:divBdr>
      <w:divsChild>
        <w:div w:id="756363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235424">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64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2054115885">
      <w:bodyDiv w:val="1"/>
      <w:marLeft w:val="0"/>
      <w:marRight w:val="0"/>
      <w:marTop w:val="0"/>
      <w:marBottom w:val="0"/>
      <w:divBdr>
        <w:top w:val="none" w:sz="0" w:space="0" w:color="auto"/>
        <w:left w:val="none" w:sz="0" w:space="0" w:color="auto"/>
        <w:bottom w:val="none" w:sz="0" w:space="0" w:color="auto"/>
        <w:right w:val="none" w:sz="0" w:space="0" w:color="auto"/>
      </w:divBdr>
      <w:divsChild>
        <w:div w:id="1620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5632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922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842</Words>
  <Characters>5308</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2026-04-13T06:31:00Z</dcterms:created>
  <dcterms:modified xsi:type="dcterms:W3CDTF">2026-04-13T06:33:00Z</dcterms:modified>
</cp:coreProperties>
</file>