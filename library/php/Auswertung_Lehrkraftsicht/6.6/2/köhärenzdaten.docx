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2EDCC" w14:textId="16003B60" w:rsidR="001956B6" w:rsidRDefault="001956B6">
      <w:r w:rsidRPr="001956B6">
        <w:t>with basis as (select `sql_semantische_dichte_lehrer_type_1`.`id` AS `id`,case when `sql_semantische_dichte_lehrer_type_1`.`lehrkraft_id` = 1 then 'LK_1' else 'LK_other' end AS `gruppe`,`sql_semantische_dichte_lehrer_type_1`.`x_kognition` AS `x_kognition`,`sql_semantische_dichte_lehrer_type_1`.`x_sozial` AS `x_sozial`,`sql_semantische_dichte_lehrer_type_1`.`x_affektiv` AS `x_affektiv`,`sql_semantische_dichte_lehrer_type_1`.`x_motivation` AS `x_motivation`,`sql_semantische_dichte_lehrer_type_1`.`x_methodik` AS `x_methodik`,`sql_semantische_dichte_lehrer_type_1`.`x_performanz` AS `x_performanz`,`sql_semantische_dichte_lehrer_type_1`.`x_regulation` AS `x_regulation` from `icas_19_4`.`sql_semantische_dichte_lehrer_type_1`), long_data as (select `basis`.`id` AS `id`,`basis`.`gruppe` AS `gruppe`,'kognition' AS `dimension`,`basis`.`x_kognition` AS `wert` from `basis` union all select `basis`.`id` AS `id`,`basis`.`gruppe` AS `gruppe`,'sozial' AS `sozial`,`basis`.`x_sozial` AS `x_sozial` from `basis` union all select `basis`.`id` AS `id`,`basis`.`gruppe` AS `gruppe`,'affektiv' AS `affektiv`,`basis`.`x_affektiv` AS `x_affektiv` from `basis` union all select `basis`.`id` AS `id`,`basis`.`gruppe` AS `gruppe`,'motivation' AS `motivation`,`basis`.`x_motivation` AS `x_motivation` from `basis` union all select `basis`.`id` AS `id`,`basis`.`gruppe` AS `gruppe`,'methodik' AS `methodik`,`basis`.`x_methodik` AS `x_methodik` from `basis` union all select `basis`.`id` AS `id`,`basis`.`gruppe` AS `gruppe`,'performanz' AS `performanz`,`basis`.`x_performanz` AS `x_performanz` from `basis` union all select `basis`.`id` AS `id`,`basis`.`gruppe` AS `gruppe`,'regulation' AS `regulation`,`basis`.`x_regulation` AS `x_regulation` from `basis`), paired as (select `a`.`gruppe` AS `gruppe`,`a`.`dimension` AS `dimension_1`,`b`.`dimension` AS `dimension_2`,`a`.`wert` AS `wert_1`,`b`.`wert` AS `wert_2` from (`long_data` `a` join `long_data` `b` on(`a`.`gruppe` = `b`.`gruppe` and `a`.`id` = `b`.`id`)))select `paired`.`gruppe` AS `gruppe`,`paired`.`dimension_1` AS `dimension_1`,`paired`.`dimension_2` AS `dimension_2`,(avg(`paired`.`wert_1` * `paired`.`wert_2`) - avg(`paired`.`wert_1`) * avg(`paired`.`wert_2`)) / nullif(std(`paired`.`wert_1`) * std(`paired`.`wert_2`),0) AS `korrelation` from `paired` group by `paired`.`gruppe`,`paired`.`dimension_1`,`paired`.`dimension_2` order by `paired`.`gruppe`,field(`paired`.`dimension_1`,'kognition','sozial','affektiv','motivation','methodik','performanz','regulation'),field(`paired`.`dimension_2`,'kognition','sozial','affektiv','motivation','methodik','performanz','regulation')</w:t>
      </w:r>
    </w:p>
    <w:tbl>
      <w:tblPr>
        <w:tblW w:w="643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431"/>
        <w:gridCol w:w="1431"/>
        <w:gridCol w:w="2395"/>
        <w:gridCol w:w="150"/>
      </w:tblGrid>
      <w:tr w:rsidR="00AD62B4" w:rsidRPr="00AD62B4" w14:paraId="05BC2FA1" w14:textId="77777777" w:rsidTr="001956B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D4BB0A" w14:textId="77777777" w:rsidR="00AD62B4" w:rsidRPr="00AD62B4" w:rsidRDefault="00000000" w:rsidP="00AD62B4">
            <w:pPr>
              <w:rPr>
                <w:b/>
                <w:bCs/>
              </w:rPr>
            </w:pPr>
            <w:hyperlink r:id="rId5" w:history="1">
              <w:r w:rsidR="00AD62B4" w:rsidRPr="00AD62B4">
                <w:rPr>
                  <w:rStyle w:val="Hyperlink"/>
                  <w:b/>
                  <w:bCs/>
                </w:rPr>
                <w:t>gruppe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1832BD" w14:textId="77777777" w:rsidR="00AD62B4" w:rsidRPr="00AD62B4" w:rsidRDefault="00000000" w:rsidP="00AD62B4">
            <w:pPr>
              <w:rPr>
                <w:b/>
                <w:bCs/>
              </w:rPr>
            </w:pPr>
            <w:hyperlink r:id="rId6" w:history="1">
              <w:r w:rsidR="00AD62B4" w:rsidRPr="00AD62B4">
                <w:rPr>
                  <w:rStyle w:val="Hyperlink"/>
                  <w:b/>
                  <w:bCs/>
                </w:rPr>
                <w:t>dimension_1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5F8122" w14:textId="77777777" w:rsidR="00AD62B4" w:rsidRPr="00AD62B4" w:rsidRDefault="00000000" w:rsidP="00AD62B4">
            <w:pPr>
              <w:rPr>
                <w:b/>
                <w:bCs/>
              </w:rPr>
            </w:pPr>
            <w:hyperlink r:id="rId7" w:history="1">
              <w:r w:rsidR="00AD62B4" w:rsidRPr="00AD62B4">
                <w:rPr>
                  <w:rStyle w:val="Hyperlink"/>
                  <w:b/>
                  <w:bCs/>
                </w:rPr>
                <w:t>dimension_2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E9D495" w14:textId="77777777" w:rsidR="00AD62B4" w:rsidRPr="00AD62B4" w:rsidRDefault="00000000" w:rsidP="00AD62B4">
            <w:pPr>
              <w:rPr>
                <w:b/>
                <w:bCs/>
              </w:rPr>
            </w:pPr>
            <w:hyperlink r:id="rId8" w:history="1">
              <w:r w:rsidR="00AD62B4" w:rsidRPr="00AD62B4">
                <w:rPr>
                  <w:rStyle w:val="Hyperlink"/>
                  <w:b/>
                  <w:bCs/>
                </w:rPr>
                <w:t>korrelation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8D5329" w14:textId="77777777" w:rsidR="00AD62B4" w:rsidRPr="00AD62B4" w:rsidRDefault="00AD62B4" w:rsidP="00AD62B4">
            <w:pPr>
              <w:rPr>
                <w:b/>
                <w:bCs/>
              </w:rPr>
            </w:pPr>
          </w:p>
        </w:tc>
      </w:tr>
      <w:tr w:rsidR="00AD62B4" w:rsidRPr="00AD62B4" w14:paraId="7B3A8BF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7BDDE6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FC930C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A2330A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8CCDE4" w14:textId="77777777" w:rsidR="00AD62B4" w:rsidRPr="00AD62B4" w:rsidRDefault="00AD62B4" w:rsidP="00AD62B4">
            <w:r w:rsidRPr="00AD62B4">
              <w:t>0.9999999999999841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C373B4" w14:textId="77777777" w:rsidR="00AD62B4" w:rsidRPr="00AD62B4" w:rsidRDefault="00AD62B4" w:rsidP="00AD62B4"/>
        </w:tc>
      </w:tr>
      <w:tr w:rsidR="00AD62B4" w:rsidRPr="00AD62B4" w14:paraId="1D1F4A89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1973AE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779CF9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CDD039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BA1DC2" w14:textId="77777777" w:rsidR="00AD62B4" w:rsidRPr="00AD62B4" w:rsidRDefault="00AD62B4" w:rsidP="00AD62B4">
            <w:r w:rsidRPr="00AD62B4">
              <w:t>0.16880219452490536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14697B" w14:textId="77777777" w:rsidR="00AD62B4" w:rsidRPr="00AD62B4" w:rsidRDefault="00AD62B4" w:rsidP="00AD62B4"/>
        </w:tc>
      </w:tr>
      <w:tr w:rsidR="00AD62B4" w:rsidRPr="00AD62B4" w14:paraId="34A51247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7B1BBF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E44E26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96C086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64C1C6" w14:textId="77777777" w:rsidR="00AD62B4" w:rsidRPr="00AD62B4" w:rsidRDefault="00AD62B4" w:rsidP="00AD62B4">
            <w:r w:rsidRPr="00AD62B4">
              <w:t>0.4213225886247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6AB4C0" w14:textId="77777777" w:rsidR="00AD62B4" w:rsidRPr="00AD62B4" w:rsidRDefault="00AD62B4" w:rsidP="00AD62B4"/>
        </w:tc>
      </w:tr>
      <w:tr w:rsidR="00AD62B4" w:rsidRPr="00AD62B4" w14:paraId="5031306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BAF02E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9CEC01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16AD4A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02E24C" w14:textId="77777777" w:rsidR="00AD62B4" w:rsidRPr="00AD62B4" w:rsidRDefault="00AD62B4" w:rsidP="00AD62B4">
            <w:r w:rsidRPr="00AD62B4">
              <w:t>0.49462141477674093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06575" w14:textId="77777777" w:rsidR="00AD62B4" w:rsidRPr="00AD62B4" w:rsidRDefault="00AD62B4" w:rsidP="00AD62B4"/>
        </w:tc>
      </w:tr>
      <w:tr w:rsidR="00AD62B4" w:rsidRPr="00AD62B4" w14:paraId="60E6EAAC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1B368A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08126A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B754E2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403CEA" w14:textId="77777777" w:rsidR="00AD62B4" w:rsidRPr="00AD62B4" w:rsidRDefault="00AD62B4" w:rsidP="00AD62B4">
            <w:r w:rsidRPr="00AD62B4">
              <w:t>0.9057112098514067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6DBC8A" w14:textId="77777777" w:rsidR="00AD62B4" w:rsidRPr="00AD62B4" w:rsidRDefault="00AD62B4" w:rsidP="00AD62B4"/>
        </w:tc>
      </w:tr>
      <w:tr w:rsidR="00AD62B4" w:rsidRPr="00AD62B4" w14:paraId="68847A5C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C5C1F2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E253F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D7D4E7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0F74CA" w14:textId="77777777" w:rsidR="00AD62B4" w:rsidRPr="00AD62B4" w:rsidRDefault="00AD62B4" w:rsidP="00AD62B4">
            <w:r w:rsidRPr="00AD62B4">
              <w:t>0.7368142759342261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003F2E" w14:textId="77777777" w:rsidR="00AD62B4" w:rsidRPr="00AD62B4" w:rsidRDefault="00AD62B4" w:rsidP="00AD62B4"/>
        </w:tc>
      </w:tr>
      <w:tr w:rsidR="00AD62B4" w:rsidRPr="00AD62B4" w14:paraId="7AE5CE4E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571388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9528C3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49B150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23EFD3" w14:textId="77777777" w:rsidR="00AD62B4" w:rsidRPr="00AD62B4" w:rsidRDefault="00AD62B4" w:rsidP="00AD62B4">
            <w:r w:rsidRPr="00AD62B4">
              <w:t>0.47722525067525223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B46079" w14:textId="77777777" w:rsidR="00AD62B4" w:rsidRPr="00AD62B4" w:rsidRDefault="00AD62B4" w:rsidP="00AD62B4"/>
        </w:tc>
      </w:tr>
      <w:tr w:rsidR="00AD62B4" w:rsidRPr="00AD62B4" w14:paraId="0F0EA5E3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288A0F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4547E0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E341D4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6139C2" w14:textId="77777777" w:rsidR="00AD62B4" w:rsidRPr="00AD62B4" w:rsidRDefault="00AD62B4" w:rsidP="00AD62B4">
            <w:r w:rsidRPr="00AD62B4">
              <w:t>0.16880219452490536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F195DA" w14:textId="77777777" w:rsidR="00AD62B4" w:rsidRPr="00AD62B4" w:rsidRDefault="00AD62B4" w:rsidP="00AD62B4"/>
        </w:tc>
      </w:tr>
      <w:tr w:rsidR="00AD62B4" w:rsidRPr="00AD62B4" w14:paraId="03AC0ED2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FEB933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13BB29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FFE15F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75CC4E" w14:textId="77777777" w:rsidR="00AD62B4" w:rsidRPr="00AD62B4" w:rsidRDefault="00AD62B4" w:rsidP="00AD62B4">
            <w:r w:rsidRPr="00AD62B4">
              <w:t>0.9999999999999954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2BC187" w14:textId="77777777" w:rsidR="00AD62B4" w:rsidRPr="00AD62B4" w:rsidRDefault="00AD62B4" w:rsidP="00AD62B4"/>
        </w:tc>
      </w:tr>
      <w:tr w:rsidR="00AD62B4" w:rsidRPr="00AD62B4" w14:paraId="73F28F3B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C1394B" w14:textId="77777777" w:rsidR="00AD62B4" w:rsidRPr="00AD62B4" w:rsidRDefault="00AD62B4" w:rsidP="00AD62B4">
            <w:r w:rsidRPr="00AD62B4">
              <w:lastRenderedPageBreak/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BFFC7D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462632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341D63" w14:textId="77777777" w:rsidR="00AD62B4" w:rsidRPr="00AD62B4" w:rsidRDefault="00AD62B4" w:rsidP="00AD62B4">
            <w:r w:rsidRPr="00AD62B4">
              <w:t>0.6252898566330939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5834E9" w14:textId="77777777" w:rsidR="00AD62B4" w:rsidRPr="00AD62B4" w:rsidRDefault="00AD62B4" w:rsidP="00AD62B4"/>
        </w:tc>
      </w:tr>
      <w:tr w:rsidR="00AD62B4" w:rsidRPr="00AD62B4" w14:paraId="00261FA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6DBA4D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90FD27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4CB190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44A67A" w14:textId="77777777" w:rsidR="00AD62B4" w:rsidRPr="00AD62B4" w:rsidRDefault="00AD62B4" w:rsidP="00AD62B4">
            <w:r w:rsidRPr="00AD62B4">
              <w:t>0.6247662663741926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B33C89" w14:textId="77777777" w:rsidR="00AD62B4" w:rsidRPr="00AD62B4" w:rsidRDefault="00AD62B4" w:rsidP="00AD62B4"/>
        </w:tc>
      </w:tr>
      <w:tr w:rsidR="00AD62B4" w:rsidRPr="00AD62B4" w14:paraId="42D0C6AF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99E366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B598B3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AFC852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A4BB97" w14:textId="77777777" w:rsidR="00AD62B4" w:rsidRPr="00AD62B4" w:rsidRDefault="00AD62B4" w:rsidP="00AD62B4">
            <w:r w:rsidRPr="00AD62B4">
              <w:t>0.18249530442820366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BD8CD6" w14:textId="77777777" w:rsidR="00AD62B4" w:rsidRPr="00AD62B4" w:rsidRDefault="00AD62B4" w:rsidP="00AD62B4"/>
        </w:tc>
      </w:tr>
      <w:tr w:rsidR="00AD62B4" w:rsidRPr="00AD62B4" w14:paraId="7BCF93F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62F25A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F84B2D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68C715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AA19EB" w14:textId="77777777" w:rsidR="00AD62B4" w:rsidRPr="00AD62B4" w:rsidRDefault="00AD62B4" w:rsidP="00AD62B4">
            <w:r w:rsidRPr="00AD62B4">
              <w:t>0.34207621587268233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B10312" w14:textId="77777777" w:rsidR="00AD62B4" w:rsidRPr="00AD62B4" w:rsidRDefault="00AD62B4" w:rsidP="00AD62B4"/>
        </w:tc>
      </w:tr>
      <w:tr w:rsidR="00AD62B4" w:rsidRPr="00AD62B4" w14:paraId="1A8B2CE7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6B6C8D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303B8E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69AABB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C769E1" w14:textId="77777777" w:rsidR="00AD62B4" w:rsidRPr="00AD62B4" w:rsidRDefault="00AD62B4" w:rsidP="00AD62B4">
            <w:r w:rsidRPr="00AD62B4">
              <w:t>0.29854438442196674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359B14" w14:textId="77777777" w:rsidR="00AD62B4" w:rsidRPr="00AD62B4" w:rsidRDefault="00AD62B4" w:rsidP="00AD62B4"/>
        </w:tc>
      </w:tr>
      <w:tr w:rsidR="00AD62B4" w:rsidRPr="00AD62B4" w14:paraId="7336ECC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465D34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727213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8F291B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28C15C" w14:textId="77777777" w:rsidR="00AD62B4" w:rsidRPr="00AD62B4" w:rsidRDefault="00AD62B4" w:rsidP="00AD62B4">
            <w:r w:rsidRPr="00AD62B4">
              <w:t>0.4213225886247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8EA403" w14:textId="77777777" w:rsidR="00AD62B4" w:rsidRPr="00AD62B4" w:rsidRDefault="00AD62B4" w:rsidP="00AD62B4"/>
        </w:tc>
      </w:tr>
      <w:tr w:rsidR="00AD62B4" w:rsidRPr="00AD62B4" w14:paraId="7D64F7E3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2607B4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023877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3D104A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A69F4E" w14:textId="77777777" w:rsidR="00AD62B4" w:rsidRPr="00AD62B4" w:rsidRDefault="00AD62B4" w:rsidP="00AD62B4">
            <w:r w:rsidRPr="00AD62B4">
              <w:t>0.6252898566330939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3A448F" w14:textId="77777777" w:rsidR="00AD62B4" w:rsidRPr="00AD62B4" w:rsidRDefault="00AD62B4" w:rsidP="00AD62B4"/>
        </w:tc>
      </w:tr>
      <w:tr w:rsidR="00AD62B4" w:rsidRPr="00AD62B4" w14:paraId="4C407CC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6CCC8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6ADE50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DF6BBF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353934" w14:textId="77777777" w:rsidR="00AD62B4" w:rsidRPr="00AD62B4" w:rsidRDefault="00AD62B4" w:rsidP="00AD62B4">
            <w:r w:rsidRPr="00AD62B4">
              <w:t>0.9999999999999942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E07049" w14:textId="77777777" w:rsidR="00AD62B4" w:rsidRPr="00AD62B4" w:rsidRDefault="00AD62B4" w:rsidP="00AD62B4"/>
        </w:tc>
      </w:tr>
      <w:tr w:rsidR="00AD62B4" w:rsidRPr="00AD62B4" w14:paraId="45EDC02C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FEE8F4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3BC79C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585E3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CE239E" w14:textId="77777777" w:rsidR="00AD62B4" w:rsidRPr="00AD62B4" w:rsidRDefault="00AD62B4" w:rsidP="00AD62B4">
            <w:r w:rsidRPr="00AD62B4">
              <w:t>0.6299729522644174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39292E" w14:textId="77777777" w:rsidR="00AD62B4" w:rsidRPr="00AD62B4" w:rsidRDefault="00AD62B4" w:rsidP="00AD62B4"/>
        </w:tc>
      </w:tr>
      <w:tr w:rsidR="00AD62B4" w:rsidRPr="00AD62B4" w14:paraId="12224C0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F2387E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6E11D1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AE42D0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45EEC5" w14:textId="77777777" w:rsidR="00AD62B4" w:rsidRPr="00AD62B4" w:rsidRDefault="00AD62B4" w:rsidP="00AD62B4">
            <w:r w:rsidRPr="00AD62B4">
              <w:t>0.3222381088214324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E5C0CD" w14:textId="77777777" w:rsidR="00AD62B4" w:rsidRPr="00AD62B4" w:rsidRDefault="00AD62B4" w:rsidP="00AD62B4"/>
        </w:tc>
      </w:tr>
      <w:tr w:rsidR="00AD62B4" w:rsidRPr="00AD62B4" w14:paraId="74CF051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CB2399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217EDF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0D0622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B10705" w14:textId="77777777" w:rsidR="00AD62B4" w:rsidRPr="00AD62B4" w:rsidRDefault="00AD62B4" w:rsidP="00AD62B4">
            <w:r w:rsidRPr="00AD62B4">
              <w:t>0.5215053683655041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66F4ED" w14:textId="77777777" w:rsidR="00AD62B4" w:rsidRPr="00AD62B4" w:rsidRDefault="00AD62B4" w:rsidP="00AD62B4"/>
        </w:tc>
      </w:tr>
      <w:tr w:rsidR="00AD62B4" w:rsidRPr="00AD62B4" w14:paraId="11FAB2C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02F76E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DB1A18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84CA1B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4A6145" w14:textId="77777777" w:rsidR="00AD62B4" w:rsidRPr="00AD62B4" w:rsidRDefault="00AD62B4" w:rsidP="00AD62B4">
            <w:r w:rsidRPr="00AD62B4">
              <w:t>0.31100922042039697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8290D3" w14:textId="77777777" w:rsidR="00AD62B4" w:rsidRPr="00AD62B4" w:rsidRDefault="00AD62B4" w:rsidP="00AD62B4"/>
        </w:tc>
      </w:tr>
      <w:tr w:rsidR="00AD62B4" w:rsidRPr="00AD62B4" w14:paraId="542B4FC2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A8C0F3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FF0983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CBB43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8B68E" w14:textId="77777777" w:rsidR="00AD62B4" w:rsidRPr="00AD62B4" w:rsidRDefault="00AD62B4" w:rsidP="00AD62B4">
            <w:r w:rsidRPr="00AD62B4">
              <w:t>0.49462141477674093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904EC8" w14:textId="77777777" w:rsidR="00AD62B4" w:rsidRPr="00AD62B4" w:rsidRDefault="00AD62B4" w:rsidP="00AD62B4"/>
        </w:tc>
      </w:tr>
      <w:tr w:rsidR="00AD62B4" w:rsidRPr="00AD62B4" w14:paraId="69CBC07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9F9E1F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81BA2B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CFD239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C09CF1" w14:textId="77777777" w:rsidR="00AD62B4" w:rsidRPr="00AD62B4" w:rsidRDefault="00AD62B4" w:rsidP="00AD62B4">
            <w:r w:rsidRPr="00AD62B4">
              <w:t>0.6247662663741926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5180EB" w14:textId="77777777" w:rsidR="00AD62B4" w:rsidRPr="00AD62B4" w:rsidRDefault="00AD62B4" w:rsidP="00AD62B4"/>
        </w:tc>
      </w:tr>
      <w:tr w:rsidR="00AD62B4" w:rsidRPr="00AD62B4" w14:paraId="4D67F793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A47039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721B5D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90A4C4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0DAED9" w14:textId="77777777" w:rsidR="00AD62B4" w:rsidRPr="00AD62B4" w:rsidRDefault="00AD62B4" w:rsidP="00AD62B4">
            <w:r w:rsidRPr="00AD62B4">
              <w:t>0.6299729522644174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F984CA" w14:textId="77777777" w:rsidR="00AD62B4" w:rsidRPr="00AD62B4" w:rsidRDefault="00AD62B4" w:rsidP="00AD62B4"/>
        </w:tc>
      </w:tr>
      <w:tr w:rsidR="00AD62B4" w:rsidRPr="00AD62B4" w14:paraId="389889A8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91931A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C517F8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3588E4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D18025" w14:textId="77777777" w:rsidR="00AD62B4" w:rsidRPr="00AD62B4" w:rsidRDefault="00AD62B4" w:rsidP="00AD62B4">
            <w:r w:rsidRPr="00AD62B4">
              <w:t>1.000000000000001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2E0C3F" w14:textId="77777777" w:rsidR="00AD62B4" w:rsidRPr="00AD62B4" w:rsidRDefault="00AD62B4" w:rsidP="00AD62B4"/>
        </w:tc>
      </w:tr>
      <w:tr w:rsidR="00AD62B4" w:rsidRPr="00AD62B4" w14:paraId="0561347C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E5B16C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D44956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0E3E8F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82D761" w14:textId="77777777" w:rsidR="00AD62B4" w:rsidRPr="00AD62B4" w:rsidRDefault="00AD62B4" w:rsidP="00AD62B4">
            <w:r w:rsidRPr="00AD62B4">
              <w:t>0.5868850345576717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8D7F81" w14:textId="77777777" w:rsidR="00AD62B4" w:rsidRPr="00AD62B4" w:rsidRDefault="00AD62B4" w:rsidP="00AD62B4"/>
        </w:tc>
      </w:tr>
      <w:tr w:rsidR="00AD62B4" w:rsidRPr="00AD62B4" w14:paraId="28E9D6C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272A7F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9645D7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02451D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22349E" w14:textId="77777777" w:rsidR="00AD62B4" w:rsidRPr="00AD62B4" w:rsidRDefault="00AD62B4" w:rsidP="00AD62B4">
            <w:r w:rsidRPr="00AD62B4">
              <w:t>0.8483998922686644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494506" w14:textId="77777777" w:rsidR="00AD62B4" w:rsidRPr="00AD62B4" w:rsidRDefault="00AD62B4" w:rsidP="00AD62B4"/>
        </w:tc>
      </w:tr>
      <w:tr w:rsidR="00AD62B4" w:rsidRPr="00AD62B4" w14:paraId="3D534DA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E1D488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A33461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1D584F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D1BE32" w14:textId="77777777" w:rsidR="00AD62B4" w:rsidRPr="00AD62B4" w:rsidRDefault="00AD62B4" w:rsidP="00AD62B4">
            <w:r w:rsidRPr="00AD62B4">
              <w:t>0.7487521912762813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7A426F" w14:textId="77777777" w:rsidR="00AD62B4" w:rsidRPr="00AD62B4" w:rsidRDefault="00AD62B4" w:rsidP="00AD62B4"/>
        </w:tc>
      </w:tr>
      <w:tr w:rsidR="00AD62B4" w:rsidRPr="00AD62B4" w14:paraId="39F39EC9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D5E0E5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218F01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77DCBA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5B8A5D" w14:textId="77777777" w:rsidR="00AD62B4" w:rsidRPr="00AD62B4" w:rsidRDefault="00AD62B4" w:rsidP="00AD62B4">
            <w:r w:rsidRPr="00AD62B4">
              <w:t>0.9057112098514067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D7CD80" w14:textId="77777777" w:rsidR="00AD62B4" w:rsidRPr="00AD62B4" w:rsidRDefault="00AD62B4" w:rsidP="00AD62B4"/>
        </w:tc>
      </w:tr>
      <w:tr w:rsidR="00AD62B4" w:rsidRPr="00AD62B4" w14:paraId="26BF5672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1F6574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83E437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D6D9FC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7587BE" w14:textId="77777777" w:rsidR="00AD62B4" w:rsidRPr="00AD62B4" w:rsidRDefault="00AD62B4" w:rsidP="00AD62B4">
            <w:r w:rsidRPr="00AD62B4">
              <w:t>0.18249530442820366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E54CC7" w14:textId="77777777" w:rsidR="00AD62B4" w:rsidRPr="00AD62B4" w:rsidRDefault="00AD62B4" w:rsidP="00AD62B4"/>
        </w:tc>
      </w:tr>
      <w:tr w:rsidR="00AD62B4" w:rsidRPr="00AD62B4" w14:paraId="560E96F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64197A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320A6D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C6DEC6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5D3056" w14:textId="77777777" w:rsidR="00AD62B4" w:rsidRPr="00AD62B4" w:rsidRDefault="00AD62B4" w:rsidP="00AD62B4">
            <w:r w:rsidRPr="00AD62B4">
              <w:t>0.3222381088214324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144E59" w14:textId="77777777" w:rsidR="00AD62B4" w:rsidRPr="00AD62B4" w:rsidRDefault="00AD62B4" w:rsidP="00AD62B4"/>
        </w:tc>
      </w:tr>
      <w:tr w:rsidR="00AD62B4" w:rsidRPr="00AD62B4" w14:paraId="1FAC480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C1FAC4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BDE8CE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98D1C5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B44F7B" w14:textId="77777777" w:rsidR="00AD62B4" w:rsidRPr="00AD62B4" w:rsidRDefault="00AD62B4" w:rsidP="00AD62B4">
            <w:r w:rsidRPr="00AD62B4">
              <w:t>0.5868850345576717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59DE26" w14:textId="77777777" w:rsidR="00AD62B4" w:rsidRPr="00AD62B4" w:rsidRDefault="00AD62B4" w:rsidP="00AD62B4"/>
        </w:tc>
      </w:tr>
      <w:tr w:rsidR="00AD62B4" w:rsidRPr="00AD62B4" w14:paraId="44BBE55B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54D219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0CC579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009C3B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766525" w14:textId="77777777" w:rsidR="00AD62B4" w:rsidRPr="00AD62B4" w:rsidRDefault="00AD62B4" w:rsidP="00AD62B4">
            <w:r w:rsidRPr="00AD62B4">
              <w:t>1.0000000000000002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12EA85" w14:textId="77777777" w:rsidR="00AD62B4" w:rsidRPr="00AD62B4" w:rsidRDefault="00AD62B4" w:rsidP="00AD62B4"/>
        </w:tc>
      </w:tr>
      <w:tr w:rsidR="00AD62B4" w:rsidRPr="00AD62B4" w14:paraId="51E5281C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5AA341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35F497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F527FD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BD460" w14:textId="77777777" w:rsidR="00AD62B4" w:rsidRPr="00AD62B4" w:rsidRDefault="00AD62B4" w:rsidP="00AD62B4">
            <w:r w:rsidRPr="00AD62B4">
              <w:t>0.7867292599916313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DF3AF2" w14:textId="77777777" w:rsidR="00AD62B4" w:rsidRPr="00AD62B4" w:rsidRDefault="00AD62B4" w:rsidP="00AD62B4"/>
        </w:tc>
      </w:tr>
      <w:tr w:rsidR="00AD62B4" w:rsidRPr="00AD62B4" w14:paraId="7301F256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409DFA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F95790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A0FDB1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3122A0" w14:textId="77777777" w:rsidR="00AD62B4" w:rsidRPr="00AD62B4" w:rsidRDefault="00AD62B4" w:rsidP="00AD62B4">
            <w:r w:rsidRPr="00AD62B4">
              <w:t>0.6955003456234231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0A3E3A" w14:textId="77777777" w:rsidR="00AD62B4" w:rsidRPr="00AD62B4" w:rsidRDefault="00AD62B4" w:rsidP="00AD62B4"/>
        </w:tc>
      </w:tr>
      <w:tr w:rsidR="00AD62B4" w:rsidRPr="00AD62B4" w14:paraId="6E006EB7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BAC115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8E1594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DE852A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A77128" w14:textId="77777777" w:rsidR="00AD62B4" w:rsidRPr="00AD62B4" w:rsidRDefault="00AD62B4" w:rsidP="00AD62B4">
            <w:r w:rsidRPr="00AD62B4">
              <w:t>0.7368142759342261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ACB74B" w14:textId="77777777" w:rsidR="00AD62B4" w:rsidRPr="00AD62B4" w:rsidRDefault="00AD62B4" w:rsidP="00AD62B4"/>
        </w:tc>
      </w:tr>
      <w:tr w:rsidR="00AD62B4" w:rsidRPr="00AD62B4" w14:paraId="6D00923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A464B5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B841E8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C52611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522A47" w14:textId="77777777" w:rsidR="00AD62B4" w:rsidRPr="00AD62B4" w:rsidRDefault="00AD62B4" w:rsidP="00AD62B4">
            <w:r w:rsidRPr="00AD62B4">
              <w:t>0.34207621587268233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2C9FF1" w14:textId="77777777" w:rsidR="00AD62B4" w:rsidRPr="00AD62B4" w:rsidRDefault="00AD62B4" w:rsidP="00AD62B4"/>
        </w:tc>
      </w:tr>
      <w:tr w:rsidR="00AD62B4" w:rsidRPr="00AD62B4" w14:paraId="481CB7D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F6A552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310426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78D29C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349C57" w14:textId="77777777" w:rsidR="00AD62B4" w:rsidRPr="00AD62B4" w:rsidRDefault="00AD62B4" w:rsidP="00AD62B4">
            <w:r w:rsidRPr="00AD62B4">
              <w:t>0.5215053683655041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5E7E36" w14:textId="77777777" w:rsidR="00AD62B4" w:rsidRPr="00AD62B4" w:rsidRDefault="00AD62B4" w:rsidP="00AD62B4"/>
        </w:tc>
      </w:tr>
      <w:tr w:rsidR="00AD62B4" w:rsidRPr="00AD62B4" w14:paraId="6D2A0D3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C53488" w14:textId="77777777" w:rsidR="00AD62B4" w:rsidRPr="00AD62B4" w:rsidRDefault="00AD62B4" w:rsidP="00AD62B4">
            <w:r w:rsidRPr="00AD62B4">
              <w:lastRenderedPageBreak/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7D0A30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FCC9E6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DA5D23" w14:textId="77777777" w:rsidR="00AD62B4" w:rsidRPr="00AD62B4" w:rsidRDefault="00AD62B4" w:rsidP="00AD62B4">
            <w:r w:rsidRPr="00AD62B4">
              <w:t>0.8483998922686644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33E6CD" w14:textId="77777777" w:rsidR="00AD62B4" w:rsidRPr="00AD62B4" w:rsidRDefault="00AD62B4" w:rsidP="00AD62B4"/>
        </w:tc>
      </w:tr>
      <w:tr w:rsidR="00AD62B4" w:rsidRPr="00AD62B4" w14:paraId="5C153312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96FB7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4F81A4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D5953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C8CE59" w14:textId="77777777" w:rsidR="00AD62B4" w:rsidRPr="00AD62B4" w:rsidRDefault="00AD62B4" w:rsidP="00AD62B4">
            <w:r w:rsidRPr="00AD62B4">
              <w:t>0.7867292599916313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A0F64A" w14:textId="77777777" w:rsidR="00AD62B4" w:rsidRPr="00AD62B4" w:rsidRDefault="00AD62B4" w:rsidP="00AD62B4"/>
        </w:tc>
      </w:tr>
      <w:tr w:rsidR="00AD62B4" w:rsidRPr="00AD62B4" w14:paraId="63120F5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55309A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364F79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3B265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2F9392" w14:textId="77777777" w:rsidR="00AD62B4" w:rsidRPr="00AD62B4" w:rsidRDefault="00AD62B4" w:rsidP="00AD62B4">
            <w:r w:rsidRPr="00AD62B4">
              <w:t>1.000000000000012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3D41CC" w14:textId="77777777" w:rsidR="00AD62B4" w:rsidRPr="00AD62B4" w:rsidRDefault="00AD62B4" w:rsidP="00AD62B4"/>
        </w:tc>
      </w:tr>
      <w:tr w:rsidR="00AD62B4" w:rsidRPr="00AD62B4" w14:paraId="16448F00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E278F5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47235F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24E195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EEE486" w14:textId="77777777" w:rsidR="00AD62B4" w:rsidRPr="00AD62B4" w:rsidRDefault="00AD62B4" w:rsidP="00AD62B4">
            <w:r w:rsidRPr="00AD62B4">
              <w:t>0.7569500666920203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C1C8E4" w14:textId="77777777" w:rsidR="00AD62B4" w:rsidRPr="00AD62B4" w:rsidRDefault="00AD62B4" w:rsidP="00AD62B4"/>
        </w:tc>
      </w:tr>
      <w:tr w:rsidR="00AD62B4" w:rsidRPr="00AD62B4" w14:paraId="399097C8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2EA101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E3916F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4F22A5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F0ED2F" w14:textId="77777777" w:rsidR="00AD62B4" w:rsidRPr="00AD62B4" w:rsidRDefault="00AD62B4" w:rsidP="00AD62B4">
            <w:r w:rsidRPr="00AD62B4">
              <w:t>0.47722525067525223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C7E45D" w14:textId="77777777" w:rsidR="00AD62B4" w:rsidRPr="00AD62B4" w:rsidRDefault="00AD62B4" w:rsidP="00AD62B4"/>
        </w:tc>
      </w:tr>
      <w:tr w:rsidR="00AD62B4" w:rsidRPr="00AD62B4" w14:paraId="20649AEB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1B9EE2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AB2C06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C4DFFC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D19F7C" w14:textId="77777777" w:rsidR="00AD62B4" w:rsidRPr="00AD62B4" w:rsidRDefault="00AD62B4" w:rsidP="00AD62B4">
            <w:r w:rsidRPr="00AD62B4">
              <w:t>0.29854438442196674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E0492F" w14:textId="77777777" w:rsidR="00AD62B4" w:rsidRPr="00AD62B4" w:rsidRDefault="00AD62B4" w:rsidP="00AD62B4"/>
        </w:tc>
      </w:tr>
      <w:tr w:rsidR="00AD62B4" w:rsidRPr="00AD62B4" w14:paraId="21AAA80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97F32D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58DBF7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FB6BAD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5E7044" w14:textId="77777777" w:rsidR="00AD62B4" w:rsidRPr="00AD62B4" w:rsidRDefault="00AD62B4" w:rsidP="00AD62B4">
            <w:r w:rsidRPr="00AD62B4">
              <w:t>0.31100922042039697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059ED1" w14:textId="77777777" w:rsidR="00AD62B4" w:rsidRPr="00AD62B4" w:rsidRDefault="00AD62B4" w:rsidP="00AD62B4"/>
        </w:tc>
      </w:tr>
      <w:tr w:rsidR="00AD62B4" w:rsidRPr="00AD62B4" w14:paraId="41D17243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FC9777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4B8D4B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7840A6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55084E" w14:textId="77777777" w:rsidR="00AD62B4" w:rsidRPr="00AD62B4" w:rsidRDefault="00AD62B4" w:rsidP="00AD62B4">
            <w:r w:rsidRPr="00AD62B4">
              <w:t>0.7487521912762813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2C76AC" w14:textId="77777777" w:rsidR="00AD62B4" w:rsidRPr="00AD62B4" w:rsidRDefault="00AD62B4" w:rsidP="00AD62B4"/>
        </w:tc>
      </w:tr>
      <w:tr w:rsidR="00AD62B4" w:rsidRPr="00AD62B4" w14:paraId="2CFDF57C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193CA6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386AA5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601A94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E8630D" w14:textId="77777777" w:rsidR="00AD62B4" w:rsidRPr="00AD62B4" w:rsidRDefault="00AD62B4" w:rsidP="00AD62B4">
            <w:r w:rsidRPr="00AD62B4">
              <w:t>0.6955003456234231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2CC7E9" w14:textId="77777777" w:rsidR="00AD62B4" w:rsidRPr="00AD62B4" w:rsidRDefault="00AD62B4" w:rsidP="00AD62B4"/>
        </w:tc>
      </w:tr>
      <w:tr w:rsidR="00AD62B4" w:rsidRPr="00AD62B4" w14:paraId="0382D5C3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BF6699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CFB92C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FFB2A9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75E9E4" w14:textId="77777777" w:rsidR="00AD62B4" w:rsidRPr="00AD62B4" w:rsidRDefault="00AD62B4" w:rsidP="00AD62B4">
            <w:r w:rsidRPr="00AD62B4">
              <w:t>0.7569500666920203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9AAA43" w14:textId="77777777" w:rsidR="00AD62B4" w:rsidRPr="00AD62B4" w:rsidRDefault="00AD62B4" w:rsidP="00AD62B4"/>
        </w:tc>
      </w:tr>
      <w:tr w:rsidR="00AD62B4" w:rsidRPr="00AD62B4" w14:paraId="740C348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4F5269" w14:textId="77777777" w:rsidR="00AD62B4" w:rsidRPr="00AD62B4" w:rsidRDefault="00AD62B4" w:rsidP="00AD62B4">
            <w:r w:rsidRPr="00AD62B4">
              <w:t>LK_1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19654D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502F0A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29540C" w14:textId="77777777" w:rsidR="00AD62B4" w:rsidRPr="00AD62B4" w:rsidRDefault="00AD62B4" w:rsidP="00AD62B4">
            <w:r w:rsidRPr="00AD62B4">
              <w:t>1.000000000000001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8A19CA" w14:textId="77777777" w:rsidR="00AD62B4" w:rsidRPr="00AD62B4" w:rsidRDefault="00AD62B4" w:rsidP="00AD62B4"/>
        </w:tc>
      </w:tr>
      <w:tr w:rsidR="00AD62B4" w:rsidRPr="00AD62B4" w14:paraId="72A4212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47BFDD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984A57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68C944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FE117E" w14:textId="77777777" w:rsidR="00AD62B4" w:rsidRPr="00AD62B4" w:rsidRDefault="00AD62B4" w:rsidP="00AD62B4">
            <w:r w:rsidRPr="00AD62B4">
              <w:t>0.9999999999999981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F1D5CE" w14:textId="77777777" w:rsidR="00AD62B4" w:rsidRPr="00AD62B4" w:rsidRDefault="00AD62B4" w:rsidP="00AD62B4"/>
        </w:tc>
      </w:tr>
      <w:tr w:rsidR="00AD62B4" w:rsidRPr="00AD62B4" w14:paraId="06F3D85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994697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35CBED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DCF7FF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22D49D" w14:textId="77777777" w:rsidR="00AD62B4" w:rsidRPr="00AD62B4" w:rsidRDefault="00AD62B4" w:rsidP="00AD62B4">
            <w:r w:rsidRPr="00AD62B4">
              <w:t>0.12436318711537707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438937" w14:textId="77777777" w:rsidR="00AD62B4" w:rsidRPr="00AD62B4" w:rsidRDefault="00AD62B4" w:rsidP="00AD62B4"/>
        </w:tc>
      </w:tr>
      <w:tr w:rsidR="00AD62B4" w:rsidRPr="00AD62B4" w14:paraId="354B2F7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BEBDB8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812651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A7CF8A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D19A02" w14:textId="77777777" w:rsidR="00AD62B4" w:rsidRPr="00AD62B4" w:rsidRDefault="00AD62B4" w:rsidP="00AD62B4">
            <w:r w:rsidRPr="00AD62B4">
              <w:t>0.3446584644810786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0DED08" w14:textId="77777777" w:rsidR="00AD62B4" w:rsidRPr="00AD62B4" w:rsidRDefault="00AD62B4" w:rsidP="00AD62B4"/>
        </w:tc>
      </w:tr>
      <w:tr w:rsidR="00AD62B4" w:rsidRPr="00AD62B4" w14:paraId="3F997BF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699140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F5F8A1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4FEAB0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EB569A" w14:textId="77777777" w:rsidR="00AD62B4" w:rsidRPr="00AD62B4" w:rsidRDefault="00AD62B4" w:rsidP="00AD62B4">
            <w:r w:rsidRPr="00AD62B4">
              <w:t>0.4542717051691364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6624AA" w14:textId="77777777" w:rsidR="00AD62B4" w:rsidRPr="00AD62B4" w:rsidRDefault="00AD62B4" w:rsidP="00AD62B4"/>
        </w:tc>
      </w:tr>
      <w:tr w:rsidR="00AD62B4" w:rsidRPr="00AD62B4" w14:paraId="7C193A29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360713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BA5B43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4C00D0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C825EB" w14:textId="77777777" w:rsidR="00AD62B4" w:rsidRPr="00AD62B4" w:rsidRDefault="00AD62B4" w:rsidP="00AD62B4">
            <w:r w:rsidRPr="00AD62B4">
              <w:t>0.8735549673427007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639A0B" w14:textId="77777777" w:rsidR="00AD62B4" w:rsidRPr="00AD62B4" w:rsidRDefault="00AD62B4" w:rsidP="00AD62B4"/>
        </w:tc>
      </w:tr>
      <w:tr w:rsidR="00AD62B4" w:rsidRPr="00AD62B4" w14:paraId="73B43AB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D93080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269736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83BE11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1F8F02" w14:textId="77777777" w:rsidR="00AD62B4" w:rsidRPr="00AD62B4" w:rsidRDefault="00AD62B4" w:rsidP="00AD62B4">
            <w:r w:rsidRPr="00AD62B4">
              <w:t>0.6732061351877612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BE0AE0" w14:textId="77777777" w:rsidR="00AD62B4" w:rsidRPr="00AD62B4" w:rsidRDefault="00AD62B4" w:rsidP="00AD62B4"/>
        </w:tc>
      </w:tr>
      <w:tr w:rsidR="00AD62B4" w:rsidRPr="00AD62B4" w14:paraId="6258FD8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3C9A4D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F85B83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DB5467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41ECE1" w14:textId="77777777" w:rsidR="00AD62B4" w:rsidRPr="00AD62B4" w:rsidRDefault="00AD62B4" w:rsidP="00AD62B4">
            <w:r w:rsidRPr="00AD62B4">
              <w:t>0.32022796646107615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293812" w14:textId="77777777" w:rsidR="00AD62B4" w:rsidRPr="00AD62B4" w:rsidRDefault="00AD62B4" w:rsidP="00AD62B4"/>
        </w:tc>
      </w:tr>
      <w:tr w:rsidR="00AD62B4" w:rsidRPr="00AD62B4" w14:paraId="7DB1599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040376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05754C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1BDA0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8474DF" w14:textId="77777777" w:rsidR="00AD62B4" w:rsidRPr="00AD62B4" w:rsidRDefault="00AD62B4" w:rsidP="00AD62B4">
            <w:r w:rsidRPr="00AD62B4">
              <w:t>0.12436318711537707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846F5F" w14:textId="77777777" w:rsidR="00AD62B4" w:rsidRPr="00AD62B4" w:rsidRDefault="00AD62B4" w:rsidP="00AD62B4"/>
        </w:tc>
      </w:tr>
      <w:tr w:rsidR="00AD62B4" w:rsidRPr="00AD62B4" w14:paraId="147BD19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C7CE87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4AD97F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86CFC7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DDDBAF" w14:textId="77777777" w:rsidR="00AD62B4" w:rsidRPr="00AD62B4" w:rsidRDefault="00AD62B4" w:rsidP="00AD62B4">
            <w:r w:rsidRPr="00AD62B4">
              <w:t>1.0000000000000018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41B2FA" w14:textId="77777777" w:rsidR="00AD62B4" w:rsidRPr="00AD62B4" w:rsidRDefault="00AD62B4" w:rsidP="00AD62B4"/>
        </w:tc>
      </w:tr>
      <w:tr w:rsidR="00AD62B4" w:rsidRPr="00AD62B4" w14:paraId="5845CE4F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24BDEF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97747C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5C79DD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BBCB56" w14:textId="77777777" w:rsidR="00AD62B4" w:rsidRPr="00AD62B4" w:rsidRDefault="00AD62B4" w:rsidP="00AD62B4">
            <w:r w:rsidRPr="00AD62B4">
              <w:t>0.5021085746263177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7450A0" w14:textId="77777777" w:rsidR="00AD62B4" w:rsidRPr="00AD62B4" w:rsidRDefault="00AD62B4" w:rsidP="00AD62B4"/>
        </w:tc>
      </w:tr>
      <w:tr w:rsidR="00AD62B4" w:rsidRPr="00AD62B4" w14:paraId="64C50EC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0891C8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CD5A68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121CD3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E8AAB5" w14:textId="77777777" w:rsidR="00AD62B4" w:rsidRPr="00AD62B4" w:rsidRDefault="00AD62B4" w:rsidP="00AD62B4">
            <w:r w:rsidRPr="00AD62B4">
              <w:t>0.6188308354417377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E9DCB6" w14:textId="77777777" w:rsidR="00AD62B4" w:rsidRPr="00AD62B4" w:rsidRDefault="00AD62B4" w:rsidP="00AD62B4"/>
        </w:tc>
      </w:tr>
      <w:tr w:rsidR="00AD62B4" w:rsidRPr="00AD62B4" w14:paraId="592B556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D5C2C2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9D8916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A0C72B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057C9D" w14:textId="77777777" w:rsidR="00AD62B4" w:rsidRPr="00AD62B4" w:rsidRDefault="00AD62B4" w:rsidP="00AD62B4">
            <w:r w:rsidRPr="00AD62B4">
              <w:t>0.20770731386083663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8A56A8" w14:textId="77777777" w:rsidR="00AD62B4" w:rsidRPr="00AD62B4" w:rsidRDefault="00AD62B4" w:rsidP="00AD62B4"/>
        </w:tc>
      </w:tr>
      <w:tr w:rsidR="00AD62B4" w:rsidRPr="00AD62B4" w14:paraId="675B6292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77C421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AC07EC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B8ABCB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A37A64" w14:textId="77777777" w:rsidR="00AD62B4" w:rsidRPr="00AD62B4" w:rsidRDefault="00AD62B4" w:rsidP="00AD62B4">
            <w:r w:rsidRPr="00AD62B4">
              <w:t>0.31271120853032147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9B1AAE" w14:textId="77777777" w:rsidR="00AD62B4" w:rsidRPr="00AD62B4" w:rsidRDefault="00AD62B4" w:rsidP="00AD62B4"/>
        </w:tc>
      </w:tr>
      <w:tr w:rsidR="00AD62B4" w:rsidRPr="00AD62B4" w14:paraId="578A27C6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E16151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5F37F1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F1F862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D2ADA8" w14:textId="77777777" w:rsidR="00AD62B4" w:rsidRPr="00AD62B4" w:rsidRDefault="00AD62B4" w:rsidP="00AD62B4">
            <w:r w:rsidRPr="00AD62B4">
              <w:t>0.3595870612388317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5CC8A4" w14:textId="77777777" w:rsidR="00AD62B4" w:rsidRPr="00AD62B4" w:rsidRDefault="00AD62B4" w:rsidP="00AD62B4"/>
        </w:tc>
      </w:tr>
      <w:tr w:rsidR="00AD62B4" w:rsidRPr="00AD62B4" w14:paraId="1928F58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24BBDB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47B41A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D5005E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7BF574" w14:textId="77777777" w:rsidR="00AD62B4" w:rsidRPr="00AD62B4" w:rsidRDefault="00AD62B4" w:rsidP="00AD62B4">
            <w:r w:rsidRPr="00AD62B4">
              <w:t>0.3446584644810786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846524" w14:textId="77777777" w:rsidR="00AD62B4" w:rsidRPr="00AD62B4" w:rsidRDefault="00AD62B4" w:rsidP="00AD62B4"/>
        </w:tc>
      </w:tr>
      <w:tr w:rsidR="00AD62B4" w:rsidRPr="00AD62B4" w14:paraId="5BECB1C7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607258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0F7130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760267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46D33B" w14:textId="77777777" w:rsidR="00AD62B4" w:rsidRPr="00AD62B4" w:rsidRDefault="00AD62B4" w:rsidP="00AD62B4">
            <w:r w:rsidRPr="00AD62B4">
              <w:t>0.5021085746263177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223F8C" w14:textId="77777777" w:rsidR="00AD62B4" w:rsidRPr="00AD62B4" w:rsidRDefault="00AD62B4" w:rsidP="00AD62B4"/>
        </w:tc>
      </w:tr>
      <w:tr w:rsidR="00AD62B4" w:rsidRPr="00AD62B4" w14:paraId="13CA1C9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6D09EB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22420E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4CEA14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BCD6AE" w14:textId="77777777" w:rsidR="00AD62B4" w:rsidRPr="00AD62B4" w:rsidRDefault="00AD62B4" w:rsidP="00AD62B4">
            <w:r w:rsidRPr="00AD62B4">
              <w:t>0.9999999999999986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84D41C" w14:textId="77777777" w:rsidR="00AD62B4" w:rsidRPr="00AD62B4" w:rsidRDefault="00AD62B4" w:rsidP="00AD62B4"/>
        </w:tc>
      </w:tr>
      <w:tr w:rsidR="00AD62B4" w:rsidRPr="00AD62B4" w14:paraId="42BE227D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B7FF09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BFD3DC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2F85BA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29EC24" w14:textId="77777777" w:rsidR="00AD62B4" w:rsidRPr="00AD62B4" w:rsidRDefault="00AD62B4" w:rsidP="00AD62B4">
            <w:r w:rsidRPr="00AD62B4">
              <w:t>0.545036923591707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54E411" w14:textId="77777777" w:rsidR="00AD62B4" w:rsidRPr="00AD62B4" w:rsidRDefault="00AD62B4" w:rsidP="00AD62B4"/>
        </w:tc>
      </w:tr>
      <w:tr w:rsidR="00AD62B4" w:rsidRPr="00AD62B4" w14:paraId="1C2A422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3DE5BD" w14:textId="77777777" w:rsidR="00AD62B4" w:rsidRPr="00AD62B4" w:rsidRDefault="00AD62B4" w:rsidP="00AD62B4">
            <w:r w:rsidRPr="00AD62B4">
              <w:lastRenderedPageBreak/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A32C59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E91E03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311E1A" w14:textId="77777777" w:rsidR="00AD62B4" w:rsidRPr="00AD62B4" w:rsidRDefault="00AD62B4" w:rsidP="00AD62B4">
            <w:r w:rsidRPr="00AD62B4">
              <w:t>0.24311931309016138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5C8A15" w14:textId="77777777" w:rsidR="00AD62B4" w:rsidRPr="00AD62B4" w:rsidRDefault="00AD62B4" w:rsidP="00AD62B4"/>
        </w:tc>
      </w:tr>
      <w:tr w:rsidR="00AD62B4" w:rsidRPr="00AD62B4" w14:paraId="12375338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3811F5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15A44B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4CA53E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6C06C1" w14:textId="77777777" w:rsidR="00AD62B4" w:rsidRPr="00AD62B4" w:rsidRDefault="00AD62B4" w:rsidP="00AD62B4">
            <w:r w:rsidRPr="00AD62B4">
              <w:t>0.4752408012733673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4BDBAC" w14:textId="77777777" w:rsidR="00AD62B4" w:rsidRPr="00AD62B4" w:rsidRDefault="00AD62B4" w:rsidP="00AD62B4"/>
        </w:tc>
      </w:tr>
      <w:tr w:rsidR="00AD62B4" w:rsidRPr="00AD62B4" w14:paraId="6701C7A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803706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CBDD6A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F9E547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DDB05A" w14:textId="77777777" w:rsidR="00AD62B4" w:rsidRPr="00AD62B4" w:rsidRDefault="00AD62B4" w:rsidP="00AD62B4">
            <w:r w:rsidRPr="00AD62B4">
              <w:t>0.28514792277890866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C36B8C" w14:textId="77777777" w:rsidR="00AD62B4" w:rsidRPr="00AD62B4" w:rsidRDefault="00AD62B4" w:rsidP="00AD62B4"/>
        </w:tc>
      </w:tr>
      <w:tr w:rsidR="00AD62B4" w:rsidRPr="00AD62B4" w14:paraId="008DADD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54494C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8CD256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DEC09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04D0FC" w14:textId="77777777" w:rsidR="00AD62B4" w:rsidRPr="00AD62B4" w:rsidRDefault="00AD62B4" w:rsidP="00AD62B4">
            <w:r w:rsidRPr="00AD62B4">
              <w:t>0.4542717051691364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D24AD5" w14:textId="77777777" w:rsidR="00AD62B4" w:rsidRPr="00AD62B4" w:rsidRDefault="00AD62B4" w:rsidP="00AD62B4"/>
        </w:tc>
      </w:tr>
      <w:tr w:rsidR="00AD62B4" w:rsidRPr="00AD62B4" w14:paraId="195BD95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51D5A2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7D9639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F8DD01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43301B" w14:textId="77777777" w:rsidR="00AD62B4" w:rsidRPr="00AD62B4" w:rsidRDefault="00AD62B4" w:rsidP="00AD62B4">
            <w:r w:rsidRPr="00AD62B4">
              <w:t>0.6188308354417377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992CE4" w14:textId="77777777" w:rsidR="00AD62B4" w:rsidRPr="00AD62B4" w:rsidRDefault="00AD62B4" w:rsidP="00AD62B4"/>
        </w:tc>
      </w:tr>
      <w:tr w:rsidR="00AD62B4" w:rsidRPr="00AD62B4" w14:paraId="19A30EDC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AD55B0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D2989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EF5C7E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BBFA95" w14:textId="77777777" w:rsidR="00AD62B4" w:rsidRPr="00AD62B4" w:rsidRDefault="00AD62B4" w:rsidP="00AD62B4">
            <w:r w:rsidRPr="00AD62B4">
              <w:t>0.545036923591707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88F16F" w14:textId="77777777" w:rsidR="00AD62B4" w:rsidRPr="00AD62B4" w:rsidRDefault="00AD62B4" w:rsidP="00AD62B4"/>
        </w:tc>
      </w:tr>
      <w:tr w:rsidR="00AD62B4" w:rsidRPr="00AD62B4" w14:paraId="692C191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7DD81A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D8308B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CB08D5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1EA008" w14:textId="77777777" w:rsidR="00AD62B4" w:rsidRPr="00AD62B4" w:rsidRDefault="00AD62B4" w:rsidP="00AD62B4">
            <w:r w:rsidRPr="00AD62B4">
              <w:t>1.0000000000000053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EE25C7" w14:textId="77777777" w:rsidR="00AD62B4" w:rsidRPr="00AD62B4" w:rsidRDefault="00AD62B4" w:rsidP="00AD62B4"/>
        </w:tc>
      </w:tr>
      <w:tr w:rsidR="00AD62B4" w:rsidRPr="00AD62B4" w14:paraId="0D16F83B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CB3A01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7D307A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B97251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635788" w14:textId="77777777" w:rsidR="00AD62B4" w:rsidRPr="00AD62B4" w:rsidRDefault="00AD62B4" w:rsidP="00AD62B4">
            <w:r w:rsidRPr="00AD62B4">
              <w:t>0.5907621130366962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21C888" w14:textId="77777777" w:rsidR="00AD62B4" w:rsidRPr="00AD62B4" w:rsidRDefault="00AD62B4" w:rsidP="00AD62B4"/>
        </w:tc>
      </w:tr>
      <w:tr w:rsidR="00AD62B4" w:rsidRPr="00AD62B4" w14:paraId="6E1F94A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3D9559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974DB9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8D9C9B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BDBD74" w14:textId="77777777" w:rsidR="00AD62B4" w:rsidRPr="00AD62B4" w:rsidRDefault="00AD62B4" w:rsidP="00AD62B4">
            <w:r w:rsidRPr="00AD62B4">
              <w:t>0.81319701664248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19C821" w14:textId="77777777" w:rsidR="00AD62B4" w:rsidRPr="00AD62B4" w:rsidRDefault="00AD62B4" w:rsidP="00AD62B4"/>
        </w:tc>
      </w:tr>
      <w:tr w:rsidR="00AD62B4" w:rsidRPr="00AD62B4" w14:paraId="7CAD75DF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96651E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B20E62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DEA151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DF607D" w14:textId="77777777" w:rsidR="00AD62B4" w:rsidRPr="00AD62B4" w:rsidRDefault="00AD62B4" w:rsidP="00AD62B4">
            <w:r w:rsidRPr="00AD62B4">
              <w:t>0.6983464553219861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8580DD" w14:textId="77777777" w:rsidR="00AD62B4" w:rsidRPr="00AD62B4" w:rsidRDefault="00AD62B4" w:rsidP="00AD62B4"/>
        </w:tc>
      </w:tr>
      <w:tr w:rsidR="00AD62B4" w:rsidRPr="00AD62B4" w14:paraId="46921E9C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FF92E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571548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D82E24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6F03C2" w14:textId="77777777" w:rsidR="00AD62B4" w:rsidRPr="00AD62B4" w:rsidRDefault="00AD62B4" w:rsidP="00AD62B4">
            <w:r w:rsidRPr="00AD62B4">
              <w:t>0.8735549673427007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EFD382" w14:textId="77777777" w:rsidR="00AD62B4" w:rsidRPr="00AD62B4" w:rsidRDefault="00AD62B4" w:rsidP="00AD62B4"/>
        </w:tc>
      </w:tr>
      <w:tr w:rsidR="00AD62B4" w:rsidRPr="00AD62B4" w14:paraId="73BC5C70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AD254E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7D0AFD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1B43E1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0802E2" w14:textId="77777777" w:rsidR="00AD62B4" w:rsidRPr="00AD62B4" w:rsidRDefault="00AD62B4" w:rsidP="00AD62B4">
            <w:r w:rsidRPr="00AD62B4">
              <w:t>0.20770731386083663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633A32" w14:textId="77777777" w:rsidR="00AD62B4" w:rsidRPr="00AD62B4" w:rsidRDefault="00AD62B4" w:rsidP="00AD62B4"/>
        </w:tc>
      </w:tr>
      <w:tr w:rsidR="00AD62B4" w:rsidRPr="00AD62B4" w14:paraId="6ED42DC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333172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FCA685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8D40CA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FB649F" w14:textId="77777777" w:rsidR="00AD62B4" w:rsidRPr="00AD62B4" w:rsidRDefault="00AD62B4" w:rsidP="00AD62B4">
            <w:r w:rsidRPr="00AD62B4">
              <w:t>0.24311931309016138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4FD612" w14:textId="77777777" w:rsidR="00AD62B4" w:rsidRPr="00AD62B4" w:rsidRDefault="00AD62B4" w:rsidP="00AD62B4"/>
        </w:tc>
      </w:tr>
      <w:tr w:rsidR="00AD62B4" w:rsidRPr="00AD62B4" w14:paraId="15B80CA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EC454F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2BCCA0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5609A9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BD9C32" w14:textId="77777777" w:rsidR="00AD62B4" w:rsidRPr="00AD62B4" w:rsidRDefault="00AD62B4" w:rsidP="00AD62B4">
            <w:r w:rsidRPr="00AD62B4">
              <w:t>0.5907621130366962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1DF120" w14:textId="77777777" w:rsidR="00AD62B4" w:rsidRPr="00AD62B4" w:rsidRDefault="00AD62B4" w:rsidP="00AD62B4"/>
        </w:tc>
      </w:tr>
      <w:tr w:rsidR="00AD62B4" w:rsidRPr="00AD62B4" w14:paraId="33B497DE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C93236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982486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BDF987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1A8983" w14:textId="77777777" w:rsidR="00AD62B4" w:rsidRPr="00AD62B4" w:rsidRDefault="00AD62B4" w:rsidP="00AD62B4">
            <w:r w:rsidRPr="00AD62B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1A156B" w14:textId="77777777" w:rsidR="00AD62B4" w:rsidRPr="00AD62B4" w:rsidRDefault="00AD62B4" w:rsidP="00AD62B4"/>
        </w:tc>
      </w:tr>
      <w:tr w:rsidR="00AD62B4" w:rsidRPr="00AD62B4" w14:paraId="2DD3AE92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32EC00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94995C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CC44B2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745E8B" w14:textId="77777777" w:rsidR="00AD62B4" w:rsidRPr="00AD62B4" w:rsidRDefault="00AD62B4" w:rsidP="00AD62B4">
            <w:r w:rsidRPr="00AD62B4">
              <w:t>0.7495703650725196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5BDA55" w14:textId="77777777" w:rsidR="00AD62B4" w:rsidRPr="00AD62B4" w:rsidRDefault="00AD62B4" w:rsidP="00AD62B4"/>
        </w:tc>
      </w:tr>
      <w:tr w:rsidR="00AD62B4" w:rsidRPr="00AD62B4" w14:paraId="54E52C4F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CD9A7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96A181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BE906E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B79923" w14:textId="77777777" w:rsidR="00AD62B4" w:rsidRPr="00AD62B4" w:rsidRDefault="00AD62B4" w:rsidP="00AD62B4">
            <w:r w:rsidRPr="00AD62B4">
              <w:t>0.6165038517585629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7AB100" w14:textId="77777777" w:rsidR="00AD62B4" w:rsidRPr="00AD62B4" w:rsidRDefault="00AD62B4" w:rsidP="00AD62B4"/>
        </w:tc>
      </w:tr>
      <w:tr w:rsidR="00AD62B4" w:rsidRPr="00AD62B4" w14:paraId="46F8EEFF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E1AE55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E9F8B3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F6D4C1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4CAEE6" w14:textId="77777777" w:rsidR="00AD62B4" w:rsidRPr="00AD62B4" w:rsidRDefault="00AD62B4" w:rsidP="00AD62B4">
            <w:r w:rsidRPr="00AD62B4">
              <w:t>0.6732061351877612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DEB600" w14:textId="77777777" w:rsidR="00AD62B4" w:rsidRPr="00AD62B4" w:rsidRDefault="00AD62B4" w:rsidP="00AD62B4"/>
        </w:tc>
      </w:tr>
      <w:tr w:rsidR="00AD62B4" w:rsidRPr="00AD62B4" w14:paraId="3EA45A0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F59409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3D1096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B212E0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8AE0AF" w14:textId="77777777" w:rsidR="00AD62B4" w:rsidRPr="00AD62B4" w:rsidRDefault="00AD62B4" w:rsidP="00AD62B4">
            <w:r w:rsidRPr="00AD62B4">
              <w:t>0.31271120853032147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DA7417" w14:textId="77777777" w:rsidR="00AD62B4" w:rsidRPr="00AD62B4" w:rsidRDefault="00AD62B4" w:rsidP="00AD62B4"/>
        </w:tc>
      </w:tr>
      <w:tr w:rsidR="00AD62B4" w:rsidRPr="00AD62B4" w14:paraId="37066F69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1E261E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A91E7F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03C090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FF004C" w14:textId="77777777" w:rsidR="00AD62B4" w:rsidRPr="00AD62B4" w:rsidRDefault="00AD62B4" w:rsidP="00AD62B4">
            <w:r w:rsidRPr="00AD62B4">
              <w:t>0.4752408012733673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BB2EFC" w14:textId="77777777" w:rsidR="00AD62B4" w:rsidRPr="00AD62B4" w:rsidRDefault="00AD62B4" w:rsidP="00AD62B4"/>
        </w:tc>
      </w:tr>
      <w:tr w:rsidR="00AD62B4" w:rsidRPr="00AD62B4" w14:paraId="557125C9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77D78C25" w14:textId="77777777" w:rsidR="00AD62B4" w:rsidRPr="00AD62B4" w:rsidRDefault="00AD62B4" w:rsidP="00AD62B4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232854D7" w14:textId="77777777" w:rsidR="00AD62B4" w:rsidRPr="00AD62B4" w:rsidRDefault="00AD62B4" w:rsidP="00AD62B4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5D4B7713" w14:textId="77777777" w:rsidR="00AD62B4" w:rsidRPr="00AD62B4" w:rsidRDefault="00AD62B4" w:rsidP="00AD62B4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</w:tcPr>
          <w:p w14:paraId="3323EBDF" w14:textId="77777777" w:rsidR="00AD62B4" w:rsidRPr="00AD62B4" w:rsidRDefault="00AD62B4" w:rsidP="00AD62B4"/>
        </w:tc>
        <w:tc>
          <w:tcPr>
            <w:tcW w:w="0" w:type="auto"/>
            <w:shd w:val="clear" w:color="auto" w:fill="FFFFFF"/>
            <w:vAlign w:val="center"/>
          </w:tcPr>
          <w:p w14:paraId="041C86EF" w14:textId="77777777" w:rsidR="00AD62B4" w:rsidRPr="00AD62B4" w:rsidRDefault="00AD62B4" w:rsidP="00AD62B4"/>
        </w:tc>
      </w:tr>
      <w:tr w:rsidR="00AD62B4" w:rsidRPr="00AD62B4" w14:paraId="127E2A77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ECDE46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17CFB6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88605F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E5DBAE" w14:textId="77777777" w:rsidR="00AD62B4" w:rsidRPr="00AD62B4" w:rsidRDefault="00AD62B4" w:rsidP="00AD62B4">
            <w:r w:rsidRPr="00AD62B4">
              <w:t>0.81319701664248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295A69" w14:textId="77777777" w:rsidR="00AD62B4" w:rsidRPr="00AD62B4" w:rsidRDefault="00AD62B4" w:rsidP="00AD62B4"/>
        </w:tc>
      </w:tr>
      <w:tr w:rsidR="00AD62B4" w:rsidRPr="00AD62B4" w14:paraId="3930C6BA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2FD32D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C524CF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2213A1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80032" w14:textId="77777777" w:rsidR="00AD62B4" w:rsidRPr="00AD62B4" w:rsidRDefault="00AD62B4" w:rsidP="00AD62B4">
            <w:r w:rsidRPr="00AD62B4">
              <w:t>0.7495703650725196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0C6FFB" w14:textId="77777777" w:rsidR="00AD62B4" w:rsidRPr="00AD62B4" w:rsidRDefault="00AD62B4" w:rsidP="00AD62B4"/>
        </w:tc>
      </w:tr>
      <w:tr w:rsidR="00AD62B4" w:rsidRPr="00AD62B4" w14:paraId="7B489C08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449F8B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A96666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CA14CC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8CA35D" w14:textId="77777777" w:rsidR="00AD62B4" w:rsidRPr="00AD62B4" w:rsidRDefault="00AD62B4" w:rsidP="00AD62B4">
            <w:r w:rsidRPr="00AD62B4">
              <w:t>0.9999999999999972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63E4AE" w14:textId="77777777" w:rsidR="00AD62B4" w:rsidRPr="00AD62B4" w:rsidRDefault="00AD62B4" w:rsidP="00AD62B4"/>
        </w:tc>
      </w:tr>
      <w:tr w:rsidR="00AD62B4" w:rsidRPr="00AD62B4" w14:paraId="78818615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96E148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4D6318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DF64AF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268D08" w14:textId="77777777" w:rsidR="00AD62B4" w:rsidRPr="00AD62B4" w:rsidRDefault="00AD62B4" w:rsidP="00AD62B4">
            <w:r w:rsidRPr="00AD62B4">
              <w:t>0.6896202876980937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FD1E55" w14:textId="77777777" w:rsidR="00AD62B4" w:rsidRPr="00AD62B4" w:rsidRDefault="00AD62B4" w:rsidP="00AD62B4"/>
        </w:tc>
      </w:tr>
      <w:tr w:rsidR="00AD62B4" w:rsidRPr="00AD62B4" w14:paraId="312860E4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01C05A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3D05C1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127469" w14:textId="77777777" w:rsidR="00AD62B4" w:rsidRPr="00AD62B4" w:rsidRDefault="00AD62B4" w:rsidP="00AD62B4">
            <w:r w:rsidRPr="00AD62B4">
              <w:t>kognition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08BBEE" w14:textId="77777777" w:rsidR="00AD62B4" w:rsidRPr="00AD62B4" w:rsidRDefault="00AD62B4" w:rsidP="00AD62B4">
            <w:r w:rsidRPr="00AD62B4">
              <w:t>0.32022796646107615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1E86DB" w14:textId="77777777" w:rsidR="00AD62B4" w:rsidRPr="00AD62B4" w:rsidRDefault="00AD62B4" w:rsidP="00AD62B4"/>
        </w:tc>
      </w:tr>
      <w:tr w:rsidR="00AD62B4" w:rsidRPr="00AD62B4" w14:paraId="01126CC0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19E2CB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1E6906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AFFEF2" w14:textId="77777777" w:rsidR="00AD62B4" w:rsidRPr="00AD62B4" w:rsidRDefault="00AD62B4" w:rsidP="00AD62B4">
            <w:r w:rsidRPr="00AD62B4">
              <w:t>sozial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D455D2" w14:textId="77777777" w:rsidR="00AD62B4" w:rsidRPr="00AD62B4" w:rsidRDefault="00AD62B4" w:rsidP="00AD62B4">
            <w:r w:rsidRPr="00AD62B4">
              <w:t>0.3595870612388317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ED0CD7" w14:textId="77777777" w:rsidR="00AD62B4" w:rsidRPr="00AD62B4" w:rsidRDefault="00AD62B4" w:rsidP="00AD62B4"/>
        </w:tc>
      </w:tr>
      <w:tr w:rsidR="00AD62B4" w:rsidRPr="00AD62B4" w14:paraId="7DFE686E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E2B0A8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9FEBA2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1F798D" w14:textId="77777777" w:rsidR="00AD62B4" w:rsidRPr="00AD62B4" w:rsidRDefault="00AD62B4" w:rsidP="00AD62B4">
            <w:r w:rsidRPr="00AD62B4">
              <w:t>affektiv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6C593" w14:textId="77777777" w:rsidR="00AD62B4" w:rsidRPr="00AD62B4" w:rsidRDefault="00AD62B4" w:rsidP="00AD62B4">
            <w:r w:rsidRPr="00AD62B4">
              <w:t>0.28514792277890866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5690D0" w14:textId="77777777" w:rsidR="00AD62B4" w:rsidRPr="00AD62B4" w:rsidRDefault="00AD62B4" w:rsidP="00AD62B4"/>
        </w:tc>
      </w:tr>
      <w:tr w:rsidR="00AD62B4" w:rsidRPr="00AD62B4" w14:paraId="7F2DD0CF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F94151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4B95EC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C33BE0" w14:textId="77777777" w:rsidR="00AD62B4" w:rsidRPr="00AD62B4" w:rsidRDefault="00AD62B4" w:rsidP="00AD62B4">
            <w:r w:rsidRPr="00AD62B4">
              <w:t>motivation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DCE29B" w14:textId="77777777" w:rsidR="00AD62B4" w:rsidRPr="00AD62B4" w:rsidRDefault="00AD62B4" w:rsidP="00AD62B4">
            <w:r w:rsidRPr="00AD62B4">
              <w:t>0.6983464553219861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EE332B" w14:textId="77777777" w:rsidR="00AD62B4" w:rsidRPr="00AD62B4" w:rsidRDefault="00AD62B4" w:rsidP="00AD62B4"/>
        </w:tc>
      </w:tr>
      <w:tr w:rsidR="00AD62B4" w:rsidRPr="00AD62B4" w14:paraId="1DD1F260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B08D63" w14:textId="77777777" w:rsidR="00AD62B4" w:rsidRPr="00AD62B4" w:rsidRDefault="00AD62B4" w:rsidP="00AD62B4">
            <w:r w:rsidRPr="00AD62B4">
              <w:lastRenderedPageBreak/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2CCFED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31A371" w14:textId="77777777" w:rsidR="00AD62B4" w:rsidRPr="00AD62B4" w:rsidRDefault="00AD62B4" w:rsidP="00AD62B4">
            <w:r w:rsidRPr="00AD62B4">
              <w:t>methodik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5818EA" w14:textId="77777777" w:rsidR="00AD62B4" w:rsidRPr="00AD62B4" w:rsidRDefault="00AD62B4" w:rsidP="00AD62B4">
            <w:r w:rsidRPr="00AD62B4">
              <w:t>0.6165038517585629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C0B44F" w14:textId="77777777" w:rsidR="00AD62B4" w:rsidRPr="00AD62B4" w:rsidRDefault="00AD62B4" w:rsidP="00AD62B4"/>
        </w:tc>
      </w:tr>
      <w:tr w:rsidR="00AD62B4" w:rsidRPr="00AD62B4" w14:paraId="2CC2E371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4BFEC8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79F115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2295D6" w14:textId="77777777" w:rsidR="00AD62B4" w:rsidRPr="00AD62B4" w:rsidRDefault="00AD62B4" w:rsidP="00AD62B4">
            <w:r w:rsidRPr="00AD62B4">
              <w:t>performanz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DAF919" w14:textId="77777777" w:rsidR="00AD62B4" w:rsidRPr="00AD62B4" w:rsidRDefault="00AD62B4" w:rsidP="00AD62B4">
            <w:r w:rsidRPr="00AD62B4">
              <w:t>0.6896202876980937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93236D" w14:textId="77777777" w:rsidR="00AD62B4" w:rsidRPr="00AD62B4" w:rsidRDefault="00AD62B4" w:rsidP="00AD62B4"/>
        </w:tc>
      </w:tr>
      <w:tr w:rsidR="00AD62B4" w:rsidRPr="00AD62B4" w14:paraId="23088302" w14:textId="77777777" w:rsidTr="001956B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C2D88" w14:textId="77777777" w:rsidR="00AD62B4" w:rsidRPr="00AD62B4" w:rsidRDefault="00AD62B4" w:rsidP="00AD62B4">
            <w:r w:rsidRPr="00AD62B4">
              <w:t>LK_other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8B9F2F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66B3AE" w14:textId="77777777" w:rsidR="00AD62B4" w:rsidRPr="00AD62B4" w:rsidRDefault="00AD62B4" w:rsidP="00AD62B4">
            <w:r w:rsidRPr="00AD62B4">
              <w:t>regulation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07D961" w14:textId="77777777" w:rsidR="00AD62B4" w:rsidRPr="00AD62B4" w:rsidRDefault="00AD62B4" w:rsidP="00AD62B4">
            <w:r w:rsidRPr="00AD62B4">
              <w:t>0.9999999999999977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2B1670" w14:textId="77777777" w:rsidR="00AD62B4" w:rsidRPr="00AD62B4" w:rsidRDefault="00AD62B4" w:rsidP="00AD62B4"/>
        </w:tc>
      </w:tr>
    </w:tbl>
    <w:p w14:paraId="31FB5337" w14:textId="77777777" w:rsidR="00106528" w:rsidRDefault="00106528" w:rsidP="00082214">
      <w:pPr>
        <w:rPr>
          <w:rStyle w:val="IntensiveHervorhebung"/>
          <w:i w:val="0"/>
          <w:iCs w:val="0"/>
          <w:color w:val="auto"/>
        </w:rPr>
      </w:pPr>
    </w:p>
    <w:p w14:paraId="165BD098" w14:textId="54970558" w:rsidR="00AD62B4" w:rsidRPr="00082214" w:rsidRDefault="001B2146" w:rsidP="00082214">
      <w:pPr>
        <w:rPr>
          <w:rStyle w:val="IntensiveHervorhebung"/>
          <w:i w:val="0"/>
          <w:iCs w:val="0"/>
          <w:color w:val="auto"/>
        </w:rPr>
      </w:pPr>
      <w:r w:rsidRPr="00AD62B4">
        <w:rPr>
          <w:rStyle w:val="IntensiveHervorhebung"/>
          <w:i w:val="0"/>
          <w:iCs w:val="0"/>
          <w:noProof/>
          <w:color w:val="auto"/>
        </w:rPr>
        <w:drawing>
          <wp:inline distT="0" distB="0" distL="0" distR="0" wp14:anchorId="774540B1" wp14:editId="2B3CBFCE">
            <wp:extent cx="5753100" cy="3848100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2B4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C5002"/>
    <w:multiLevelType w:val="multilevel"/>
    <w:tmpl w:val="3ED498CC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865838">
    <w:abstractNumId w:val="0"/>
  </w:num>
  <w:num w:numId="2" w16cid:durableId="995304790">
    <w:abstractNumId w:val="1"/>
  </w:num>
  <w:num w:numId="3" w16cid:durableId="486290799">
    <w:abstractNumId w:val="3"/>
  </w:num>
  <w:num w:numId="4" w16cid:durableId="906308483">
    <w:abstractNumId w:val="2"/>
  </w:num>
  <w:num w:numId="5" w16cid:durableId="21145953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B4"/>
    <w:rsid w:val="00003048"/>
    <w:rsid w:val="0002310E"/>
    <w:rsid w:val="000467F2"/>
    <w:rsid w:val="00082214"/>
    <w:rsid w:val="00106528"/>
    <w:rsid w:val="001830F2"/>
    <w:rsid w:val="0019229D"/>
    <w:rsid w:val="001956B6"/>
    <w:rsid w:val="001B2146"/>
    <w:rsid w:val="002B03D4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D62B4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C769C"/>
  <w15:chartTrackingRefBased/>
  <w15:docId w15:val="{B57A2418-0B70-4A9F-AF13-CA7AFBEC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4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character" w:styleId="Hyperlink">
    <w:name w:val="Hyperlink"/>
    <w:basedOn w:val="Absatz-Standardschriftart"/>
    <w:uiPriority w:val="99"/>
    <w:unhideWhenUsed/>
    <w:rsid w:val="00AD62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D6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index.ph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/phpmyadmin/index.ph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5</Pages>
  <Words>1031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2026-05-01T04:29:00Z</dcterms:created>
  <dcterms:modified xsi:type="dcterms:W3CDTF">2026-05-01T04:49:00Z</dcterms:modified>
</cp:coreProperties>
</file>