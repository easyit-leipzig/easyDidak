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2EDCC" w14:textId="16003B60" w:rsidR="001956B6" w:rsidRDefault="001956B6">
      <w:proofErr w:type="spellStart"/>
      <w:r w:rsidRPr="001956B6">
        <w:t>with</w:t>
      </w:r>
      <w:proofErr w:type="spellEnd"/>
      <w:r w:rsidRPr="001956B6">
        <w:t xml:space="preserve"> </w:t>
      </w:r>
      <w:proofErr w:type="spellStart"/>
      <w:r w:rsidRPr="001956B6">
        <w:t>basis</w:t>
      </w:r>
      <w:proofErr w:type="spellEnd"/>
      <w:r w:rsidRPr="001956B6">
        <w:t xml:space="preserve"> </w:t>
      </w:r>
      <w:proofErr w:type="spellStart"/>
      <w:r w:rsidRPr="001956B6">
        <w:t>as</w:t>
      </w:r>
      <w:proofErr w:type="spellEnd"/>
      <w:r w:rsidRPr="001956B6">
        <w:t xml:space="preserve"> (</w:t>
      </w:r>
      <w:proofErr w:type="spellStart"/>
      <w:r w:rsidRPr="001956B6">
        <w:t>select</w:t>
      </w:r>
      <w:proofErr w:type="spellEnd"/>
      <w:r w:rsidRPr="001956B6">
        <w:t xml:space="preserve"> `sql_semantische_dichte_lehrer_type_1`.`id` AS `</w:t>
      </w:r>
      <w:proofErr w:type="spellStart"/>
      <w:r w:rsidRPr="001956B6">
        <w:t>id</w:t>
      </w:r>
      <w:proofErr w:type="spellEnd"/>
      <w:r w:rsidRPr="001956B6">
        <w:t>`,</w:t>
      </w:r>
      <w:proofErr w:type="spellStart"/>
      <w:r w:rsidRPr="001956B6">
        <w:t>case</w:t>
      </w:r>
      <w:proofErr w:type="spellEnd"/>
      <w:r w:rsidRPr="001956B6">
        <w:t xml:space="preserve"> </w:t>
      </w:r>
      <w:proofErr w:type="spellStart"/>
      <w:r w:rsidRPr="001956B6">
        <w:t>when</w:t>
      </w:r>
      <w:proofErr w:type="spellEnd"/>
      <w:r w:rsidRPr="001956B6">
        <w:t xml:space="preserve"> `sql_semantische_dichte_lehrer_type_1`.`lehrkraft_id` = 1 </w:t>
      </w:r>
      <w:proofErr w:type="spellStart"/>
      <w:r w:rsidRPr="001956B6">
        <w:t>then</w:t>
      </w:r>
      <w:proofErr w:type="spellEnd"/>
      <w:r w:rsidRPr="001956B6">
        <w:t xml:space="preserve"> 'LK_1' </w:t>
      </w:r>
      <w:proofErr w:type="spellStart"/>
      <w:r w:rsidRPr="001956B6">
        <w:t>else</w:t>
      </w:r>
      <w:proofErr w:type="spellEnd"/>
      <w:r w:rsidRPr="001956B6">
        <w:t xml:space="preserve"> '</w:t>
      </w:r>
      <w:proofErr w:type="spellStart"/>
      <w:r w:rsidRPr="001956B6">
        <w:t>LK_other</w:t>
      </w:r>
      <w:proofErr w:type="spellEnd"/>
      <w:r w:rsidRPr="001956B6">
        <w:t>' end AS `gruppe`,`sql_semantische_dichte_lehrer_type_1`.`x_kognition` AS `x_kognition`,`sql_semantische_dichte_lehrer_type_1`.`x_sozial` AS `x_sozial`,`sql_semantische_dichte_lehrer_type_1`.`x_affektiv` AS `x_affektiv`,`sql_semantische_dichte_lehrer_type_1`.`x_motivation` AS `x_motivation`,`sql_semantische_dichte_lehrer_type_1`.`x_methodik` AS `x_methodik`,`sql_semantische_dichte_lehrer_type_1`.`x_performanz` AS `x_performanz`,`sql_semantische_dichte_lehrer_type_1`.`x_regulation` AS `</w:t>
      </w:r>
      <w:proofErr w:type="spellStart"/>
      <w:r w:rsidRPr="001956B6">
        <w:t>x_regulation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`icas_19_4`.`sql_semantische_dichte_lehrer_type_1`), </w:t>
      </w:r>
      <w:proofErr w:type="spellStart"/>
      <w:r w:rsidRPr="001956B6">
        <w:t>long_data</w:t>
      </w:r>
      <w:proofErr w:type="spellEnd"/>
      <w:r w:rsidRPr="001956B6">
        <w:t xml:space="preserve"> </w:t>
      </w:r>
      <w:proofErr w:type="spellStart"/>
      <w:r w:rsidRPr="001956B6">
        <w:t>as</w:t>
      </w:r>
      <w:proofErr w:type="spellEnd"/>
      <w:r w:rsidRPr="001956B6">
        <w:t xml:space="preserve"> (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`gruppe`,'</w:t>
      </w:r>
      <w:proofErr w:type="spellStart"/>
      <w:r w:rsidRPr="001956B6">
        <w:t>kognition</w:t>
      </w:r>
      <w:proofErr w:type="spellEnd"/>
      <w:r w:rsidRPr="001956B6">
        <w:t>' AS `</w:t>
      </w:r>
      <w:proofErr w:type="spellStart"/>
      <w:r w:rsidRPr="001956B6">
        <w:t>dimension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x_kognition</w:t>
      </w:r>
      <w:proofErr w:type="spellEnd"/>
      <w:r w:rsidRPr="001956B6">
        <w:t xml:space="preserve">` AS `wert`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</w:t>
      </w:r>
      <w:proofErr w:type="spellStart"/>
      <w:r w:rsidRPr="001956B6">
        <w:t>gruppe`,'sozial</w:t>
      </w:r>
      <w:proofErr w:type="spellEnd"/>
      <w:r w:rsidRPr="001956B6">
        <w:t>' AS `sozial`,`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x_sozial</w:t>
      </w:r>
      <w:proofErr w:type="spellEnd"/>
      <w:r w:rsidRPr="001956B6">
        <w:t>` AS `</w:t>
      </w:r>
      <w:proofErr w:type="spellStart"/>
      <w:r w:rsidRPr="001956B6">
        <w:t>x_sozial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</w:t>
      </w:r>
      <w:proofErr w:type="spellStart"/>
      <w:r w:rsidRPr="001956B6">
        <w:t>gruppe`,'affektiv</w:t>
      </w:r>
      <w:proofErr w:type="spellEnd"/>
      <w:r w:rsidRPr="001956B6">
        <w:t>' AS `affektiv`,`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x_affektiv</w:t>
      </w:r>
      <w:proofErr w:type="spellEnd"/>
      <w:r w:rsidRPr="001956B6">
        <w:t>` AS `</w:t>
      </w:r>
      <w:proofErr w:type="spellStart"/>
      <w:r w:rsidRPr="001956B6">
        <w:t>x_affektiv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`gruppe`,'</w:t>
      </w:r>
      <w:proofErr w:type="spellStart"/>
      <w:r w:rsidRPr="001956B6">
        <w:t>motivation</w:t>
      </w:r>
      <w:proofErr w:type="spellEnd"/>
      <w:r w:rsidRPr="001956B6">
        <w:t>' AS `</w:t>
      </w:r>
      <w:proofErr w:type="spellStart"/>
      <w:r w:rsidRPr="001956B6">
        <w:t>motivation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x_motivation</w:t>
      </w:r>
      <w:proofErr w:type="spellEnd"/>
      <w:r w:rsidRPr="001956B6">
        <w:t>` AS `</w:t>
      </w:r>
      <w:proofErr w:type="spellStart"/>
      <w:r w:rsidRPr="001956B6">
        <w:t>x_motivation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`gruppe`,'</w:t>
      </w:r>
      <w:proofErr w:type="spellStart"/>
      <w:r w:rsidRPr="001956B6">
        <w:t>methodik</w:t>
      </w:r>
      <w:proofErr w:type="spellEnd"/>
      <w:r w:rsidRPr="001956B6">
        <w:t>' AS `</w:t>
      </w:r>
      <w:proofErr w:type="spellStart"/>
      <w:r w:rsidRPr="001956B6">
        <w:t>methodik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x_methodik</w:t>
      </w:r>
      <w:proofErr w:type="spellEnd"/>
      <w:r w:rsidRPr="001956B6">
        <w:t>` AS `</w:t>
      </w:r>
      <w:proofErr w:type="spellStart"/>
      <w:r w:rsidRPr="001956B6">
        <w:t>x_methodik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`gruppe`,'</w:t>
      </w:r>
      <w:proofErr w:type="spellStart"/>
      <w:r w:rsidRPr="001956B6">
        <w:t>performanz</w:t>
      </w:r>
      <w:proofErr w:type="spellEnd"/>
      <w:r w:rsidRPr="001956B6">
        <w:t>' AS `</w:t>
      </w:r>
      <w:proofErr w:type="spellStart"/>
      <w:r w:rsidRPr="001956B6">
        <w:t>performanz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x_performanz</w:t>
      </w:r>
      <w:proofErr w:type="spellEnd"/>
      <w:r w:rsidRPr="001956B6">
        <w:t>` AS `</w:t>
      </w:r>
      <w:proofErr w:type="spellStart"/>
      <w:r w:rsidRPr="001956B6">
        <w:t>x_performanz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 </w:t>
      </w:r>
      <w:proofErr w:type="spellStart"/>
      <w:r w:rsidRPr="001956B6">
        <w:t>union</w:t>
      </w:r>
      <w:proofErr w:type="spellEnd"/>
      <w:r w:rsidRPr="001956B6">
        <w:t xml:space="preserve"> all 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id</w:t>
      </w:r>
      <w:proofErr w:type="spellEnd"/>
      <w:r w:rsidRPr="001956B6">
        <w:t>` AS `</w:t>
      </w:r>
      <w:proofErr w:type="spellStart"/>
      <w:r w:rsidRPr="001956B6">
        <w:t>id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`.`gruppe` AS `gruppe`,'</w:t>
      </w:r>
      <w:proofErr w:type="spellStart"/>
      <w:r w:rsidRPr="001956B6">
        <w:t>regulation</w:t>
      </w:r>
      <w:proofErr w:type="spellEnd"/>
      <w:r w:rsidRPr="001956B6">
        <w:t>' AS `</w:t>
      </w:r>
      <w:proofErr w:type="spellStart"/>
      <w:r w:rsidRPr="001956B6">
        <w:t>regulation</w:t>
      </w:r>
      <w:proofErr w:type="spellEnd"/>
      <w:r w:rsidRPr="001956B6">
        <w:t>`,`</w:t>
      </w:r>
      <w:proofErr w:type="spellStart"/>
      <w:r w:rsidRPr="001956B6">
        <w:t>basis</w:t>
      </w:r>
      <w:proofErr w:type="spellEnd"/>
      <w:r w:rsidRPr="001956B6">
        <w:t>`.`</w:t>
      </w:r>
      <w:proofErr w:type="spellStart"/>
      <w:r w:rsidRPr="001956B6">
        <w:t>x_regulation</w:t>
      </w:r>
      <w:proofErr w:type="spellEnd"/>
      <w:r w:rsidRPr="001956B6">
        <w:t>` AS `</w:t>
      </w:r>
      <w:proofErr w:type="spellStart"/>
      <w:r w:rsidRPr="001956B6">
        <w:t>x_regulation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basis</w:t>
      </w:r>
      <w:proofErr w:type="spellEnd"/>
      <w:r w:rsidRPr="001956B6">
        <w:t xml:space="preserve">`), </w:t>
      </w:r>
      <w:proofErr w:type="spellStart"/>
      <w:r w:rsidRPr="001956B6">
        <w:t>paired</w:t>
      </w:r>
      <w:proofErr w:type="spellEnd"/>
      <w:r w:rsidRPr="001956B6">
        <w:t xml:space="preserve"> </w:t>
      </w:r>
      <w:proofErr w:type="spellStart"/>
      <w:r w:rsidRPr="001956B6">
        <w:t>as</w:t>
      </w:r>
      <w:proofErr w:type="spellEnd"/>
      <w:r w:rsidRPr="001956B6">
        <w:t xml:space="preserve"> (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a`.`gruppe</w:t>
      </w:r>
      <w:proofErr w:type="spellEnd"/>
      <w:r w:rsidRPr="001956B6">
        <w:t>` AS `gruppe`,`a`.`</w:t>
      </w:r>
      <w:proofErr w:type="spellStart"/>
      <w:r w:rsidRPr="001956B6">
        <w:t>dimension</w:t>
      </w:r>
      <w:proofErr w:type="spellEnd"/>
      <w:r w:rsidRPr="001956B6">
        <w:t xml:space="preserve">` AS `dimension_1`,`b`.`dimension` AS `dimension_2`,`a`.`wert` AS `wert_1`,`b`.`wert` AS `wert_2` </w:t>
      </w:r>
      <w:proofErr w:type="spellStart"/>
      <w:r w:rsidRPr="001956B6">
        <w:t>from</w:t>
      </w:r>
      <w:proofErr w:type="spellEnd"/>
      <w:r w:rsidRPr="001956B6">
        <w:t xml:space="preserve"> (`</w:t>
      </w:r>
      <w:proofErr w:type="spellStart"/>
      <w:r w:rsidRPr="001956B6">
        <w:t>long_data</w:t>
      </w:r>
      <w:proofErr w:type="spellEnd"/>
      <w:r w:rsidRPr="001956B6">
        <w:t xml:space="preserve">` `a` </w:t>
      </w:r>
      <w:proofErr w:type="spellStart"/>
      <w:r w:rsidRPr="001956B6">
        <w:t>join</w:t>
      </w:r>
      <w:proofErr w:type="spellEnd"/>
      <w:r w:rsidRPr="001956B6">
        <w:t xml:space="preserve"> `</w:t>
      </w:r>
      <w:proofErr w:type="spellStart"/>
      <w:r w:rsidRPr="001956B6">
        <w:t>long_data</w:t>
      </w:r>
      <w:proofErr w:type="spellEnd"/>
      <w:r w:rsidRPr="001956B6">
        <w:t>` `b` on(`</w:t>
      </w:r>
      <w:proofErr w:type="spellStart"/>
      <w:r w:rsidRPr="001956B6">
        <w:t>a`.`gruppe</w:t>
      </w:r>
      <w:proofErr w:type="spellEnd"/>
      <w:r w:rsidRPr="001956B6">
        <w:t>` = `</w:t>
      </w:r>
      <w:proofErr w:type="spellStart"/>
      <w:r w:rsidRPr="001956B6">
        <w:t>b`.`gruppe</w:t>
      </w:r>
      <w:proofErr w:type="spellEnd"/>
      <w:r w:rsidRPr="001956B6">
        <w:t>` and `a`.`</w:t>
      </w:r>
      <w:proofErr w:type="spellStart"/>
      <w:r w:rsidRPr="001956B6">
        <w:t>id</w:t>
      </w:r>
      <w:proofErr w:type="spellEnd"/>
      <w:r w:rsidRPr="001956B6">
        <w:t>` = `b`.`</w:t>
      </w:r>
      <w:proofErr w:type="spellStart"/>
      <w:r w:rsidRPr="001956B6">
        <w:t>id</w:t>
      </w:r>
      <w:proofErr w:type="spellEnd"/>
      <w:r w:rsidRPr="001956B6">
        <w:t>`)))</w:t>
      </w:r>
      <w:proofErr w:type="spellStart"/>
      <w:r w:rsidRPr="001956B6">
        <w:t>select</w:t>
      </w:r>
      <w:proofErr w:type="spellEnd"/>
      <w:r w:rsidRPr="001956B6">
        <w:t xml:space="preserve"> `</w:t>
      </w:r>
      <w:proofErr w:type="spellStart"/>
      <w:r w:rsidRPr="001956B6">
        <w:t>paired</w:t>
      </w:r>
      <w:proofErr w:type="spellEnd"/>
      <w:r w:rsidRPr="001956B6">
        <w:t>`.`gruppe` AS `gruppe`,`paired`.`dimension_1` AS `dimension_1`,`paired`.`dimension_2` AS `dimension_2`,(</w:t>
      </w:r>
      <w:proofErr w:type="spellStart"/>
      <w:r w:rsidRPr="001956B6">
        <w:t>avg</w:t>
      </w:r>
      <w:proofErr w:type="spellEnd"/>
      <w:r w:rsidRPr="001956B6">
        <w:t xml:space="preserve">(`paired`.`wert_1` * `paired`.`wert_2`) - </w:t>
      </w:r>
      <w:proofErr w:type="spellStart"/>
      <w:r w:rsidRPr="001956B6">
        <w:t>avg</w:t>
      </w:r>
      <w:proofErr w:type="spellEnd"/>
      <w:r w:rsidRPr="001956B6">
        <w:t xml:space="preserve">(`paired`.`wert_1`) * </w:t>
      </w:r>
      <w:proofErr w:type="spellStart"/>
      <w:r w:rsidRPr="001956B6">
        <w:t>avg</w:t>
      </w:r>
      <w:proofErr w:type="spellEnd"/>
      <w:r w:rsidRPr="001956B6">
        <w:t xml:space="preserve">(`paired`.`wert_2`)) / </w:t>
      </w:r>
      <w:proofErr w:type="spellStart"/>
      <w:r w:rsidRPr="001956B6">
        <w:t>nullif</w:t>
      </w:r>
      <w:proofErr w:type="spellEnd"/>
      <w:r w:rsidRPr="001956B6">
        <w:t>(</w:t>
      </w:r>
      <w:proofErr w:type="spellStart"/>
      <w:r w:rsidRPr="001956B6">
        <w:t>std</w:t>
      </w:r>
      <w:proofErr w:type="spellEnd"/>
      <w:r w:rsidRPr="001956B6">
        <w:t xml:space="preserve">(`paired`.`wert_1`) * </w:t>
      </w:r>
      <w:proofErr w:type="spellStart"/>
      <w:r w:rsidRPr="001956B6">
        <w:t>std</w:t>
      </w:r>
      <w:proofErr w:type="spellEnd"/>
      <w:r w:rsidRPr="001956B6">
        <w:t>(`paired`.`wert_2`),0) AS `</w:t>
      </w:r>
      <w:proofErr w:type="spellStart"/>
      <w:r w:rsidRPr="001956B6">
        <w:t>korrelation</w:t>
      </w:r>
      <w:proofErr w:type="spellEnd"/>
      <w:r w:rsidRPr="001956B6">
        <w:t xml:space="preserve">` </w:t>
      </w:r>
      <w:proofErr w:type="spellStart"/>
      <w:r w:rsidRPr="001956B6">
        <w:t>from</w:t>
      </w:r>
      <w:proofErr w:type="spellEnd"/>
      <w:r w:rsidRPr="001956B6">
        <w:t xml:space="preserve"> `</w:t>
      </w:r>
      <w:proofErr w:type="spellStart"/>
      <w:r w:rsidRPr="001956B6">
        <w:t>paired</w:t>
      </w:r>
      <w:proofErr w:type="spellEnd"/>
      <w:r w:rsidRPr="001956B6">
        <w:t xml:space="preserve">` </w:t>
      </w:r>
      <w:proofErr w:type="spellStart"/>
      <w:r w:rsidRPr="001956B6">
        <w:t>group</w:t>
      </w:r>
      <w:proofErr w:type="spellEnd"/>
      <w:r w:rsidRPr="001956B6">
        <w:t xml:space="preserve"> </w:t>
      </w:r>
      <w:proofErr w:type="spellStart"/>
      <w:r w:rsidRPr="001956B6">
        <w:t>by</w:t>
      </w:r>
      <w:proofErr w:type="spellEnd"/>
      <w:r w:rsidRPr="001956B6">
        <w:t xml:space="preserve"> `paired`.`gruppe`,`paired`.`dimension_1`,`paired`.`dimension_2` </w:t>
      </w:r>
      <w:proofErr w:type="spellStart"/>
      <w:r w:rsidRPr="001956B6">
        <w:t>order</w:t>
      </w:r>
      <w:proofErr w:type="spellEnd"/>
      <w:r w:rsidRPr="001956B6">
        <w:t xml:space="preserve"> </w:t>
      </w:r>
      <w:proofErr w:type="spellStart"/>
      <w:r w:rsidRPr="001956B6">
        <w:t>by</w:t>
      </w:r>
      <w:proofErr w:type="spellEnd"/>
      <w:r w:rsidRPr="001956B6">
        <w:t xml:space="preserve"> `paired`.`gruppe`,field(`paired`.`dimension_1`,'kognition','sozial','affektiv','motivation','methodik','performanz','regulation'),field(`paired`.`dimension_2`,'kognition','sozial','affektiv','motivation','methodik','performanz','regulation')</w:t>
      </w: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431"/>
        <w:gridCol w:w="1431"/>
        <w:gridCol w:w="4098"/>
        <w:gridCol w:w="150"/>
      </w:tblGrid>
      <w:tr w:rsidR="0021469E" w:rsidRPr="0021469E" w14:paraId="45413E82" w14:textId="77777777" w:rsidTr="0021469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1BEA72" w14:textId="77777777" w:rsidR="0021469E" w:rsidRPr="0021469E" w:rsidRDefault="0021469E" w:rsidP="0021469E">
            <w:pPr>
              <w:rPr>
                <w:b/>
                <w:bCs/>
              </w:rPr>
            </w:pPr>
            <w:hyperlink r:id="rId5" w:history="1">
              <w:r w:rsidRPr="0021469E">
                <w:rPr>
                  <w:rStyle w:val="Hyperlink"/>
                  <w:b/>
                  <w:bCs/>
                </w:rPr>
                <w:t>gruppe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DDDEC" w14:textId="77777777" w:rsidR="0021469E" w:rsidRPr="0021469E" w:rsidRDefault="0021469E" w:rsidP="0021469E">
            <w:pPr>
              <w:rPr>
                <w:b/>
                <w:bCs/>
              </w:rPr>
            </w:pPr>
            <w:hyperlink r:id="rId6" w:history="1">
              <w:r w:rsidRPr="0021469E">
                <w:rPr>
                  <w:rStyle w:val="Hyperlink"/>
                  <w:b/>
                  <w:bCs/>
                </w:rPr>
                <w:t>dimension_1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377DA6" w14:textId="77777777" w:rsidR="0021469E" w:rsidRPr="0021469E" w:rsidRDefault="0021469E" w:rsidP="0021469E">
            <w:pPr>
              <w:rPr>
                <w:b/>
                <w:bCs/>
              </w:rPr>
            </w:pPr>
            <w:hyperlink r:id="rId7" w:history="1">
              <w:r w:rsidRPr="0021469E">
                <w:rPr>
                  <w:rStyle w:val="Hyperlink"/>
                  <w:b/>
                  <w:bCs/>
                </w:rPr>
                <w:t>dimension_2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DC3E1D" w14:textId="77777777" w:rsidR="0021469E" w:rsidRPr="0021469E" w:rsidRDefault="0021469E" w:rsidP="0021469E">
            <w:pPr>
              <w:rPr>
                <w:b/>
                <w:bCs/>
              </w:rPr>
            </w:pPr>
            <w:hyperlink r:id="rId8" w:history="1">
              <w:proofErr w:type="spellStart"/>
              <w:r w:rsidRPr="0021469E">
                <w:rPr>
                  <w:rStyle w:val="Hyperlink"/>
                  <w:b/>
                  <w:bCs/>
                </w:rPr>
                <w:t>korrelation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7E5A2" w14:textId="77777777" w:rsidR="0021469E" w:rsidRPr="0021469E" w:rsidRDefault="0021469E" w:rsidP="0021469E">
            <w:pPr>
              <w:rPr>
                <w:b/>
                <w:bCs/>
              </w:rPr>
            </w:pPr>
          </w:p>
        </w:tc>
      </w:tr>
      <w:tr w:rsidR="0021469E" w:rsidRPr="0021469E" w14:paraId="6D14FB4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07E614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279D7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D8E83A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51B89B" w14:textId="77777777" w:rsidR="0021469E" w:rsidRPr="0021469E" w:rsidRDefault="0021469E" w:rsidP="0021469E">
            <w:r w:rsidRPr="0021469E">
              <w:t>-0.000000000003956364651968006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2413B5" w14:textId="77777777" w:rsidR="0021469E" w:rsidRPr="0021469E" w:rsidRDefault="0021469E" w:rsidP="0021469E"/>
        </w:tc>
      </w:tr>
      <w:tr w:rsidR="0021469E" w:rsidRPr="0021469E" w14:paraId="1032C85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F84AED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5F3D3D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BD3085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FB0C3F" w14:textId="77777777" w:rsidR="0021469E" w:rsidRPr="0021469E" w:rsidRDefault="0021469E" w:rsidP="0021469E">
            <w:r w:rsidRPr="0021469E">
              <w:t>-0.000000000004101640357583084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11B3FD" w14:textId="77777777" w:rsidR="0021469E" w:rsidRPr="0021469E" w:rsidRDefault="0021469E" w:rsidP="0021469E"/>
        </w:tc>
      </w:tr>
      <w:tr w:rsidR="0021469E" w:rsidRPr="0021469E" w14:paraId="78ACD00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CFD90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8411F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472ADE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4429A4" w14:textId="77777777" w:rsidR="0021469E" w:rsidRPr="0021469E" w:rsidRDefault="0021469E" w:rsidP="0021469E">
            <w:r w:rsidRPr="0021469E">
              <w:t>-0.000000000000293192548418224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FE4BC0" w14:textId="77777777" w:rsidR="0021469E" w:rsidRPr="0021469E" w:rsidRDefault="0021469E" w:rsidP="0021469E"/>
        </w:tc>
      </w:tr>
      <w:tr w:rsidR="0021469E" w:rsidRPr="0021469E" w14:paraId="1C48D70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B6719F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318DA5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13C536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819363" w14:textId="77777777" w:rsidR="0021469E" w:rsidRPr="0021469E" w:rsidRDefault="0021469E" w:rsidP="0021469E">
            <w:r w:rsidRPr="0021469E">
              <w:t>-0.000000000002890786245061125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0036F3" w14:textId="77777777" w:rsidR="0021469E" w:rsidRPr="0021469E" w:rsidRDefault="0021469E" w:rsidP="0021469E"/>
        </w:tc>
      </w:tr>
      <w:tr w:rsidR="0021469E" w:rsidRPr="0021469E" w14:paraId="6040665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6DFDB6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AB049C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DCB82E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27894" w14:textId="77777777" w:rsidR="0021469E" w:rsidRPr="0021469E" w:rsidRDefault="0021469E" w:rsidP="0021469E">
            <w:r w:rsidRPr="0021469E">
              <w:t>-0.000000000009501913118328677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28A4A1" w14:textId="77777777" w:rsidR="0021469E" w:rsidRPr="0021469E" w:rsidRDefault="0021469E" w:rsidP="0021469E"/>
        </w:tc>
      </w:tr>
      <w:tr w:rsidR="0021469E" w:rsidRPr="0021469E" w14:paraId="2A205BF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A20340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636F3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AE56F8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4B0E3C" w14:textId="77777777" w:rsidR="0021469E" w:rsidRPr="0021469E" w:rsidRDefault="0021469E" w:rsidP="0021469E">
            <w:r w:rsidRPr="0021469E">
              <w:t>0.0000000000014499493085522598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6DD8BA" w14:textId="77777777" w:rsidR="0021469E" w:rsidRPr="0021469E" w:rsidRDefault="0021469E" w:rsidP="0021469E"/>
        </w:tc>
      </w:tr>
      <w:tr w:rsidR="0021469E" w:rsidRPr="0021469E" w14:paraId="271AC62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75116F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AAF15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B97B7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80E36" w14:textId="77777777" w:rsidR="0021469E" w:rsidRPr="0021469E" w:rsidRDefault="0021469E" w:rsidP="0021469E">
            <w:r w:rsidRPr="0021469E">
              <w:t>-0.0000000000016442672397592022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61970" w14:textId="77777777" w:rsidR="0021469E" w:rsidRPr="0021469E" w:rsidRDefault="0021469E" w:rsidP="0021469E"/>
        </w:tc>
      </w:tr>
      <w:tr w:rsidR="0021469E" w:rsidRPr="0021469E" w14:paraId="607E028C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300E7F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A8F98C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7A60C7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F81DE" w14:textId="77777777" w:rsidR="0021469E" w:rsidRPr="0021469E" w:rsidRDefault="0021469E" w:rsidP="0021469E">
            <w:r w:rsidRPr="0021469E">
              <w:t>-0.000000000001823890106035331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85F7BD" w14:textId="77777777" w:rsidR="0021469E" w:rsidRPr="0021469E" w:rsidRDefault="0021469E" w:rsidP="0021469E"/>
        </w:tc>
      </w:tr>
      <w:tr w:rsidR="0021469E" w:rsidRPr="0021469E" w14:paraId="39F99B8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49C7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422E7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9BDA4D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28268" w14:textId="77777777" w:rsidR="0021469E" w:rsidRPr="0021469E" w:rsidRDefault="0021469E" w:rsidP="0021469E">
            <w:r w:rsidRPr="0021469E">
              <w:t>-0.0000000000019742695049875844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219FBC" w14:textId="77777777" w:rsidR="0021469E" w:rsidRPr="0021469E" w:rsidRDefault="0021469E" w:rsidP="0021469E"/>
        </w:tc>
      </w:tr>
      <w:tr w:rsidR="0021469E" w:rsidRPr="0021469E" w14:paraId="5F75FE99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F8426" w14:textId="77777777" w:rsidR="0021469E" w:rsidRPr="0021469E" w:rsidRDefault="0021469E" w:rsidP="0021469E">
            <w:r w:rsidRPr="0021469E">
              <w:lastRenderedPageBreak/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0D68F1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7FB5CD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E418E" w14:textId="77777777" w:rsidR="0021469E" w:rsidRPr="0021469E" w:rsidRDefault="0021469E" w:rsidP="0021469E">
            <w:r w:rsidRPr="0021469E">
              <w:t>-0.0000000000002979926533629533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D5B462" w14:textId="77777777" w:rsidR="0021469E" w:rsidRPr="0021469E" w:rsidRDefault="0021469E" w:rsidP="0021469E"/>
        </w:tc>
      </w:tr>
      <w:tr w:rsidR="0021469E" w:rsidRPr="0021469E" w14:paraId="5087EBB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51C1B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04208F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1E53E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A44673" w14:textId="77777777" w:rsidR="0021469E" w:rsidRPr="0021469E" w:rsidRDefault="0021469E" w:rsidP="0021469E">
            <w:r w:rsidRPr="0021469E">
              <w:t>-0.000000000001858625926933438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2F9C32" w14:textId="77777777" w:rsidR="0021469E" w:rsidRPr="0021469E" w:rsidRDefault="0021469E" w:rsidP="0021469E"/>
        </w:tc>
      </w:tr>
      <w:tr w:rsidR="0021469E" w:rsidRPr="0021469E" w14:paraId="269E0A4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6B15F1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56A15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395EC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0B66F6" w14:textId="77777777" w:rsidR="0021469E" w:rsidRPr="0021469E" w:rsidRDefault="0021469E" w:rsidP="0021469E">
            <w:r w:rsidRPr="0021469E">
              <w:t>-0.000000000005322581995636437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79B83F" w14:textId="77777777" w:rsidR="0021469E" w:rsidRPr="0021469E" w:rsidRDefault="0021469E" w:rsidP="0021469E"/>
        </w:tc>
      </w:tr>
      <w:tr w:rsidR="0021469E" w:rsidRPr="0021469E" w14:paraId="73B0DA0E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FDF568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BC4A90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851722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D53C41" w14:textId="77777777" w:rsidR="0021469E" w:rsidRPr="0021469E" w:rsidRDefault="0021469E" w:rsidP="0021469E">
            <w:r w:rsidRPr="0021469E">
              <w:t>0.000000000001081048986843869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757FB3" w14:textId="77777777" w:rsidR="0021469E" w:rsidRPr="0021469E" w:rsidRDefault="0021469E" w:rsidP="0021469E"/>
        </w:tc>
      </w:tr>
      <w:tr w:rsidR="0021469E" w:rsidRPr="0021469E" w14:paraId="779978A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A37BB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8E976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911641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0F92E7" w14:textId="77777777" w:rsidR="0021469E" w:rsidRPr="0021469E" w:rsidRDefault="0021469E" w:rsidP="0021469E">
            <w:r w:rsidRPr="0021469E">
              <w:t>-0.0000000000005868543080782751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39935" w14:textId="77777777" w:rsidR="0021469E" w:rsidRPr="0021469E" w:rsidRDefault="0021469E" w:rsidP="0021469E"/>
        </w:tc>
      </w:tr>
      <w:tr w:rsidR="0021469E" w:rsidRPr="0021469E" w14:paraId="6285EB2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B7200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5543CC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16E85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C1591" w14:textId="77777777" w:rsidR="0021469E" w:rsidRPr="0021469E" w:rsidRDefault="0021469E" w:rsidP="0021469E">
            <w:r w:rsidRPr="0021469E">
              <w:t>0.0000000000008546250879424723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42BEC" w14:textId="77777777" w:rsidR="0021469E" w:rsidRPr="0021469E" w:rsidRDefault="0021469E" w:rsidP="0021469E"/>
        </w:tc>
      </w:tr>
      <w:tr w:rsidR="0021469E" w:rsidRPr="0021469E" w14:paraId="5DFBA6B9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C13A9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AB0CF7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1D4003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2D9CA9" w14:textId="77777777" w:rsidR="0021469E" w:rsidRPr="0021469E" w:rsidRDefault="0021469E" w:rsidP="0021469E">
            <w:r w:rsidRPr="0021469E">
              <w:t>-0.000000000001104865068622626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FFD0C" w14:textId="77777777" w:rsidR="0021469E" w:rsidRPr="0021469E" w:rsidRDefault="0021469E" w:rsidP="0021469E"/>
        </w:tc>
      </w:tr>
      <w:tr w:rsidR="0021469E" w:rsidRPr="0021469E" w14:paraId="1B3CF8A9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380098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7B8495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9A3F44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79E659" w14:textId="77777777" w:rsidR="0021469E" w:rsidRPr="0021469E" w:rsidRDefault="0021469E" w:rsidP="0021469E">
            <w:r w:rsidRPr="0021469E">
              <w:t>0.0000000000020178213722635362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86CB96" w14:textId="77777777" w:rsidR="0021469E" w:rsidRPr="0021469E" w:rsidRDefault="0021469E" w:rsidP="0021469E"/>
        </w:tc>
      </w:tr>
      <w:tr w:rsidR="0021469E" w:rsidRPr="0021469E" w14:paraId="12CCC49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C2398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8E3A8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87C13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CCABB" w14:textId="77777777" w:rsidR="0021469E" w:rsidRPr="0021469E" w:rsidRDefault="0021469E" w:rsidP="0021469E">
            <w:r w:rsidRPr="0021469E">
              <w:t>0.0000000000000015300004093917933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A3C00" w14:textId="77777777" w:rsidR="0021469E" w:rsidRPr="0021469E" w:rsidRDefault="0021469E" w:rsidP="0021469E"/>
        </w:tc>
      </w:tr>
      <w:tr w:rsidR="0021469E" w:rsidRPr="0021469E" w14:paraId="2CE2EC7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9D85D4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23F4B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704DD4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6671B7" w14:textId="77777777" w:rsidR="0021469E" w:rsidRPr="0021469E" w:rsidRDefault="0021469E" w:rsidP="0021469E">
            <w:r w:rsidRPr="0021469E">
              <w:t>-0.0000000000021501071794894424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25600E" w14:textId="77777777" w:rsidR="0021469E" w:rsidRPr="0021469E" w:rsidRDefault="0021469E" w:rsidP="0021469E"/>
        </w:tc>
      </w:tr>
      <w:tr w:rsidR="0021469E" w:rsidRPr="0021469E" w14:paraId="2B658FF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96D3A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432EAB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2575F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EBE16" w14:textId="77777777" w:rsidR="0021469E" w:rsidRPr="0021469E" w:rsidRDefault="0021469E" w:rsidP="0021469E">
            <w:r w:rsidRPr="0021469E">
              <w:t>0.0000000000024178985604627794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8F4561" w14:textId="77777777" w:rsidR="0021469E" w:rsidRPr="0021469E" w:rsidRDefault="0021469E" w:rsidP="0021469E"/>
        </w:tc>
      </w:tr>
      <w:tr w:rsidR="0021469E" w:rsidRPr="0021469E" w14:paraId="3E95BB0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044E7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7033C7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7F1576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7243C" w14:textId="77777777" w:rsidR="0021469E" w:rsidRPr="0021469E" w:rsidRDefault="0021469E" w:rsidP="0021469E">
            <w:r w:rsidRPr="0021469E">
              <w:t>0.0000000000008834514133290872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E5FFDE" w14:textId="77777777" w:rsidR="0021469E" w:rsidRPr="0021469E" w:rsidRDefault="0021469E" w:rsidP="0021469E"/>
        </w:tc>
      </w:tr>
      <w:tr w:rsidR="0021469E" w:rsidRPr="0021469E" w14:paraId="3EA0F02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57535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E2E6C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7B99A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883703" w14:textId="77777777" w:rsidR="0021469E" w:rsidRPr="0021469E" w:rsidRDefault="0021469E" w:rsidP="0021469E">
            <w:r w:rsidRPr="0021469E">
              <w:t>0.00000000000004887802829813426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367C6" w14:textId="77777777" w:rsidR="0021469E" w:rsidRPr="0021469E" w:rsidRDefault="0021469E" w:rsidP="0021469E"/>
        </w:tc>
      </w:tr>
      <w:tr w:rsidR="0021469E" w:rsidRPr="0021469E" w14:paraId="46DD9A4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2A8846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BAB96C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6855D3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16794" w14:textId="77777777" w:rsidR="0021469E" w:rsidRPr="0021469E" w:rsidRDefault="0021469E" w:rsidP="0021469E">
            <w:r w:rsidRPr="0021469E">
              <w:t>-0.000000000002224548457307681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DF7021" w14:textId="77777777" w:rsidR="0021469E" w:rsidRPr="0021469E" w:rsidRDefault="0021469E" w:rsidP="0021469E"/>
        </w:tc>
      </w:tr>
      <w:tr w:rsidR="0021469E" w:rsidRPr="0021469E" w14:paraId="4C83619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35142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0119CE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7E2F4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DA92CA" w14:textId="77777777" w:rsidR="0021469E" w:rsidRPr="0021469E" w:rsidRDefault="0021469E" w:rsidP="0021469E">
            <w:r w:rsidRPr="0021469E">
              <w:t>0.00000000000037383010002806067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3E3BA7" w14:textId="77777777" w:rsidR="0021469E" w:rsidRPr="0021469E" w:rsidRDefault="0021469E" w:rsidP="0021469E"/>
        </w:tc>
      </w:tr>
      <w:tr w:rsidR="0021469E" w:rsidRPr="0021469E" w14:paraId="1A52512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2C0BB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E8A399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8DA02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045C3" w14:textId="77777777" w:rsidR="0021469E" w:rsidRPr="0021469E" w:rsidRDefault="0021469E" w:rsidP="0021469E">
            <w:r w:rsidRPr="0021469E">
              <w:t>-0.0000000000013195466793054933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F104CF" w14:textId="77777777" w:rsidR="0021469E" w:rsidRPr="0021469E" w:rsidRDefault="0021469E" w:rsidP="0021469E"/>
        </w:tc>
      </w:tr>
      <w:tr w:rsidR="0021469E" w:rsidRPr="0021469E" w14:paraId="3880807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009B89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BCA76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2D5BA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E17A2" w14:textId="77777777" w:rsidR="0021469E" w:rsidRPr="0021469E" w:rsidRDefault="0021469E" w:rsidP="0021469E">
            <w:r w:rsidRPr="0021469E">
              <w:t>-0.000000000004917104322635674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5DA49B" w14:textId="77777777" w:rsidR="0021469E" w:rsidRPr="0021469E" w:rsidRDefault="0021469E" w:rsidP="0021469E"/>
        </w:tc>
      </w:tr>
      <w:tr w:rsidR="0021469E" w:rsidRPr="0021469E" w14:paraId="0BCD620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CC1005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8F66A9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6228DF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C6FE27" w14:textId="77777777" w:rsidR="0021469E" w:rsidRPr="0021469E" w:rsidRDefault="0021469E" w:rsidP="0021469E">
            <w:r w:rsidRPr="0021469E">
              <w:t>0.000000000002325137779514717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1103D9" w14:textId="77777777" w:rsidR="0021469E" w:rsidRPr="0021469E" w:rsidRDefault="0021469E" w:rsidP="0021469E"/>
        </w:tc>
      </w:tr>
      <w:tr w:rsidR="0021469E" w:rsidRPr="0021469E" w14:paraId="7D9E9D9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36FB0A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498D92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8D2D6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4D2971" w14:textId="77777777" w:rsidR="0021469E" w:rsidRPr="0021469E" w:rsidRDefault="0021469E" w:rsidP="0021469E">
            <w:r w:rsidRPr="0021469E">
              <w:t>-0.0000000000008547681436444594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BBBC1" w14:textId="77777777" w:rsidR="0021469E" w:rsidRPr="0021469E" w:rsidRDefault="0021469E" w:rsidP="0021469E"/>
        </w:tc>
      </w:tr>
      <w:tr w:rsidR="0021469E" w:rsidRPr="0021469E" w14:paraId="6586EAE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0FEEA9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3B6B8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C564D8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BA8E8F" w14:textId="77777777" w:rsidR="0021469E" w:rsidRPr="0021469E" w:rsidRDefault="0021469E" w:rsidP="0021469E">
            <w:r w:rsidRPr="0021469E">
              <w:t>-0.000000000001765966368608475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FBD77E" w14:textId="77777777" w:rsidR="0021469E" w:rsidRPr="0021469E" w:rsidRDefault="0021469E" w:rsidP="0021469E"/>
        </w:tc>
      </w:tr>
      <w:tr w:rsidR="0021469E" w:rsidRPr="0021469E" w14:paraId="1BB27D4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EF13D0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D7CF42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6CF66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BF4D47" w14:textId="77777777" w:rsidR="0021469E" w:rsidRPr="0021469E" w:rsidRDefault="0021469E" w:rsidP="0021469E">
            <w:r w:rsidRPr="0021469E">
              <w:t>-0.0000000000036379149044833845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0472BC" w14:textId="77777777" w:rsidR="0021469E" w:rsidRPr="0021469E" w:rsidRDefault="0021469E" w:rsidP="0021469E"/>
        </w:tc>
      </w:tr>
      <w:tr w:rsidR="0021469E" w:rsidRPr="0021469E" w14:paraId="24BAC6C5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BC9C2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7D23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897C5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329D8" w14:textId="77777777" w:rsidR="0021469E" w:rsidRPr="0021469E" w:rsidRDefault="0021469E" w:rsidP="0021469E">
            <w:r w:rsidRPr="0021469E">
              <w:t>0.0000000000005275988593469999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993609" w14:textId="77777777" w:rsidR="0021469E" w:rsidRPr="0021469E" w:rsidRDefault="0021469E" w:rsidP="0021469E"/>
        </w:tc>
      </w:tr>
      <w:tr w:rsidR="0021469E" w:rsidRPr="0021469E" w14:paraId="26549EA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6842B1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D352F3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1F52A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C731A4" w14:textId="77777777" w:rsidR="0021469E" w:rsidRPr="0021469E" w:rsidRDefault="0021469E" w:rsidP="0021469E">
            <w:r w:rsidRPr="0021469E">
              <w:t>-0.0000000000024532604003162332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C80AD6" w14:textId="77777777" w:rsidR="0021469E" w:rsidRPr="0021469E" w:rsidRDefault="0021469E" w:rsidP="0021469E"/>
        </w:tc>
      </w:tr>
      <w:tr w:rsidR="0021469E" w:rsidRPr="0021469E" w14:paraId="06020F0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57C151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006F0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36D5BE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2A879" w14:textId="77777777" w:rsidR="0021469E" w:rsidRPr="0021469E" w:rsidRDefault="0021469E" w:rsidP="0021469E">
            <w:r w:rsidRPr="0021469E">
              <w:t>-0.000000000006745830833245449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F60A9C" w14:textId="77777777" w:rsidR="0021469E" w:rsidRPr="0021469E" w:rsidRDefault="0021469E" w:rsidP="0021469E"/>
        </w:tc>
      </w:tr>
      <w:tr w:rsidR="0021469E" w:rsidRPr="0021469E" w14:paraId="0E432C0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6C82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A10E8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A774B6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5618D" w14:textId="77777777" w:rsidR="0021469E" w:rsidRPr="0021469E" w:rsidRDefault="0021469E" w:rsidP="0021469E">
            <w:r w:rsidRPr="0021469E">
              <w:t>0.0000000000022980871001958987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EC4C98" w14:textId="77777777" w:rsidR="0021469E" w:rsidRPr="0021469E" w:rsidRDefault="0021469E" w:rsidP="0021469E"/>
        </w:tc>
      </w:tr>
      <w:tr w:rsidR="0021469E" w:rsidRPr="0021469E" w14:paraId="3B64CBA6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FDB77A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74AB7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306DE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8B3830" w14:textId="77777777" w:rsidR="0021469E" w:rsidRPr="0021469E" w:rsidRDefault="0021469E" w:rsidP="0021469E">
            <w:r w:rsidRPr="0021469E">
              <w:t>-0.0000000000007871907750465239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F72C22" w14:textId="77777777" w:rsidR="0021469E" w:rsidRPr="0021469E" w:rsidRDefault="0021469E" w:rsidP="0021469E"/>
        </w:tc>
      </w:tr>
      <w:tr w:rsidR="0021469E" w:rsidRPr="0021469E" w14:paraId="214D13D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57B18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00EC1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2BD1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8CA698" w14:textId="77777777" w:rsidR="0021469E" w:rsidRPr="0021469E" w:rsidRDefault="0021469E" w:rsidP="0021469E">
            <w:r w:rsidRPr="0021469E">
              <w:t>0.000000000004428542596405824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DFF87F" w14:textId="77777777" w:rsidR="0021469E" w:rsidRPr="0021469E" w:rsidRDefault="0021469E" w:rsidP="0021469E"/>
        </w:tc>
      </w:tr>
      <w:tr w:rsidR="0021469E" w:rsidRPr="0021469E" w14:paraId="6D4B86F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FE70E0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3D1871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DF8370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2381A" w14:textId="77777777" w:rsidR="0021469E" w:rsidRPr="0021469E" w:rsidRDefault="0021469E" w:rsidP="0021469E">
            <w:r w:rsidRPr="0021469E">
              <w:t>0.0000000000011268712278499903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EF242C" w14:textId="77777777" w:rsidR="0021469E" w:rsidRPr="0021469E" w:rsidRDefault="0021469E" w:rsidP="0021469E"/>
        </w:tc>
      </w:tr>
      <w:tr w:rsidR="0021469E" w:rsidRPr="0021469E" w14:paraId="1C65A3B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84DF63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7A9AFA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843A2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77D62" w14:textId="77777777" w:rsidR="0021469E" w:rsidRPr="0021469E" w:rsidRDefault="0021469E" w:rsidP="0021469E">
            <w:r w:rsidRPr="0021469E">
              <w:t>0.0000000000032743174642083076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420925" w14:textId="77777777" w:rsidR="0021469E" w:rsidRPr="0021469E" w:rsidRDefault="0021469E" w:rsidP="0021469E"/>
        </w:tc>
      </w:tr>
      <w:tr w:rsidR="0021469E" w:rsidRPr="0021469E" w14:paraId="52D2181E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456936" w14:textId="77777777" w:rsidR="0021469E" w:rsidRPr="0021469E" w:rsidRDefault="0021469E" w:rsidP="0021469E">
            <w:r w:rsidRPr="0021469E">
              <w:lastRenderedPageBreak/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20107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4E3D2A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D5A03" w14:textId="77777777" w:rsidR="0021469E" w:rsidRPr="0021469E" w:rsidRDefault="0021469E" w:rsidP="0021469E">
            <w:r w:rsidRPr="0021469E">
              <w:t>0.0000000000028108818369396252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C2F230" w14:textId="77777777" w:rsidR="0021469E" w:rsidRPr="0021469E" w:rsidRDefault="0021469E" w:rsidP="0021469E"/>
        </w:tc>
      </w:tr>
      <w:tr w:rsidR="0021469E" w:rsidRPr="0021469E" w14:paraId="6C31B40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F41A54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A2E3C8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92C45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4513F" w14:textId="77777777" w:rsidR="0021469E" w:rsidRPr="0021469E" w:rsidRDefault="0021469E" w:rsidP="0021469E">
            <w:r w:rsidRPr="0021469E">
              <w:t>0.0000000000005773049255163542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DDB33A" w14:textId="77777777" w:rsidR="0021469E" w:rsidRPr="0021469E" w:rsidRDefault="0021469E" w:rsidP="0021469E"/>
        </w:tc>
      </w:tr>
      <w:tr w:rsidR="0021469E" w:rsidRPr="0021469E" w14:paraId="56937B75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34E9F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7C15E2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605D11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F001C" w14:textId="77777777" w:rsidR="0021469E" w:rsidRPr="0021469E" w:rsidRDefault="0021469E" w:rsidP="0021469E">
            <w:r w:rsidRPr="0021469E">
              <w:t>0.000000000004973614687820238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140F16" w14:textId="77777777" w:rsidR="0021469E" w:rsidRPr="0021469E" w:rsidRDefault="0021469E" w:rsidP="0021469E"/>
        </w:tc>
      </w:tr>
      <w:tr w:rsidR="0021469E" w:rsidRPr="0021469E" w14:paraId="2A2F0EC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F427BF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A5BEFA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C4893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8FB61" w14:textId="77777777" w:rsidR="0021469E" w:rsidRPr="0021469E" w:rsidRDefault="0021469E" w:rsidP="0021469E">
            <w:r w:rsidRPr="0021469E">
              <w:t>0.0000000000034398356343056727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F0991E" w14:textId="77777777" w:rsidR="0021469E" w:rsidRPr="0021469E" w:rsidRDefault="0021469E" w:rsidP="0021469E"/>
        </w:tc>
      </w:tr>
      <w:tr w:rsidR="0021469E" w:rsidRPr="0021469E" w14:paraId="1181D3D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6E44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1290E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10B1B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7E72BA" w14:textId="77777777" w:rsidR="0021469E" w:rsidRPr="0021469E" w:rsidRDefault="0021469E" w:rsidP="0021469E">
            <w:r w:rsidRPr="0021469E">
              <w:t>0.000000000004008143200918748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041AB8" w14:textId="77777777" w:rsidR="0021469E" w:rsidRPr="0021469E" w:rsidRDefault="0021469E" w:rsidP="0021469E"/>
        </w:tc>
      </w:tr>
      <w:tr w:rsidR="0021469E" w:rsidRPr="0021469E" w14:paraId="549A20F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A7E400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29D22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2DF9F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398812" w14:textId="77777777" w:rsidR="0021469E" w:rsidRPr="0021469E" w:rsidRDefault="0021469E" w:rsidP="0021469E">
            <w:r w:rsidRPr="0021469E">
              <w:t>0.0000000000008718828315903176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5BB95" w14:textId="77777777" w:rsidR="0021469E" w:rsidRPr="0021469E" w:rsidRDefault="0021469E" w:rsidP="0021469E"/>
        </w:tc>
      </w:tr>
      <w:tr w:rsidR="0021469E" w:rsidRPr="0021469E" w14:paraId="1B3F52B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E8F4C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FC36F7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D59233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67AA7" w14:textId="77777777" w:rsidR="0021469E" w:rsidRPr="0021469E" w:rsidRDefault="0021469E" w:rsidP="0021469E">
            <w:r w:rsidRPr="0021469E">
              <w:t>0.0000000000034176096383594655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AC477C" w14:textId="77777777" w:rsidR="0021469E" w:rsidRPr="0021469E" w:rsidRDefault="0021469E" w:rsidP="0021469E"/>
        </w:tc>
      </w:tr>
      <w:tr w:rsidR="0021469E" w:rsidRPr="0021469E" w14:paraId="5F98185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4007A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340A8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43BEE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BFD90" w14:textId="77777777" w:rsidR="0021469E" w:rsidRPr="0021469E" w:rsidRDefault="0021469E" w:rsidP="0021469E">
            <w:r w:rsidRPr="0021469E">
              <w:t>0.000000000002158175694832273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2B70EE" w14:textId="77777777" w:rsidR="0021469E" w:rsidRPr="0021469E" w:rsidRDefault="0021469E" w:rsidP="0021469E"/>
        </w:tc>
      </w:tr>
      <w:tr w:rsidR="0021469E" w:rsidRPr="0021469E" w14:paraId="5EF3BA27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B0FE2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CD2D1E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488D7A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682FED" w14:textId="77777777" w:rsidR="0021469E" w:rsidRPr="0021469E" w:rsidRDefault="0021469E" w:rsidP="0021469E">
            <w:r w:rsidRPr="0021469E">
              <w:t>0.00000000000008819539076802531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037030" w14:textId="77777777" w:rsidR="0021469E" w:rsidRPr="0021469E" w:rsidRDefault="0021469E" w:rsidP="0021469E"/>
        </w:tc>
      </w:tr>
      <w:tr w:rsidR="0021469E" w:rsidRPr="0021469E" w14:paraId="11BC29C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394668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ECE42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BA8F3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D2635" w14:textId="77777777" w:rsidR="0021469E" w:rsidRPr="0021469E" w:rsidRDefault="0021469E" w:rsidP="0021469E">
            <w:r w:rsidRPr="0021469E">
              <w:t>0.000000000004915354584056633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F6E02" w14:textId="77777777" w:rsidR="0021469E" w:rsidRPr="0021469E" w:rsidRDefault="0021469E" w:rsidP="0021469E"/>
        </w:tc>
      </w:tr>
      <w:tr w:rsidR="0021469E" w:rsidRPr="0021469E" w14:paraId="434D0DC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AA195" w14:textId="77777777" w:rsidR="0021469E" w:rsidRPr="0021469E" w:rsidRDefault="0021469E" w:rsidP="0021469E">
            <w:r w:rsidRPr="0021469E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35D47B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253632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CE8E4" w14:textId="77777777" w:rsidR="0021469E" w:rsidRPr="0021469E" w:rsidRDefault="0021469E" w:rsidP="0021469E">
            <w:r w:rsidRPr="0021469E">
              <w:t>0.0000000000028608089822038974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F4CAA" w14:textId="77777777" w:rsidR="0021469E" w:rsidRPr="0021469E" w:rsidRDefault="0021469E" w:rsidP="0021469E"/>
        </w:tc>
      </w:tr>
      <w:tr w:rsidR="0021469E" w:rsidRPr="0021469E" w14:paraId="692A3C6E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16FE2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2052F0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AB34E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D8351" w14:textId="77777777" w:rsidR="0021469E" w:rsidRPr="0021469E" w:rsidRDefault="0021469E" w:rsidP="0021469E">
            <w:r w:rsidRPr="0021469E">
              <w:t>0.00000000000248101262949184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374F2" w14:textId="77777777" w:rsidR="0021469E" w:rsidRPr="0021469E" w:rsidRDefault="0021469E" w:rsidP="0021469E"/>
        </w:tc>
      </w:tr>
      <w:tr w:rsidR="0021469E" w:rsidRPr="0021469E" w14:paraId="18E3F92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5D43F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54C2C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480DF9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4CE911" w14:textId="77777777" w:rsidR="0021469E" w:rsidRPr="0021469E" w:rsidRDefault="0021469E" w:rsidP="0021469E">
            <w:r w:rsidRPr="0021469E">
              <w:t>0.0000000000018649227230521387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960252" w14:textId="77777777" w:rsidR="0021469E" w:rsidRPr="0021469E" w:rsidRDefault="0021469E" w:rsidP="0021469E"/>
        </w:tc>
      </w:tr>
      <w:tr w:rsidR="0021469E" w:rsidRPr="0021469E" w14:paraId="218AF5A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92BB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6E3B29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E05229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BCC690" w14:textId="77777777" w:rsidR="0021469E" w:rsidRPr="0021469E" w:rsidRDefault="0021469E" w:rsidP="0021469E">
            <w:r w:rsidRPr="0021469E">
              <w:t>0.0000000000024975054663319717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1A49B9" w14:textId="77777777" w:rsidR="0021469E" w:rsidRPr="0021469E" w:rsidRDefault="0021469E" w:rsidP="0021469E"/>
        </w:tc>
      </w:tr>
      <w:tr w:rsidR="0021469E" w:rsidRPr="0021469E" w14:paraId="5C923AE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FEF164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F6E7B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E46EB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B35DDE" w14:textId="77777777" w:rsidR="0021469E" w:rsidRPr="0021469E" w:rsidRDefault="0021469E" w:rsidP="0021469E">
            <w:r w:rsidRPr="0021469E">
              <w:t>0.0000000000026241341710516174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24E5D8" w14:textId="77777777" w:rsidR="0021469E" w:rsidRPr="0021469E" w:rsidRDefault="0021469E" w:rsidP="0021469E"/>
        </w:tc>
      </w:tr>
      <w:tr w:rsidR="0021469E" w:rsidRPr="0021469E" w14:paraId="30BC77D6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EB7D6C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79B9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588D01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262C18" w14:textId="77777777" w:rsidR="0021469E" w:rsidRPr="0021469E" w:rsidRDefault="0021469E" w:rsidP="0021469E">
            <w:r w:rsidRPr="0021469E">
              <w:t>0.0000000000062542653413859894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764833" w14:textId="77777777" w:rsidR="0021469E" w:rsidRPr="0021469E" w:rsidRDefault="0021469E" w:rsidP="0021469E"/>
        </w:tc>
      </w:tr>
      <w:tr w:rsidR="0021469E" w:rsidRPr="0021469E" w14:paraId="7AEB878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4E262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19B493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315D85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DD834C" w14:textId="77777777" w:rsidR="0021469E" w:rsidRPr="0021469E" w:rsidRDefault="0021469E" w:rsidP="0021469E">
            <w:r w:rsidRPr="0021469E">
              <w:t>0.0000000000004683755107146698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02B521" w14:textId="77777777" w:rsidR="0021469E" w:rsidRPr="0021469E" w:rsidRDefault="0021469E" w:rsidP="0021469E"/>
        </w:tc>
      </w:tr>
      <w:tr w:rsidR="0021469E" w:rsidRPr="0021469E" w14:paraId="0D43955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A5BDF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63452A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13D37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764278" w14:textId="77777777" w:rsidR="0021469E" w:rsidRPr="0021469E" w:rsidRDefault="0021469E" w:rsidP="0021469E">
            <w:r w:rsidRPr="0021469E">
              <w:t>0.0000000000014964831854328683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E0C71E" w14:textId="77777777" w:rsidR="0021469E" w:rsidRPr="0021469E" w:rsidRDefault="0021469E" w:rsidP="0021469E"/>
        </w:tc>
      </w:tr>
      <w:tr w:rsidR="0021469E" w:rsidRPr="0021469E" w14:paraId="4D64C84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57429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63A43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5EF6F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EF6006" w14:textId="77777777" w:rsidR="0021469E" w:rsidRPr="0021469E" w:rsidRDefault="0021469E" w:rsidP="0021469E">
            <w:r w:rsidRPr="0021469E">
              <w:t>0.0000000000003129789292159264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4392D5" w14:textId="77777777" w:rsidR="0021469E" w:rsidRPr="0021469E" w:rsidRDefault="0021469E" w:rsidP="0021469E"/>
        </w:tc>
      </w:tr>
      <w:tr w:rsidR="0021469E" w:rsidRPr="0021469E" w14:paraId="3496F65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3150B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2B2003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77E4D6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2C61A" w14:textId="77777777" w:rsidR="0021469E" w:rsidRPr="0021469E" w:rsidRDefault="0021469E" w:rsidP="0021469E">
            <w:r w:rsidRPr="0021469E">
              <w:t>0.00000000000012783778903176007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69D8C" w14:textId="77777777" w:rsidR="0021469E" w:rsidRPr="0021469E" w:rsidRDefault="0021469E" w:rsidP="0021469E"/>
        </w:tc>
      </w:tr>
      <w:tr w:rsidR="0021469E" w:rsidRPr="0021469E" w14:paraId="625A118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5A327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00DB72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F7ACF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71B3D" w14:textId="77777777" w:rsidR="0021469E" w:rsidRPr="0021469E" w:rsidRDefault="0021469E" w:rsidP="0021469E">
            <w:r w:rsidRPr="0021469E">
              <w:t>0.0000000000006750432225969751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ECA3F1" w14:textId="77777777" w:rsidR="0021469E" w:rsidRPr="0021469E" w:rsidRDefault="0021469E" w:rsidP="0021469E"/>
        </w:tc>
      </w:tr>
      <w:tr w:rsidR="0021469E" w:rsidRPr="0021469E" w14:paraId="3C11D48C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5FD5CB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98D7C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5A57D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A8547" w14:textId="77777777" w:rsidR="0021469E" w:rsidRPr="0021469E" w:rsidRDefault="0021469E" w:rsidP="0021469E">
            <w:r w:rsidRPr="0021469E">
              <w:t>-0.00000000000003675231229747786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17B89B" w14:textId="77777777" w:rsidR="0021469E" w:rsidRPr="0021469E" w:rsidRDefault="0021469E" w:rsidP="0021469E"/>
        </w:tc>
      </w:tr>
      <w:tr w:rsidR="0021469E" w:rsidRPr="0021469E" w14:paraId="0CEDF13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13C83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F4B926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6FD878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D06290" w14:textId="77777777" w:rsidR="0021469E" w:rsidRPr="0021469E" w:rsidRDefault="0021469E" w:rsidP="0021469E">
            <w:r w:rsidRPr="0021469E">
              <w:t>0.00000000000208594716562286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620887" w14:textId="77777777" w:rsidR="0021469E" w:rsidRPr="0021469E" w:rsidRDefault="0021469E" w:rsidP="0021469E"/>
        </w:tc>
      </w:tr>
      <w:tr w:rsidR="0021469E" w:rsidRPr="0021469E" w14:paraId="454D423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ACFF3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86D61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8DC63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9B73A5" w14:textId="77777777" w:rsidR="0021469E" w:rsidRPr="0021469E" w:rsidRDefault="0021469E" w:rsidP="0021469E">
            <w:r w:rsidRPr="0021469E">
              <w:t>-0.0000000000007442783327007891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B044D4" w14:textId="77777777" w:rsidR="0021469E" w:rsidRPr="0021469E" w:rsidRDefault="0021469E" w:rsidP="0021469E"/>
        </w:tc>
      </w:tr>
      <w:tr w:rsidR="0021469E" w:rsidRPr="0021469E" w14:paraId="177A6D5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F249F1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0B7618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E64DD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04C92" w14:textId="77777777" w:rsidR="0021469E" w:rsidRPr="0021469E" w:rsidRDefault="0021469E" w:rsidP="0021469E">
            <w:r w:rsidRPr="0021469E">
              <w:t>-0.0000000000004658943486110576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F67885" w14:textId="77777777" w:rsidR="0021469E" w:rsidRPr="0021469E" w:rsidRDefault="0021469E" w:rsidP="0021469E"/>
        </w:tc>
      </w:tr>
      <w:tr w:rsidR="0021469E" w:rsidRPr="0021469E" w14:paraId="0E9FB423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19984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2B40E8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65E9F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CD4892" w14:textId="77777777" w:rsidR="0021469E" w:rsidRPr="0021469E" w:rsidRDefault="0021469E" w:rsidP="0021469E">
            <w:r w:rsidRPr="0021469E">
              <w:t>0.0000000000014731653451675531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610CF" w14:textId="77777777" w:rsidR="0021469E" w:rsidRPr="0021469E" w:rsidRDefault="0021469E" w:rsidP="0021469E"/>
        </w:tc>
      </w:tr>
      <w:tr w:rsidR="0021469E" w:rsidRPr="0021469E" w14:paraId="715B2A9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CE5B83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997E4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8EC495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870F4" w14:textId="77777777" w:rsidR="0021469E" w:rsidRPr="0021469E" w:rsidRDefault="0021469E" w:rsidP="0021469E">
            <w:r w:rsidRPr="0021469E">
              <w:t>0.0000000000009296541197687066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B21EF9" w14:textId="77777777" w:rsidR="0021469E" w:rsidRPr="0021469E" w:rsidRDefault="0021469E" w:rsidP="0021469E"/>
        </w:tc>
      </w:tr>
      <w:tr w:rsidR="0021469E" w:rsidRPr="0021469E" w14:paraId="0A85AD4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DF7E3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9BA43E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8C421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88E528" w14:textId="77777777" w:rsidR="0021469E" w:rsidRPr="0021469E" w:rsidRDefault="0021469E" w:rsidP="0021469E">
            <w:r w:rsidRPr="0021469E">
              <w:t>0.0000000000009302124678140443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BE7BA" w14:textId="77777777" w:rsidR="0021469E" w:rsidRPr="0021469E" w:rsidRDefault="0021469E" w:rsidP="0021469E"/>
        </w:tc>
      </w:tr>
      <w:tr w:rsidR="0021469E" w:rsidRPr="0021469E" w14:paraId="1A92F8B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54528E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EFF76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F37193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90CF7" w14:textId="77777777" w:rsidR="0021469E" w:rsidRPr="0021469E" w:rsidRDefault="0021469E" w:rsidP="0021469E">
            <w:r w:rsidRPr="0021469E">
              <w:t>0.000000000001358814703752738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531D2D" w14:textId="77777777" w:rsidR="0021469E" w:rsidRPr="0021469E" w:rsidRDefault="0021469E" w:rsidP="0021469E"/>
        </w:tc>
      </w:tr>
      <w:tr w:rsidR="0021469E" w:rsidRPr="0021469E" w14:paraId="2D55D266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5CC5F3" w14:textId="77777777" w:rsidR="0021469E" w:rsidRPr="0021469E" w:rsidRDefault="0021469E" w:rsidP="0021469E">
            <w:proofErr w:type="spellStart"/>
            <w:r w:rsidRPr="0021469E">
              <w:lastRenderedPageBreak/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22AE9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91340A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66BA1" w14:textId="77777777" w:rsidR="0021469E" w:rsidRPr="0021469E" w:rsidRDefault="0021469E" w:rsidP="0021469E">
            <w:r w:rsidRPr="0021469E">
              <w:t>0.0000000000030939409474889686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DBCD0B" w14:textId="77777777" w:rsidR="0021469E" w:rsidRPr="0021469E" w:rsidRDefault="0021469E" w:rsidP="0021469E"/>
        </w:tc>
      </w:tr>
      <w:tr w:rsidR="0021469E" w:rsidRPr="0021469E" w14:paraId="1DFF25E9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55DC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9AB8FD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B78FC2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2FB1E" w14:textId="77777777" w:rsidR="0021469E" w:rsidRPr="0021469E" w:rsidRDefault="0021469E" w:rsidP="0021469E">
            <w:r w:rsidRPr="0021469E">
              <w:t>0.0000000000001694167230704055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38681E" w14:textId="77777777" w:rsidR="0021469E" w:rsidRPr="0021469E" w:rsidRDefault="0021469E" w:rsidP="0021469E"/>
        </w:tc>
      </w:tr>
      <w:tr w:rsidR="0021469E" w:rsidRPr="0021469E" w14:paraId="2F1F955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5E1B6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4E54BA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152547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442076" w14:textId="77777777" w:rsidR="0021469E" w:rsidRPr="0021469E" w:rsidRDefault="0021469E" w:rsidP="0021469E">
            <w:r w:rsidRPr="0021469E">
              <w:t>0.00000000000042848552540492133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E1886" w14:textId="77777777" w:rsidR="0021469E" w:rsidRPr="0021469E" w:rsidRDefault="0021469E" w:rsidP="0021469E"/>
        </w:tc>
      </w:tr>
      <w:tr w:rsidR="0021469E" w:rsidRPr="0021469E" w14:paraId="62BF77F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1CB9A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CC356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EA5C5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A1CC7" w14:textId="77777777" w:rsidR="0021469E" w:rsidRPr="0021469E" w:rsidRDefault="0021469E" w:rsidP="0021469E">
            <w:r w:rsidRPr="0021469E">
              <w:t>0.0000000000005261847302884923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DEF08E" w14:textId="77777777" w:rsidR="0021469E" w:rsidRPr="0021469E" w:rsidRDefault="0021469E" w:rsidP="0021469E"/>
        </w:tc>
      </w:tr>
      <w:tr w:rsidR="0021469E" w:rsidRPr="0021469E" w14:paraId="545BB53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911DE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DF7020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DD6CD9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55F8E" w14:textId="77777777" w:rsidR="0021469E" w:rsidRPr="0021469E" w:rsidRDefault="0021469E" w:rsidP="0021469E">
            <w:r w:rsidRPr="0021469E">
              <w:t>0.000000000000430938877527293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4F9033" w14:textId="77777777" w:rsidR="0021469E" w:rsidRPr="0021469E" w:rsidRDefault="0021469E" w:rsidP="0021469E"/>
        </w:tc>
      </w:tr>
      <w:tr w:rsidR="0021469E" w:rsidRPr="0021469E" w14:paraId="14105B8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42E946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FBFF6A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26F4E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F4EF76" w14:textId="77777777" w:rsidR="0021469E" w:rsidRPr="0021469E" w:rsidRDefault="0021469E" w:rsidP="0021469E">
            <w:r w:rsidRPr="0021469E">
              <w:t>0.0000000000011145978893288389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33976" w14:textId="77777777" w:rsidR="0021469E" w:rsidRPr="0021469E" w:rsidRDefault="0021469E" w:rsidP="0021469E"/>
        </w:tc>
      </w:tr>
      <w:tr w:rsidR="0021469E" w:rsidRPr="0021469E" w14:paraId="413E1F4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42707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AA2158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DF2BA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E5A787" w14:textId="77777777" w:rsidR="0021469E" w:rsidRPr="0021469E" w:rsidRDefault="0021469E" w:rsidP="0021469E">
            <w:r w:rsidRPr="0021469E">
              <w:t>-0.00000000000005893554178561509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8DDB4" w14:textId="77777777" w:rsidR="0021469E" w:rsidRPr="0021469E" w:rsidRDefault="0021469E" w:rsidP="0021469E"/>
        </w:tc>
      </w:tr>
      <w:tr w:rsidR="0021469E" w:rsidRPr="0021469E" w14:paraId="66CD8057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43AFCF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BC3BB7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BB911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0795FF" w14:textId="77777777" w:rsidR="0021469E" w:rsidRPr="0021469E" w:rsidRDefault="0021469E" w:rsidP="0021469E">
            <w:r w:rsidRPr="0021469E">
              <w:t>0.000000000003990906257661585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1222CB" w14:textId="77777777" w:rsidR="0021469E" w:rsidRPr="0021469E" w:rsidRDefault="0021469E" w:rsidP="0021469E"/>
        </w:tc>
      </w:tr>
      <w:tr w:rsidR="0021469E" w:rsidRPr="0021469E" w14:paraId="3BB27D7C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16517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501B3E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31E4FA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A214A" w14:textId="77777777" w:rsidR="0021469E" w:rsidRPr="0021469E" w:rsidRDefault="0021469E" w:rsidP="0021469E">
            <w:r w:rsidRPr="0021469E">
              <w:t>-0.0000000000011187366189545915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4BDEE3" w14:textId="77777777" w:rsidR="0021469E" w:rsidRPr="0021469E" w:rsidRDefault="0021469E" w:rsidP="0021469E"/>
        </w:tc>
      </w:tr>
      <w:tr w:rsidR="0021469E" w:rsidRPr="0021469E" w14:paraId="2FE7143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84E1C7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66012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303EAD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125CC" w14:textId="77777777" w:rsidR="0021469E" w:rsidRPr="0021469E" w:rsidRDefault="0021469E" w:rsidP="0021469E">
            <w:r w:rsidRPr="0021469E">
              <w:t>-0.00000000000040426753992834893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73F0BB" w14:textId="77777777" w:rsidR="0021469E" w:rsidRPr="0021469E" w:rsidRDefault="0021469E" w:rsidP="0021469E"/>
        </w:tc>
      </w:tr>
      <w:tr w:rsidR="0021469E" w:rsidRPr="0021469E" w14:paraId="6DDABBB1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E88F9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D984E3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BB66E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27C1E" w14:textId="77777777" w:rsidR="0021469E" w:rsidRPr="0021469E" w:rsidRDefault="0021469E" w:rsidP="0021469E">
            <w:r w:rsidRPr="0021469E">
              <w:t>0.0000000000021299891111591465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062CB" w14:textId="77777777" w:rsidR="0021469E" w:rsidRPr="0021469E" w:rsidRDefault="0021469E" w:rsidP="0021469E"/>
        </w:tc>
      </w:tr>
      <w:tr w:rsidR="0021469E" w:rsidRPr="0021469E" w14:paraId="2AE45B7C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F6D1C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E9B61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FB985A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0822C" w14:textId="77777777" w:rsidR="0021469E" w:rsidRPr="0021469E" w:rsidRDefault="0021469E" w:rsidP="0021469E">
            <w:r w:rsidRPr="0021469E">
              <w:t>0.0000000000013615422807294849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EA4C7" w14:textId="77777777" w:rsidR="0021469E" w:rsidRPr="0021469E" w:rsidRDefault="0021469E" w:rsidP="0021469E"/>
        </w:tc>
      </w:tr>
      <w:tr w:rsidR="0021469E" w:rsidRPr="0021469E" w14:paraId="3678E3F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65AD3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6FBA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16647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D6A24" w14:textId="77777777" w:rsidR="0021469E" w:rsidRPr="0021469E" w:rsidRDefault="0021469E" w:rsidP="0021469E">
            <w:r w:rsidRPr="0021469E">
              <w:t>0.0000000000020593786728258193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DB156" w14:textId="77777777" w:rsidR="0021469E" w:rsidRPr="0021469E" w:rsidRDefault="0021469E" w:rsidP="0021469E"/>
        </w:tc>
      </w:tr>
      <w:tr w:rsidR="0021469E" w:rsidRPr="0021469E" w14:paraId="167D05AE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CD7B20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96E04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E5ECE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87C606" w14:textId="77777777" w:rsidR="0021469E" w:rsidRPr="0021469E" w:rsidRDefault="0021469E" w:rsidP="0021469E">
            <w:r w:rsidRPr="0021469E">
              <w:t>0.0000000000021040537498656747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C4AF11" w14:textId="77777777" w:rsidR="0021469E" w:rsidRPr="0021469E" w:rsidRDefault="0021469E" w:rsidP="0021469E"/>
        </w:tc>
      </w:tr>
      <w:tr w:rsidR="0021469E" w:rsidRPr="0021469E" w14:paraId="2667DDA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FAA45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3EC8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62AF3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3A6467" w14:textId="77777777" w:rsidR="0021469E" w:rsidRPr="0021469E" w:rsidRDefault="0021469E" w:rsidP="0021469E">
            <w:r w:rsidRPr="0021469E">
              <w:t>0.000000000005788818140802763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2A78C5" w14:textId="77777777" w:rsidR="0021469E" w:rsidRPr="0021469E" w:rsidRDefault="0021469E" w:rsidP="0021469E"/>
        </w:tc>
      </w:tr>
      <w:tr w:rsidR="0021469E" w:rsidRPr="0021469E" w14:paraId="6D70CC78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AE4EF0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174B25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AA8AF5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19B8A" w14:textId="77777777" w:rsidR="0021469E" w:rsidRPr="0021469E" w:rsidRDefault="0021469E" w:rsidP="0021469E">
            <w:r w:rsidRPr="0021469E">
              <w:t>0.0000000000006282398378076672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8E25C" w14:textId="77777777" w:rsidR="0021469E" w:rsidRPr="0021469E" w:rsidRDefault="0021469E" w:rsidP="0021469E"/>
        </w:tc>
      </w:tr>
      <w:tr w:rsidR="0021469E" w:rsidRPr="0021469E" w14:paraId="3AD9841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10AE9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C5519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8992B9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E99C0" w14:textId="77777777" w:rsidR="0021469E" w:rsidRPr="0021469E" w:rsidRDefault="0021469E" w:rsidP="0021469E">
            <w:r w:rsidRPr="0021469E">
              <w:t>0.0000000000003469280169963955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ED2CB9" w14:textId="77777777" w:rsidR="0021469E" w:rsidRPr="0021469E" w:rsidRDefault="0021469E" w:rsidP="0021469E"/>
        </w:tc>
      </w:tr>
      <w:tr w:rsidR="0021469E" w:rsidRPr="0021469E" w14:paraId="5EB229D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ADE3EA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D5542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CA93C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45179E" w14:textId="77777777" w:rsidR="0021469E" w:rsidRPr="0021469E" w:rsidRDefault="0021469E" w:rsidP="0021469E">
            <w:r w:rsidRPr="0021469E">
              <w:t>0.00000000000020073236173486053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80AC7" w14:textId="77777777" w:rsidR="0021469E" w:rsidRPr="0021469E" w:rsidRDefault="0021469E" w:rsidP="0021469E"/>
        </w:tc>
      </w:tr>
      <w:tr w:rsidR="0021469E" w:rsidRPr="0021469E" w14:paraId="4A734F03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FCFE9D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0CC7D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1B033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8177BC" w14:textId="77777777" w:rsidR="0021469E" w:rsidRPr="0021469E" w:rsidRDefault="0021469E" w:rsidP="0021469E">
            <w:r w:rsidRPr="0021469E">
              <w:t>0.00000000000042838615485221376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B2DA8" w14:textId="77777777" w:rsidR="0021469E" w:rsidRPr="0021469E" w:rsidRDefault="0021469E" w:rsidP="0021469E"/>
        </w:tc>
      </w:tr>
      <w:tr w:rsidR="0021469E" w:rsidRPr="0021469E" w14:paraId="72E129CB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AAFCC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B06490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0ED556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1B02CE" w14:textId="77777777" w:rsidR="0021469E" w:rsidRPr="0021469E" w:rsidRDefault="0021469E" w:rsidP="0021469E">
            <w:r w:rsidRPr="0021469E">
              <w:t>0.0000000000010929138158903773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478C61" w14:textId="77777777" w:rsidR="0021469E" w:rsidRPr="0021469E" w:rsidRDefault="0021469E" w:rsidP="0021469E"/>
        </w:tc>
      </w:tr>
      <w:tr w:rsidR="0021469E" w:rsidRPr="0021469E" w14:paraId="7B3FC7D9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D58AB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0F5EC7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B3DD25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7C129" w14:textId="77777777" w:rsidR="0021469E" w:rsidRPr="0021469E" w:rsidRDefault="0021469E" w:rsidP="0021469E">
            <w:r w:rsidRPr="0021469E">
              <w:t>0.0000000000001787119199607975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FA313D" w14:textId="77777777" w:rsidR="0021469E" w:rsidRPr="0021469E" w:rsidRDefault="0021469E" w:rsidP="0021469E"/>
        </w:tc>
      </w:tr>
      <w:tr w:rsidR="0021469E" w:rsidRPr="0021469E" w14:paraId="4F9654C2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E2D61A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C9078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7F0A15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B2B433" w14:textId="77777777" w:rsidR="0021469E" w:rsidRPr="0021469E" w:rsidRDefault="0021469E" w:rsidP="0021469E">
            <w:r w:rsidRPr="0021469E">
              <w:t>0.0000000000034826338834989988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B7E9EF" w14:textId="77777777" w:rsidR="0021469E" w:rsidRPr="0021469E" w:rsidRDefault="0021469E" w:rsidP="0021469E"/>
        </w:tc>
      </w:tr>
      <w:tr w:rsidR="0021469E" w:rsidRPr="0021469E" w14:paraId="1F0FFA5A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3E75A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3BBEA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BCE7B5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1F395" w14:textId="77777777" w:rsidR="0021469E" w:rsidRPr="0021469E" w:rsidRDefault="0021469E" w:rsidP="0021469E">
            <w:r w:rsidRPr="0021469E">
              <w:t>-0.0000000000010102346599796959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BA5306" w14:textId="77777777" w:rsidR="0021469E" w:rsidRPr="0021469E" w:rsidRDefault="0021469E" w:rsidP="0021469E"/>
        </w:tc>
      </w:tr>
      <w:tr w:rsidR="0021469E" w:rsidRPr="0021469E" w14:paraId="74FD929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41B32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43877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46E4E7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C84A2E" w14:textId="77777777" w:rsidR="0021469E" w:rsidRPr="0021469E" w:rsidRDefault="0021469E" w:rsidP="0021469E">
            <w:r w:rsidRPr="0021469E">
              <w:t>0.000000000000024189080678133496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2C5DE" w14:textId="77777777" w:rsidR="0021469E" w:rsidRPr="0021469E" w:rsidRDefault="0021469E" w:rsidP="0021469E"/>
        </w:tc>
      </w:tr>
      <w:tr w:rsidR="0021469E" w:rsidRPr="0021469E" w14:paraId="69D5FFD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C9201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A9F53A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162C6" w14:textId="77777777" w:rsidR="0021469E" w:rsidRPr="0021469E" w:rsidRDefault="0021469E" w:rsidP="0021469E">
            <w:proofErr w:type="spellStart"/>
            <w:r w:rsidRPr="0021469E">
              <w:t>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72252" w14:textId="77777777" w:rsidR="0021469E" w:rsidRPr="0021469E" w:rsidRDefault="0021469E" w:rsidP="0021469E">
            <w:r w:rsidRPr="0021469E">
              <w:t>0.0000000000003892117616538263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DC55D7" w14:textId="77777777" w:rsidR="0021469E" w:rsidRPr="0021469E" w:rsidRDefault="0021469E" w:rsidP="0021469E"/>
        </w:tc>
      </w:tr>
      <w:tr w:rsidR="0021469E" w:rsidRPr="0021469E" w14:paraId="18C77C73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46957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A1C13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E3ED34" w14:textId="77777777" w:rsidR="0021469E" w:rsidRPr="0021469E" w:rsidRDefault="0021469E" w:rsidP="0021469E">
            <w:r w:rsidRPr="0021469E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FB7BD" w14:textId="77777777" w:rsidR="0021469E" w:rsidRPr="0021469E" w:rsidRDefault="0021469E" w:rsidP="0021469E">
            <w:r w:rsidRPr="0021469E">
              <w:t>0.0000000000002524550657498363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88AF4" w14:textId="77777777" w:rsidR="0021469E" w:rsidRPr="0021469E" w:rsidRDefault="0021469E" w:rsidP="0021469E"/>
        </w:tc>
      </w:tr>
      <w:tr w:rsidR="0021469E" w:rsidRPr="0021469E" w14:paraId="56020F34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DF80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2123D9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69069D" w14:textId="77777777" w:rsidR="0021469E" w:rsidRPr="0021469E" w:rsidRDefault="0021469E" w:rsidP="0021469E">
            <w:r w:rsidRPr="0021469E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F7326" w14:textId="77777777" w:rsidR="0021469E" w:rsidRPr="0021469E" w:rsidRDefault="0021469E" w:rsidP="0021469E">
            <w:r w:rsidRPr="0021469E">
              <w:t>0.0000000000008884474756618519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6168E7" w14:textId="77777777" w:rsidR="0021469E" w:rsidRPr="0021469E" w:rsidRDefault="0021469E" w:rsidP="0021469E"/>
        </w:tc>
      </w:tr>
      <w:tr w:rsidR="0021469E" w:rsidRPr="0021469E" w14:paraId="111C7E1C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0E1AF4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2CCD0B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C30700" w14:textId="77777777" w:rsidR="0021469E" w:rsidRPr="0021469E" w:rsidRDefault="0021469E" w:rsidP="0021469E">
            <w:proofErr w:type="spellStart"/>
            <w:r w:rsidRPr="0021469E">
              <w:t>motivation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042FA" w14:textId="77777777" w:rsidR="0021469E" w:rsidRPr="0021469E" w:rsidRDefault="0021469E" w:rsidP="0021469E">
            <w:r w:rsidRPr="0021469E">
              <w:t>0.00000000000035824601194543435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6183B" w14:textId="77777777" w:rsidR="0021469E" w:rsidRPr="0021469E" w:rsidRDefault="0021469E" w:rsidP="0021469E"/>
        </w:tc>
      </w:tr>
      <w:tr w:rsidR="0021469E" w:rsidRPr="0021469E" w14:paraId="4FF18130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EA728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FF58BC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C0EC5" w14:textId="77777777" w:rsidR="0021469E" w:rsidRPr="0021469E" w:rsidRDefault="0021469E" w:rsidP="0021469E">
            <w:proofErr w:type="spellStart"/>
            <w:r w:rsidRPr="0021469E">
              <w:t>methodik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CF79C1" w14:textId="77777777" w:rsidR="0021469E" w:rsidRPr="0021469E" w:rsidRDefault="0021469E" w:rsidP="0021469E">
            <w:r w:rsidRPr="0021469E">
              <w:t>0.00000000000294941861544334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7EA0F3" w14:textId="77777777" w:rsidR="0021469E" w:rsidRPr="0021469E" w:rsidRDefault="0021469E" w:rsidP="0021469E"/>
        </w:tc>
      </w:tr>
      <w:tr w:rsidR="0021469E" w:rsidRPr="0021469E" w14:paraId="61C64E7D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5F277" w14:textId="77777777" w:rsidR="0021469E" w:rsidRPr="0021469E" w:rsidRDefault="0021469E" w:rsidP="0021469E">
            <w:proofErr w:type="spellStart"/>
            <w:r w:rsidRPr="0021469E">
              <w:lastRenderedPageBreak/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3ABE1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C598E6" w14:textId="77777777" w:rsidR="0021469E" w:rsidRPr="0021469E" w:rsidRDefault="0021469E" w:rsidP="0021469E">
            <w:proofErr w:type="spellStart"/>
            <w:r w:rsidRPr="0021469E">
              <w:t>performanz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87984D" w14:textId="77777777" w:rsidR="0021469E" w:rsidRPr="0021469E" w:rsidRDefault="0021469E" w:rsidP="0021469E">
            <w:r w:rsidRPr="0021469E">
              <w:t>-0.0000000000006410106379705374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EABFA0" w14:textId="77777777" w:rsidR="0021469E" w:rsidRPr="0021469E" w:rsidRDefault="0021469E" w:rsidP="0021469E"/>
        </w:tc>
      </w:tr>
      <w:tr w:rsidR="0021469E" w:rsidRPr="0021469E" w14:paraId="6709C983" w14:textId="77777777" w:rsidTr="0021469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E0ADF" w14:textId="77777777" w:rsidR="0021469E" w:rsidRPr="0021469E" w:rsidRDefault="0021469E" w:rsidP="0021469E">
            <w:proofErr w:type="spellStart"/>
            <w:r w:rsidRPr="0021469E">
              <w:t>LK_other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B3D15A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730FFB" w14:textId="77777777" w:rsidR="0021469E" w:rsidRPr="0021469E" w:rsidRDefault="0021469E" w:rsidP="0021469E">
            <w:proofErr w:type="spellStart"/>
            <w:r w:rsidRPr="0021469E">
              <w:t>regulation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39096B" w14:textId="77777777" w:rsidR="0021469E" w:rsidRPr="0021469E" w:rsidRDefault="0021469E" w:rsidP="0021469E">
            <w:r w:rsidRPr="0021469E">
              <w:t>-0.0000000000005410068387133594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2B23D0" w14:textId="77777777" w:rsidR="0021469E" w:rsidRPr="0021469E" w:rsidRDefault="0021469E" w:rsidP="0021469E"/>
        </w:tc>
      </w:tr>
    </w:tbl>
    <w:p w14:paraId="31FB5337" w14:textId="77777777" w:rsidR="00106528" w:rsidRDefault="00106528" w:rsidP="00082214">
      <w:pPr>
        <w:rPr>
          <w:rStyle w:val="IntensiveHervorhebung"/>
          <w:i w:val="0"/>
          <w:iCs w:val="0"/>
          <w:color w:val="auto"/>
        </w:rPr>
      </w:pPr>
    </w:p>
    <w:p w14:paraId="165BD098" w14:textId="3B21DB3A" w:rsidR="00AD62B4" w:rsidRPr="00082214" w:rsidRDefault="00AD62B4" w:rsidP="00082214">
      <w:pPr>
        <w:rPr>
          <w:rStyle w:val="IntensiveHervorhebung"/>
          <w:i w:val="0"/>
          <w:iCs w:val="0"/>
          <w:color w:val="auto"/>
        </w:rPr>
      </w:pPr>
    </w:p>
    <w:sectPr w:rsidR="00AD62B4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C5002"/>
    <w:multiLevelType w:val="multilevel"/>
    <w:tmpl w:val="3ED498CC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865838">
    <w:abstractNumId w:val="0"/>
  </w:num>
  <w:num w:numId="2" w16cid:durableId="995304790">
    <w:abstractNumId w:val="1"/>
  </w:num>
  <w:num w:numId="3" w16cid:durableId="486290799">
    <w:abstractNumId w:val="3"/>
  </w:num>
  <w:num w:numId="4" w16cid:durableId="906308483">
    <w:abstractNumId w:val="2"/>
  </w:num>
  <w:num w:numId="5" w16cid:durableId="2114595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B4"/>
    <w:rsid w:val="00003048"/>
    <w:rsid w:val="0002310E"/>
    <w:rsid w:val="000467F2"/>
    <w:rsid w:val="00082214"/>
    <w:rsid w:val="00106528"/>
    <w:rsid w:val="001830F2"/>
    <w:rsid w:val="0019229D"/>
    <w:rsid w:val="001956B6"/>
    <w:rsid w:val="001B2146"/>
    <w:rsid w:val="0021469E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D62B4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EE65A1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769C"/>
  <w15:chartTrackingRefBased/>
  <w15:docId w15:val="{B57A2418-0B70-4A9F-AF13-CA7AFBEC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character" w:styleId="Hyperlink">
    <w:name w:val="Hyperlink"/>
    <w:basedOn w:val="Absatz-Standardschriftart"/>
    <w:uiPriority w:val="99"/>
    <w:unhideWhenUsed/>
    <w:rsid w:val="00AD62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D6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index.php" TargetMode="External"/><Relationship Id="rId5" Type="http://schemas.openxmlformats.org/officeDocument/2006/relationships/hyperlink" Target="http://localhost/phpmyadmin/index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1195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2026-05-02T09:10:00Z</dcterms:created>
  <dcterms:modified xsi:type="dcterms:W3CDTF">2026-05-02T09:10:00Z</dcterms:modified>
</cp:coreProperties>
</file>