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B1744" w14:textId="77777777" w:rsidR="00422C32" w:rsidRPr="00422C32" w:rsidRDefault="00422C32" w:rsidP="00422C3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22C32">
        <w:rPr>
          <w:rFonts w:ascii="Times New Roman" w:hAnsi="Times New Roman"/>
          <w:b/>
          <w:bCs/>
          <w:sz w:val="36"/>
          <w:szCs w:val="36"/>
        </w:rPr>
        <w:t>Kapitel 6 – FRZK in der Praxis</w:t>
      </w:r>
    </w:p>
    <w:p w14:paraId="48A850B6" w14:textId="77777777" w:rsidR="00422C32" w:rsidRPr="00422C32" w:rsidRDefault="00422C32" w:rsidP="00422C32">
      <w:pPr>
        <w:pStyle w:val="berschrift2"/>
      </w:pPr>
      <w:r w:rsidRPr="00422C32">
        <w:t>6.x Datengewinnung und Auswertung der Lehrkraftsicht</w:t>
      </w:r>
    </w:p>
    <w:p w14:paraId="7C2D3B1E" w14:textId="77777777" w:rsidR="00422C32" w:rsidRPr="00422C32" w:rsidRDefault="00422C32" w:rsidP="00422C32">
      <w:pPr>
        <w:pStyle w:val="berschrift3"/>
      </w:pPr>
      <w:r w:rsidRPr="00422C32">
        <w:t>6.x.1 Datenbasis und Erhebungssystem</w:t>
      </w:r>
    </w:p>
    <w:p w14:paraId="6E41E867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ICAS-System </w:t>
      </w:r>
    </w:p>
    <w:p w14:paraId="717DB705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Rückkopplungsdaten </w:t>
      </w:r>
    </w:p>
    <w:p w14:paraId="7EE3218A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Nachhilfekontext </w:t>
      </w:r>
    </w:p>
    <w:p w14:paraId="6A8AAC88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Zeitraum </w:t>
      </w:r>
    </w:p>
    <w:p w14:paraId="6509D1EB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Datenqualität </w:t>
      </w:r>
    </w:p>
    <w:p w14:paraId="44C70F85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semantische Segmentierung </w:t>
      </w:r>
    </w:p>
    <w:p w14:paraId="23AB316B" w14:textId="77777777" w:rsidR="00422C32" w:rsidRPr="00422C32" w:rsidRDefault="00422C32" w:rsidP="00422C32">
      <w:pPr>
        <w:pStyle w:val="berschrift3"/>
      </w:pPr>
      <w:r w:rsidRPr="00422C32">
        <w:t>6.x.2 Data Mining und semantische Transformation</w:t>
      </w:r>
    </w:p>
    <w:p w14:paraId="79939003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422C32">
        <w:rPr>
          <w:rFonts w:ascii="Times New Roman" w:hAnsi="Times New Roman"/>
        </w:rPr>
        <w:t>Lexemisierung</w:t>
      </w:r>
      <w:proofErr w:type="spellEnd"/>
      <w:r w:rsidRPr="00422C32">
        <w:rPr>
          <w:rFonts w:ascii="Times New Roman" w:hAnsi="Times New Roman"/>
        </w:rPr>
        <w:t xml:space="preserve"> </w:t>
      </w:r>
    </w:p>
    <w:p w14:paraId="2D08C17F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Funktionsklassen </w:t>
      </w:r>
    </w:p>
    <w:p w14:paraId="43F3E919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Operatoren </w:t>
      </w:r>
    </w:p>
    <w:p w14:paraId="7F423440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422C32">
        <w:rPr>
          <w:rFonts w:ascii="Times New Roman" w:hAnsi="Times New Roman"/>
        </w:rPr>
        <w:t>Dimensionsmapping</w:t>
      </w:r>
      <w:proofErr w:type="spellEnd"/>
      <w:r w:rsidRPr="00422C32">
        <w:rPr>
          <w:rFonts w:ascii="Times New Roman" w:hAnsi="Times New Roman"/>
        </w:rPr>
        <w:t xml:space="preserve"> </w:t>
      </w:r>
    </w:p>
    <w:p w14:paraId="29DB8917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Zustandsraum </w:t>
      </w:r>
    </w:p>
    <w:p w14:paraId="66270B59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Datenpipeline </w:t>
      </w:r>
    </w:p>
    <w:p w14:paraId="02EB46ED" w14:textId="77777777" w:rsidR="00422C32" w:rsidRPr="00422C32" w:rsidRDefault="00422C32" w:rsidP="00422C32">
      <w:pPr>
        <w:pStyle w:val="berschrift3"/>
      </w:pPr>
      <w:r w:rsidRPr="00422C32">
        <w:t>6.x.3 Mathematische Operationalisierung</w:t>
      </w:r>
    </w:p>
    <w:p w14:paraId="170CB3AA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Zustandsfunktion </w:t>
      </w:r>
    </w:p>
    <w:p w14:paraId="5D5531C3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Rekursion </w:t>
      </w:r>
    </w:p>
    <w:p w14:paraId="2862EEBE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Resonanzterm </w:t>
      </w:r>
    </w:p>
    <w:p w14:paraId="766DADE3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Dämpfung </w:t>
      </w:r>
    </w:p>
    <w:p w14:paraId="68B4C683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Operatorlogik </w:t>
      </w:r>
    </w:p>
    <w:p w14:paraId="7A3082E7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Kohärenzdefinition </w:t>
      </w:r>
    </w:p>
    <w:p w14:paraId="321AC6AA" w14:textId="77777777" w:rsidR="00422C32" w:rsidRPr="00422C32" w:rsidRDefault="00000000" w:rsidP="00422C3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5697F89">
          <v:rect id="_x0000_i1025" style="width:0;height:1.5pt" o:hralign="center" o:hrstd="t" o:hr="t" fillcolor="#a0a0a0" stroked="f"/>
        </w:pict>
      </w:r>
    </w:p>
    <w:p w14:paraId="48442D37" w14:textId="77777777" w:rsidR="00422C32" w:rsidRPr="00422C32" w:rsidRDefault="00422C32" w:rsidP="00422C32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422C32">
        <w:rPr>
          <w:rFonts w:ascii="Times New Roman" w:hAnsi="Times New Roman"/>
          <w:b/>
          <w:bCs/>
          <w:kern w:val="36"/>
          <w:sz w:val="48"/>
          <w:szCs w:val="48"/>
        </w:rPr>
        <w:t>Danach die empirischen Validierungen</w:t>
      </w:r>
    </w:p>
    <w:p w14:paraId="6B0B0421" w14:textId="7AEE6DE9" w:rsidR="003927DD" w:rsidRDefault="003927DD" w:rsidP="003927DD">
      <w:r>
        <w:sym w:font="Wingdings" w:char="F0DF"/>
      </w:r>
    </w:p>
    <w:p w14:paraId="06E61937" w14:textId="5B01B1B3" w:rsidR="003927DD" w:rsidRDefault="003927DD" w:rsidP="003927DD">
      <w:r>
        <w:t xml:space="preserve">1. Stabilisierungsvorhersage des FRZK                                </w:t>
      </w:r>
    </w:p>
    <w:p w14:paraId="2B284E7C" w14:textId="4684FDC5" w:rsidR="003927DD" w:rsidRDefault="003927DD" w:rsidP="003927DD">
      <w:r>
        <w:t xml:space="preserve">2. Resonanzvorhersage                                                </w:t>
      </w:r>
    </w:p>
    <w:p w14:paraId="622A373F" w14:textId="7708506B" w:rsidR="003927DD" w:rsidRDefault="003927DD" w:rsidP="003927DD">
      <w:r>
        <w:t xml:space="preserve">3. Nichtlinearitätsnachweis                                          </w:t>
      </w:r>
    </w:p>
    <w:p w14:paraId="089668DF" w14:textId="1502219E" w:rsidR="003927DD" w:rsidRDefault="003927DD" w:rsidP="003927DD">
      <w:r>
        <w:t xml:space="preserve">4. Operatorwirkung                                                   </w:t>
      </w:r>
    </w:p>
    <w:p w14:paraId="0D41E597" w14:textId="0DD070E9" w:rsidR="003927DD" w:rsidRDefault="003927DD" w:rsidP="003927DD">
      <w:r>
        <w:t xml:space="preserve">5. Kohärenzbildung                                                   </w:t>
      </w:r>
    </w:p>
    <w:p w14:paraId="34119CA3" w14:textId="10884B34" w:rsidR="003927DD" w:rsidRDefault="003927DD" w:rsidP="003927DD">
      <w:r>
        <w:t xml:space="preserve">6. </w:t>
      </w:r>
      <w:proofErr w:type="spellStart"/>
      <w:r>
        <w:t>Emergenzvorhersage</w:t>
      </w:r>
      <w:proofErr w:type="spellEnd"/>
      <w:r>
        <w:t xml:space="preserve">                                                </w:t>
      </w:r>
    </w:p>
    <w:p w14:paraId="22B2D755" w14:textId="57B9B1FA" w:rsidR="003927DD" w:rsidRDefault="003927DD" w:rsidP="003927DD">
      <w:r>
        <w:t xml:space="preserve">7. Dynamische Drift                                                  </w:t>
      </w:r>
    </w:p>
    <w:p w14:paraId="41FBA19C" w14:textId="09EDA47B" w:rsidR="003927DD" w:rsidRDefault="003927DD" w:rsidP="003927DD">
      <w:r>
        <w:t xml:space="preserve">8. Attraktor-Nachweis                                                </w:t>
      </w:r>
    </w:p>
    <w:p w14:paraId="6D73AD51" w14:textId="7CCBC24B" w:rsidR="003927DD" w:rsidRPr="003927DD" w:rsidRDefault="003927DD" w:rsidP="003927DD">
      <w:r>
        <w:t xml:space="preserve">9. Lehrkraft als Zustandsoperator                                    </w:t>
      </w:r>
    </w:p>
    <w:p w14:paraId="44621631" w14:textId="2FE9BF9E" w:rsidR="003927DD" w:rsidRDefault="003927DD" w:rsidP="003927DD">
      <w:r>
        <w:lastRenderedPageBreak/>
        <w:t xml:space="preserve">10. Systemische Kipppunkte                                           </w:t>
      </w:r>
    </w:p>
    <w:p w14:paraId="28B815D8" w14:textId="3568DA5B" w:rsidR="003927DD" w:rsidRDefault="003927DD" w:rsidP="003927DD">
      <w:r>
        <w:t xml:space="preserve">12. Cluster Lehrkraft                                                </w:t>
      </w:r>
    </w:p>
    <w:p w14:paraId="392AC06F" w14:textId="128D9341" w:rsidR="003927DD" w:rsidRDefault="003927DD" w:rsidP="003927DD">
      <w:r>
        <w:t xml:space="preserve">13. Operator-Resonanzanalyse                                         </w:t>
      </w:r>
    </w:p>
    <w:p w14:paraId="3825284F" w14:textId="5C56CEF2" w:rsidR="003927DD" w:rsidRDefault="003927DD" w:rsidP="003927DD">
      <w:r>
        <w:t xml:space="preserve">14. Resonanzfenster optimaler Nachhilfe                              </w:t>
      </w:r>
    </w:p>
    <w:p w14:paraId="04882B34" w14:textId="094E0BCF" w:rsidR="003927DD" w:rsidRDefault="003927DD" w:rsidP="003927DD">
      <w:r>
        <w:t xml:space="preserve">15. Dominanzwechsel-Analyse                                          </w:t>
      </w:r>
    </w:p>
    <w:p w14:paraId="76EE2ED2" w14:textId="1227BB46" w:rsidR="003927DD" w:rsidRDefault="003927DD" w:rsidP="003927DD">
      <w:r>
        <w:t xml:space="preserve">16. Semantische Erschöpfung - Sättigung                              </w:t>
      </w:r>
    </w:p>
    <w:p w14:paraId="2A8732B0" w14:textId="19483351" w:rsidR="003927DD" w:rsidRDefault="003927DD" w:rsidP="003927DD">
      <w:r>
        <w:t xml:space="preserve">17. Lehrkraftsignatur - semantischer Fingerabdruck                   </w:t>
      </w:r>
    </w:p>
    <w:p w14:paraId="1FB06248" w14:textId="01E55776" w:rsidR="003927DD" w:rsidRDefault="003927DD" w:rsidP="003927DD">
      <w:r>
        <w:t xml:space="preserve">18. Zeitliche Unterrichtsphasen-Erkennung                            </w:t>
      </w:r>
    </w:p>
    <w:p w14:paraId="4CB71D8D" w14:textId="565903B6" w:rsidR="003927DD" w:rsidRDefault="003927DD" w:rsidP="003927DD">
      <w:r>
        <w:t xml:space="preserve">19. Semantische </w:t>
      </w:r>
      <w:proofErr w:type="spellStart"/>
      <w:r>
        <w:t>Attraktorlandschaften</w:t>
      </w:r>
      <w:proofErr w:type="spellEnd"/>
      <w:r>
        <w:t xml:space="preserve">                                </w:t>
      </w:r>
    </w:p>
    <w:p w14:paraId="1606C2C6" w14:textId="77777777" w:rsidR="003927DD" w:rsidRDefault="003927DD" w:rsidP="003927DD">
      <w:r>
        <w:t xml:space="preserve">23. Didaktische Interventionssensitivität                </w:t>
      </w:r>
    </w:p>
    <w:p w14:paraId="4A935769" w14:textId="2545B040" w:rsidR="003927DD" w:rsidRDefault="003927DD" w:rsidP="003927DD">
      <w:r>
        <w:sym w:font="Wingdings" w:char="F0E0"/>
      </w:r>
    </w:p>
    <w:p w14:paraId="6839A0C7" w14:textId="77777777" w:rsidR="003927DD" w:rsidRDefault="003927DD" w:rsidP="003927DD"/>
    <w:p w14:paraId="15977BAA" w14:textId="77777777" w:rsidR="003927DD" w:rsidRDefault="003927DD" w:rsidP="003927DD">
      <w:pPr>
        <w:pStyle w:val="berschrift3"/>
      </w:pPr>
      <w:r w:rsidRPr="003927DD">
        <w:lastRenderedPageBreak/>
        <w:t>6.x.4 Stabilisierungsvorhersage des FRZK</w:t>
      </w:r>
    </w:p>
    <w:p w14:paraId="313E3D06" w14:textId="77777777" w:rsidR="003927DD" w:rsidRDefault="003927DD" w:rsidP="003927DD">
      <w:pPr>
        <w:pStyle w:val="berschrift3"/>
      </w:pPr>
      <w:r w:rsidRPr="003927DD">
        <w:br/>
        <w:t>6.x.5 Resonanzvorhersage</w:t>
      </w:r>
    </w:p>
    <w:p w14:paraId="15516615" w14:textId="77777777" w:rsidR="003927DD" w:rsidRDefault="003927DD" w:rsidP="003927DD">
      <w:pPr>
        <w:pStyle w:val="berschrift3"/>
      </w:pPr>
      <w:r w:rsidRPr="003927DD">
        <w:br/>
        <w:t>6.x.6 Nichtlinearitätsnachweis</w:t>
      </w:r>
    </w:p>
    <w:p w14:paraId="3C3C6615" w14:textId="77777777" w:rsidR="003927DD" w:rsidRDefault="003927DD" w:rsidP="003927DD">
      <w:pPr>
        <w:pStyle w:val="berschrift3"/>
      </w:pPr>
      <w:r w:rsidRPr="003927DD">
        <w:br/>
        <w:t>6.x.7 Operatorwirkung</w:t>
      </w:r>
    </w:p>
    <w:p w14:paraId="49242D10" w14:textId="77777777" w:rsidR="003927DD" w:rsidRDefault="003927DD" w:rsidP="003927DD">
      <w:pPr>
        <w:pStyle w:val="berschrift3"/>
      </w:pPr>
      <w:r w:rsidRPr="003927DD">
        <w:br/>
        <w:t>6.x.8 Kohärenzbildung</w:t>
      </w:r>
    </w:p>
    <w:p w14:paraId="69EC01DA" w14:textId="77777777" w:rsidR="003927DD" w:rsidRDefault="003927DD" w:rsidP="003927DD">
      <w:pPr>
        <w:pStyle w:val="berschrift3"/>
      </w:pPr>
      <w:r w:rsidRPr="003927DD">
        <w:br/>
        <w:t xml:space="preserve">6.x.9 </w:t>
      </w:r>
      <w:proofErr w:type="spellStart"/>
      <w:r w:rsidRPr="003927DD">
        <w:t>Emergenzvorhersage</w:t>
      </w:r>
      <w:proofErr w:type="spellEnd"/>
    </w:p>
    <w:p w14:paraId="67DFC592" w14:textId="77777777" w:rsidR="003927DD" w:rsidRDefault="003927DD" w:rsidP="003927DD">
      <w:pPr>
        <w:pStyle w:val="berschrift3"/>
      </w:pPr>
      <w:r w:rsidRPr="003927DD">
        <w:br/>
        <w:t>6.x.10 Dynamische Drift</w:t>
      </w:r>
    </w:p>
    <w:p w14:paraId="5E903121" w14:textId="77777777" w:rsidR="003927DD" w:rsidRDefault="003927DD" w:rsidP="003927DD">
      <w:pPr>
        <w:pStyle w:val="berschrift3"/>
      </w:pPr>
      <w:r w:rsidRPr="003927DD">
        <w:br/>
        <w:t>6.x.11 Attraktor-Nachweis</w:t>
      </w:r>
    </w:p>
    <w:p w14:paraId="5AE8E37E" w14:textId="77777777" w:rsidR="003927DD" w:rsidRDefault="003927DD" w:rsidP="003927DD">
      <w:pPr>
        <w:pStyle w:val="berschrift3"/>
      </w:pPr>
      <w:r w:rsidRPr="003927DD">
        <w:br/>
        <w:t>6.x.12 Lehrkraft als Zustandsoperator</w:t>
      </w:r>
    </w:p>
    <w:p w14:paraId="597F7B77" w14:textId="77777777" w:rsidR="003927DD" w:rsidRDefault="003927DD" w:rsidP="003927DD">
      <w:pPr>
        <w:pStyle w:val="berschrift3"/>
      </w:pPr>
      <w:r w:rsidRPr="003927DD">
        <w:br/>
        <w:t>6.x.13 Systemische Kipppunkte</w:t>
      </w:r>
    </w:p>
    <w:p w14:paraId="2AED6C06" w14:textId="77777777" w:rsidR="003927DD" w:rsidRDefault="003927DD" w:rsidP="003927DD">
      <w:pPr>
        <w:pStyle w:val="berschrift3"/>
      </w:pPr>
      <w:r w:rsidRPr="003927DD">
        <w:br/>
        <w:t>6.x.14 Cluster Lehrkraft</w:t>
      </w:r>
    </w:p>
    <w:p w14:paraId="07C6BF1E" w14:textId="77777777" w:rsidR="003927DD" w:rsidRDefault="003927DD" w:rsidP="003927DD">
      <w:pPr>
        <w:pStyle w:val="berschrift3"/>
      </w:pPr>
      <w:r w:rsidRPr="003927DD">
        <w:br/>
        <w:t>6.x.15 Operator-Resonanzanalyse</w:t>
      </w:r>
    </w:p>
    <w:p w14:paraId="54625AB8" w14:textId="77777777" w:rsidR="003927DD" w:rsidRDefault="003927DD" w:rsidP="003927DD">
      <w:pPr>
        <w:pStyle w:val="berschrift3"/>
      </w:pPr>
      <w:r w:rsidRPr="003927DD">
        <w:br/>
        <w:t>6.x.16 Resonanzfenster optimaler Nachhilfe</w:t>
      </w:r>
    </w:p>
    <w:p w14:paraId="7E325E1A" w14:textId="77777777" w:rsidR="003927DD" w:rsidRDefault="003927DD" w:rsidP="003927DD">
      <w:pPr>
        <w:pStyle w:val="berschrift3"/>
      </w:pPr>
      <w:r w:rsidRPr="003927DD">
        <w:br/>
        <w:t>6.x.17 Dominanzwechsel-Analyse</w:t>
      </w:r>
    </w:p>
    <w:p w14:paraId="59BCEB1A" w14:textId="77777777" w:rsidR="003927DD" w:rsidRDefault="003927DD" w:rsidP="003927DD">
      <w:pPr>
        <w:pStyle w:val="berschrift3"/>
      </w:pPr>
      <w:r w:rsidRPr="003927DD">
        <w:br/>
        <w:t>6.x.18 Semantische Erschöpfung – Sättigung</w:t>
      </w:r>
    </w:p>
    <w:p w14:paraId="31ADD8EF" w14:textId="77777777" w:rsidR="003927DD" w:rsidRDefault="003927DD" w:rsidP="003927DD">
      <w:pPr>
        <w:pStyle w:val="berschrift3"/>
      </w:pPr>
      <w:r w:rsidRPr="003927DD">
        <w:br/>
        <w:t>6.x.19 Lehrkraftsignatur – semantischer Fingerabdruck</w:t>
      </w:r>
    </w:p>
    <w:p w14:paraId="3312D2F4" w14:textId="77777777" w:rsidR="003927DD" w:rsidRDefault="003927DD" w:rsidP="003927DD">
      <w:pPr>
        <w:pStyle w:val="berschrift3"/>
      </w:pPr>
      <w:r w:rsidRPr="003927DD">
        <w:br/>
        <w:t>6.x.20 Zeitliche Unterrichtsphasen-Erkennung</w:t>
      </w:r>
    </w:p>
    <w:p w14:paraId="7D803149" w14:textId="77777777" w:rsidR="003927DD" w:rsidRDefault="003927DD" w:rsidP="003927DD">
      <w:pPr>
        <w:pStyle w:val="berschrift3"/>
      </w:pPr>
      <w:r w:rsidRPr="003927DD">
        <w:br/>
        <w:t xml:space="preserve">6.x.21 Semantische </w:t>
      </w:r>
      <w:proofErr w:type="spellStart"/>
      <w:r w:rsidRPr="003927DD">
        <w:t>Attraktorlandschaften</w:t>
      </w:r>
      <w:proofErr w:type="spellEnd"/>
    </w:p>
    <w:p w14:paraId="77EFC231" w14:textId="7433ACFC" w:rsidR="003927DD" w:rsidRDefault="003927DD" w:rsidP="003927DD">
      <w:pPr>
        <w:pStyle w:val="berschrift3"/>
      </w:pPr>
      <w:r w:rsidRPr="003927DD">
        <w:br/>
        <w:t>6.x.22 Didaktische Interventionssensitivität</w:t>
      </w:r>
    </w:p>
    <w:p w14:paraId="3BC7458B" w14:textId="77777777" w:rsidR="003927DD" w:rsidRPr="003927DD" w:rsidRDefault="003927DD" w:rsidP="003927DD"/>
    <w:p w14:paraId="11A1626F" w14:textId="1C6ADC55" w:rsidR="003927DD" w:rsidRDefault="003927DD" w:rsidP="003927DD">
      <w:r>
        <w:t xml:space="preserve">            </w:t>
      </w:r>
    </w:p>
    <w:p w14:paraId="2F04530F" w14:textId="77777777" w:rsidR="00422C32" w:rsidRPr="00422C32" w:rsidRDefault="00000000" w:rsidP="00422C3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B4EA175">
          <v:rect id="_x0000_i1026" style="width:0;height:1.5pt" o:hralign="center" o:hrstd="t" o:hr="t" fillcolor="#a0a0a0" stroked="f"/>
        </w:pict>
      </w:r>
    </w:p>
    <w:p w14:paraId="53F33C9E" w14:textId="77777777" w:rsidR="00422C32" w:rsidRPr="00422C32" w:rsidRDefault="00422C32" w:rsidP="00422C32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422C32"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Danach ein integrativer Syntheseabschnitt</w:t>
      </w:r>
    </w:p>
    <w:p w14:paraId="35694EE5" w14:textId="5D32DE54" w:rsidR="00422C32" w:rsidRPr="00422C32" w:rsidRDefault="00422C32" w:rsidP="00422C32">
      <w:pPr>
        <w:pStyle w:val="berschrift3"/>
      </w:pPr>
      <w:r w:rsidRPr="00422C32">
        <w:t>6.x.</w:t>
      </w:r>
      <w:r w:rsidR="00F01304">
        <w:t xml:space="preserve">23 </w:t>
      </w:r>
      <w:r w:rsidRPr="00422C32">
        <w:t>Gesamtmodell der Lehrkraftsicht im FRZK</w:t>
      </w:r>
    </w:p>
    <w:p w14:paraId="24046456" w14:textId="77777777" w:rsidR="00422C32" w:rsidRP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Dort führst du alles zusammen:</w:t>
      </w:r>
    </w:p>
    <w:p w14:paraId="5789F31C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Resonanz </w:t>
      </w:r>
    </w:p>
    <w:p w14:paraId="62405808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Kohärenz </w:t>
      </w:r>
    </w:p>
    <w:p w14:paraId="597E0318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Drift </w:t>
      </w:r>
    </w:p>
    <w:p w14:paraId="5249A7E7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Attraktoren </w:t>
      </w:r>
    </w:p>
    <w:p w14:paraId="6EBB303E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422C32">
        <w:rPr>
          <w:rFonts w:ascii="Times New Roman" w:hAnsi="Times New Roman"/>
        </w:rPr>
        <w:t>Operatorik</w:t>
      </w:r>
      <w:proofErr w:type="spellEnd"/>
      <w:r w:rsidRPr="00422C32">
        <w:rPr>
          <w:rFonts w:ascii="Times New Roman" w:hAnsi="Times New Roman"/>
        </w:rPr>
        <w:t xml:space="preserve"> </w:t>
      </w:r>
    </w:p>
    <w:p w14:paraId="1E36A6DF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Nichtlinearität </w:t>
      </w:r>
    </w:p>
    <w:p w14:paraId="31AC85AA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Emergenz </w:t>
      </w:r>
    </w:p>
    <w:p w14:paraId="42909DA1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Kipppunkte </w:t>
      </w:r>
    </w:p>
    <w:p w14:paraId="40FBFF48" w14:textId="77777777" w:rsidR="00422C32" w:rsidRP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Dieser Abschnitt ist extrem wichtig, weil dort gezeigt wird:</w:t>
      </w:r>
    </w:p>
    <w:p w14:paraId="1E7D462C" w14:textId="77777777" w:rsidR="00422C32" w:rsidRP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Die einzelnen Analysen sind keine isolierten statistischen Effekte, sondern Ausdruck eines gemeinsamen Zustandsraummodells.</w:t>
      </w:r>
    </w:p>
    <w:p w14:paraId="46F9D7BB" w14:textId="77777777" w:rsid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Genau dort entsteht die eigentliche wissenschaftliche Stärke.</w:t>
      </w:r>
    </w:p>
    <w:p w14:paraId="526BA3AE" w14:textId="77777777" w:rsidR="00BA7343" w:rsidRPr="00422C32" w:rsidRDefault="00BA7343" w:rsidP="00422C32">
      <w:pPr>
        <w:spacing w:before="100" w:beforeAutospacing="1" w:after="100" w:afterAutospacing="1"/>
        <w:rPr>
          <w:rFonts w:ascii="Times New Roman" w:hAnsi="Times New Roman"/>
        </w:rPr>
      </w:pPr>
    </w:p>
    <w:p w14:paraId="79D6014A" w14:textId="77777777" w:rsidR="00422C32" w:rsidRPr="00422C32" w:rsidRDefault="00000000" w:rsidP="00422C3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3294D48E">
          <v:rect id="_x0000_i1027" style="width:0;height:1.5pt" o:hralign="center" o:hrstd="t" o:hr="t" fillcolor="#a0a0a0" stroked="f"/>
        </w:pict>
      </w:r>
    </w:p>
    <w:p w14:paraId="21FC645A" w14:textId="77777777" w:rsidR="00422C32" w:rsidRPr="00422C32" w:rsidRDefault="00422C32" w:rsidP="00422C32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422C32">
        <w:rPr>
          <w:rFonts w:ascii="Times New Roman" w:hAnsi="Times New Roman"/>
          <w:b/>
          <w:bCs/>
          <w:kern w:val="36"/>
          <w:sz w:val="48"/>
          <w:szCs w:val="48"/>
        </w:rPr>
        <w:t>Was gehört dann in den Anhang?</w:t>
      </w:r>
    </w:p>
    <w:p w14:paraId="6AA29CE5" w14:textId="77777777" w:rsidR="00422C32" w:rsidRP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In den Anhang gehören:</w:t>
      </w:r>
    </w:p>
    <w:p w14:paraId="7B69F2FA" w14:textId="77777777" w:rsidR="00422C32" w:rsidRPr="00422C32" w:rsidRDefault="00422C32" w:rsidP="00422C3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22C32">
        <w:rPr>
          <w:rFonts w:ascii="Times New Roman" w:hAnsi="Times New Roman"/>
          <w:b/>
          <w:bCs/>
          <w:sz w:val="36"/>
          <w:szCs w:val="36"/>
        </w:rPr>
        <w:t>Technische Anhänge</w:t>
      </w:r>
    </w:p>
    <w:p w14:paraId="2A9B4F57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vollständige SQL-Abfragen </w:t>
      </w:r>
    </w:p>
    <w:p w14:paraId="233F9373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PHP-Skripte </w:t>
      </w:r>
    </w:p>
    <w:p w14:paraId="59086A42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Python-Skripte </w:t>
      </w:r>
    </w:p>
    <w:p w14:paraId="32E14AC2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JSON-Strukturen </w:t>
      </w:r>
    </w:p>
    <w:p w14:paraId="07FDB3B8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Datenbankschemata </w:t>
      </w:r>
    </w:p>
    <w:p w14:paraId="2AE45903" w14:textId="77777777" w:rsidR="00422C32" w:rsidRPr="00422C32" w:rsidRDefault="00422C32" w:rsidP="00422C3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22C32">
        <w:rPr>
          <w:rFonts w:ascii="Times New Roman" w:hAnsi="Times New Roman"/>
          <w:b/>
          <w:bCs/>
          <w:sz w:val="36"/>
          <w:szCs w:val="36"/>
        </w:rPr>
        <w:t>Erweiterte Ergebnisanhänge</w:t>
      </w:r>
    </w:p>
    <w:p w14:paraId="1537804A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vollständige Tabellen </w:t>
      </w:r>
    </w:p>
    <w:p w14:paraId="0D415334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Rohkorrelationen </w:t>
      </w:r>
    </w:p>
    <w:p w14:paraId="1E21ADD6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große </w:t>
      </w:r>
      <w:proofErr w:type="spellStart"/>
      <w:r w:rsidRPr="00422C32">
        <w:rPr>
          <w:rFonts w:ascii="Times New Roman" w:hAnsi="Times New Roman"/>
        </w:rPr>
        <w:t>Heatmaps</w:t>
      </w:r>
      <w:proofErr w:type="spellEnd"/>
      <w:r w:rsidRPr="00422C32">
        <w:rPr>
          <w:rFonts w:ascii="Times New Roman" w:hAnsi="Times New Roman"/>
        </w:rPr>
        <w:t xml:space="preserve"> </w:t>
      </w:r>
    </w:p>
    <w:p w14:paraId="0D16AA36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Vollplots </w:t>
      </w:r>
    </w:p>
    <w:p w14:paraId="398C8753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Clusterlisten </w:t>
      </w:r>
    </w:p>
    <w:p w14:paraId="5F304D59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Dimensionsmatrizen </w:t>
      </w:r>
    </w:p>
    <w:p w14:paraId="5B143323" w14:textId="77777777" w:rsidR="00422C32" w:rsidRPr="00422C32" w:rsidRDefault="00422C32" w:rsidP="00422C3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22C32">
        <w:rPr>
          <w:rFonts w:ascii="Times New Roman" w:hAnsi="Times New Roman"/>
          <w:b/>
          <w:bCs/>
          <w:sz w:val="36"/>
          <w:szCs w:val="36"/>
        </w:rPr>
        <w:lastRenderedPageBreak/>
        <w:t>Methodische Dokumentation</w:t>
      </w:r>
    </w:p>
    <w:p w14:paraId="30FA9D75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Tokenisierung </w:t>
      </w:r>
    </w:p>
    <w:p w14:paraId="19775FE2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Funktionsklassenzuordnung </w:t>
      </w:r>
    </w:p>
    <w:p w14:paraId="13A6146E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Operatorlisten </w:t>
      </w:r>
    </w:p>
    <w:p w14:paraId="656A83B2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Gewichtungssysteme </w:t>
      </w:r>
    </w:p>
    <w:p w14:paraId="424B254C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Datenvalidierung</w:t>
      </w:r>
    </w:p>
    <w:p w14:paraId="101CFCF7" w14:textId="77777777" w:rsidR="000B396F" w:rsidRPr="00422C32" w:rsidRDefault="000B396F" w:rsidP="00422C32">
      <w:pPr>
        <w:rPr>
          <w:rStyle w:val="IntensiveHervorhebung"/>
          <w:i w:val="0"/>
          <w:iCs w:val="0"/>
          <w:color w:val="auto"/>
        </w:rPr>
      </w:pPr>
    </w:p>
    <w:sectPr w:rsidR="000B396F" w:rsidRPr="00422C32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17A6F"/>
    <w:multiLevelType w:val="multilevel"/>
    <w:tmpl w:val="B27CEC58"/>
    <w:lvl w:ilvl="0">
      <w:start w:val="1"/>
      <w:numFmt w:val="bullet"/>
      <w:pStyle w:val="Quellenverzeichni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17CC2"/>
    <w:multiLevelType w:val="multilevel"/>
    <w:tmpl w:val="048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A295E"/>
    <w:multiLevelType w:val="multilevel"/>
    <w:tmpl w:val="6F88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225AE"/>
    <w:multiLevelType w:val="multilevel"/>
    <w:tmpl w:val="86D04CD2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8CB2CE1"/>
    <w:multiLevelType w:val="multilevel"/>
    <w:tmpl w:val="BA9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74D34"/>
    <w:multiLevelType w:val="multilevel"/>
    <w:tmpl w:val="1F4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21995"/>
    <w:multiLevelType w:val="multilevel"/>
    <w:tmpl w:val="609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45171"/>
    <w:multiLevelType w:val="multilevel"/>
    <w:tmpl w:val="2FF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462679">
    <w:abstractNumId w:val="0"/>
  </w:num>
  <w:num w:numId="2" w16cid:durableId="608201897">
    <w:abstractNumId w:val="1"/>
  </w:num>
  <w:num w:numId="3" w16cid:durableId="1502161771">
    <w:abstractNumId w:val="4"/>
  </w:num>
  <w:num w:numId="4" w16cid:durableId="1894079129">
    <w:abstractNumId w:val="10"/>
  </w:num>
  <w:num w:numId="5" w16cid:durableId="1104419899">
    <w:abstractNumId w:val="9"/>
  </w:num>
  <w:num w:numId="6" w16cid:durableId="315493942">
    <w:abstractNumId w:val="5"/>
  </w:num>
  <w:num w:numId="7" w16cid:durableId="17124504">
    <w:abstractNumId w:val="8"/>
  </w:num>
  <w:num w:numId="8" w16cid:durableId="1000281320">
    <w:abstractNumId w:val="2"/>
  </w:num>
  <w:num w:numId="9" w16cid:durableId="202982613">
    <w:abstractNumId w:val="3"/>
  </w:num>
  <w:num w:numId="10" w16cid:durableId="1634679236">
    <w:abstractNumId w:val="7"/>
  </w:num>
  <w:num w:numId="11" w16cid:durableId="1333483845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6F"/>
    <w:rsid w:val="00003048"/>
    <w:rsid w:val="000467F2"/>
    <w:rsid w:val="00082214"/>
    <w:rsid w:val="000B396F"/>
    <w:rsid w:val="00103784"/>
    <w:rsid w:val="00106528"/>
    <w:rsid w:val="001830F2"/>
    <w:rsid w:val="0019229D"/>
    <w:rsid w:val="002B03D4"/>
    <w:rsid w:val="002D20FA"/>
    <w:rsid w:val="002D4202"/>
    <w:rsid w:val="00324306"/>
    <w:rsid w:val="003927DD"/>
    <w:rsid w:val="00422C32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6370C7"/>
    <w:rsid w:val="00706409"/>
    <w:rsid w:val="007A3369"/>
    <w:rsid w:val="007B7DE7"/>
    <w:rsid w:val="007E333F"/>
    <w:rsid w:val="00846F05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BA7343"/>
    <w:rsid w:val="00C2343F"/>
    <w:rsid w:val="00C6537C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01304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5B85"/>
  <w15:chartTrackingRefBased/>
  <w15:docId w15:val="{FF84799B-FF01-47CA-AB7C-0ED4E63A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 w:cs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11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2D20FA"/>
    <w:rPr>
      <w:rFonts w:ascii="Courier New" w:eastAsia="Times New Roman" w:hAnsi="Courier New"/>
      <w:szCs w:val="24"/>
    </w:rPr>
  </w:style>
  <w:style w:type="character" w:customStyle="1" w:styleId="SQLTabellennamenZchn">
    <w:name w:val="SQLTabellennamen Zchn"/>
    <w:link w:val="SQLTabellennamen"/>
    <w:rsid w:val="002D20FA"/>
    <w:rPr>
      <w:rFonts w:ascii="Courier New" w:eastAsia="Times New Roman" w:hAnsi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0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1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4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94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2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7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0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9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8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5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2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6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24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5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4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9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1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4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3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3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0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83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97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9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9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2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1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3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3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29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0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2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1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9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3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1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9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7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50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2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4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52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33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1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5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5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8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36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0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8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8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2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7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94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8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6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6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9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33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3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3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0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4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8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5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44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3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2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25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67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2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65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8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7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0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1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77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6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4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36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4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5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1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8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3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5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6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2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4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0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1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63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3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7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5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0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69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1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3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0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7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2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0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7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12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8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13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2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5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7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2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8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9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7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3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67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17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2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2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3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55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0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2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7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3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3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1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79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7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6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4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2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9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8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5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9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8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2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13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6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0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8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8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8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9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63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4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35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6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5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0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6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4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4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63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7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39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43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3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1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5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2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2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9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4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5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6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5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75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6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9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9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1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7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2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6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24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7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7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9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1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59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9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6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9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3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1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2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1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7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2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1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8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24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8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2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8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85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0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3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1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13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9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7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8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49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45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3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13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8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0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21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9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5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80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8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3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35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1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2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9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0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75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0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8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0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8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9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87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1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0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8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8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4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7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4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95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64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65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8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3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7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24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4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5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09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1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4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34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48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2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0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1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2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8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4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1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5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1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2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6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4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72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55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2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4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1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1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1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5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8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8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2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5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3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3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56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4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73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4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3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84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2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90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9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9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85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2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8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6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7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5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6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7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4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6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0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2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6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1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03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8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07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7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6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8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3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53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94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6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85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4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7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8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0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7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3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30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04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0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8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9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1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0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2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6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8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42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16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9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2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8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3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85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64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64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8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8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0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5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7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8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2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53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02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4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3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5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7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9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8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6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2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44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9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0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7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6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4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8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2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7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8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5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45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6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8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7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2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9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0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1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1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35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28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0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3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1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6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45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4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5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1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4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8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6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86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6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6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3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6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6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9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5</Pages>
  <Words>467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5</cp:revision>
  <dcterms:created xsi:type="dcterms:W3CDTF">2026-05-20T04:22:00Z</dcterms:created>
  <dcterms:modified xsi:type="dcterms:W3CDTF">2026-05-22T07:50:00Z</dcterms:modified>
</cp:coreProperties>
</file>