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07968" w14:textId="77777777" w:rsidR="002A1FB3" w:rsidRPr="002A1FB3" w:rsidRDefault="002A1FB3" w:rsidP="002A1FB3">
      <w:r w:rsidRPr="002A1FB3">
        <w:fldChar w:fldCharType="begin"/>
      </w:r>
      <w:r w:rsidRPr="002A1FB3">
        <w:instrText>HYPERLINK "https://chatgpt.com/"</w:instrText>
      </w:r>
      <w:r w:rsidRPr="002A1FB3">
        <w:fldChar w:fldCharType="separate"/>
      </w:r>
      <w:proofErr w:type="spellStart"/>
      <w:r w:rsidRPr="002A1FB3">
        <w:rPr>
          <w:rStyle w:val="Hyperlink"/>
          <w:b/>
          <w:bCs/>
        </w:rPr>
        <w:t>ChatGPT</w:t>
      </w:r>
      <w:proofErr w:type="spellEnd"/>
      <w:r w:rsidRPr="002A1FB3">
        <w:fldChar w:fldCharType="end"/>
      </w:r>
    </w:p>
    <w:p w14:paraId="625E8AD5" w14:textId="77777777" w:rsidR="002A1FB3" w:rsidRPr="002A1FB3" w:rsidRDefault="002A1FB3" w:rsidP="002A1FB3">
      <w:pPr>
        <w:numPr>
          <w:ilvl w:val="0"/>
          <w:numId w:val="4"/>
        </w:numPr>
      </w:pPr>
    </w:p>
    <w:p w14:paraId="6000F78D" w14:textId="77777777" w:rsidR="002A1FB3" w:rsidRPr="002A1FB3" w:rsidRDefault="002A1FB3" w:rsidP="002A1FB3">
      <w:pPr>
        <w:numPr>
          <w:ilvl w:val="0"/>
          <w:numId w:val="4"/>
        </w:numPr>
      </w:pPr>
    </w:p>
    <w:p w14:paraId="2025C4D3" w14:textId="77777777" w:rsidR="002A1FB3" w:rsidRPr="002A1FB3" w:rsidRDefault="002A1FB3" w:rsidP="002A1FB3">
      <w:pPr>
        <w:numPr>
          <w:ilvl w:val="0"/>
          <w:numId w:val="5"/>
        </w:numPr>
      </w:pPr>
    </w:p>
    <w:p w14:paraId="63FC9C01" w14:textId="77777777" w:rsidR="002A1FB3" w:rsidRPr="002A1FB3" w:rsidRDefault="002A1FB3" w:rsidP="002A1FB3">
      <w:pPr>
        <w:numPr>
          <w:ilvl w:val="0"/>
          <w:numId w:val="5"/>
        </w:numPr>
      </w:pPr>
    </w:p>
    <w:p w14:paraId="6CF9CBE5" w14:textId="77777777" w:rsidR="002A1FB3" w:rsidRPr="002A1FB3" w:rsidRDefault="002A1FB3" w:rsidP="002A1FB3">
      <w:pPr>
        <w:numPr>
          <w:ilvl w:val="1"/>
          <w:numId w:val="5"/>
        </w:numPr>
      </w:pPr>
    </w:p>
    <w:p w14:paraId="461001DC" w14:textId="77777777" w:rsidR="002A1FB3" w:rsidRPr="002A1FB3" w:rsidRDefault="002A1FB3" w:rsidP="002A1FB3">
      <w:pPr>
        <w:numPr>
          <w:ilvl w:val="1"/>
          <w:numId w:val="5"/>
        </w:numPr>
      </w:pPr>
    </w:p>
    <w:p w14:paraId="6F241D86" w14:textId="77777777" w:rsidR="002A1FB3" w:rsidRPr="002A1FB3" w:rsidRDefault="002A1FB3" w:rsidP="002A1FB3">
      <w:pPr>
        <w:numPr>
          <w:ilvl w:val="0"/>
          <w:numId w:val="5"/>
        </w:numPr>
      </w:pPr>
    </w:p>
    <w:p w14:paraId="578D9E41" w14:textId="77777777" w:rsidR="002A1FB3" w:rsidRPr="002A1FB3" w:rsidRDefault="002A1FB3" w:rsidP="002A1FB3">
      <w:pPr>
        <w:numPr>
          <w:ilvl w:val="1"/>
          <w:numId w:val="5"/>
        </w:numPr>
      </w:pPr>
    </w:p>
    <w:p w14:paraId="6EFD1820" w14:textId="77777777" w:rsidR="002A1FB3" w:rsidRPr="002A1FB3" w:rsidRDefault="002A1FB3" w:rsidP="002A1FB3">
      <w:pPr>
        <w:numPr>
          <w:ilvl w:val="1"/>
          <w:numId w:val="5"/>
        </w:numPr>
      </w:pPr>
    </w:p>
    <w:p w14:paraId="7E936EC5" w14:textId="77777777" w:rsidR="002A1FB3" w:rsidRPr="002A1FB3" w:rsidRDefault="002A1FB3" w:rsidP="002A1FB3">
      <w:pPr>
        <w:numPr>
          <w:ilvl w:val="1"/>
          <w:numId w:val="5"/>
        </w:numPr>
      </w:pPr>
    </w:p>
    <w:p w14:paraId="790D722D" w14:textId="77777777" w:rsidR="002A1FB3" w:rsidRPr="002A1FB3" w:rsidRDefault="002A1FB3" w:rsidP="002A1FB3">
      <w:pPr>
        <w:numPr>
          <w:ilvl w:val="1"/>
          <w:numId w:val="5"/>
        </w:numPr>
      </w:pPr>
    </w:p>
    <w:p w14:paraId="13E216DF" w14:textId="77777777" w:rsidR="002A1FB3" w:rsidRPr="002A1FB3" w:rsidRDefault="002A1FB3" w:rsidP="002A1FB3">
      <w:pPr>
        <w:numPr>
          <w:ilvl w:val="1"/>
          <w:numId w:val="5"/>
        </w:numPr>
      </w:pPr>
    </w:p>
    <w:p w14:paraId="6394197D" w14:textId="77777777" w:rsidR="002A1FB3" w:rsidRPr="002A1FB3" w:rsidRDefault="002A1FB3" w:rsidP="002A1FB3">
      <w:pPr>
        <w:numPr>
          <w:ilvl w:val="1"/>
          <w:numId w:val="5"/>
        </w:numPr>
      </w:pPr>
    </w:p>
    <w:p w14:paraId="43A2BE41" w14:textId="77777777" w:rsidR="002A1FB3" w:rsidRPr="002A1FB3" w:rsidRDefault="002A1FB3" w:rsidP="002A1FB3">
      <w:pPr>
        <w:numPr>
          <w:ilvl w:val="0"/>
          <w:numId w:val="5"/>
        </w:numPr>
      </w:pPr>
    </w:p>
    <w:p w14:paraId="5569A864" w14:textId="77777777" w:rsidR="002A1FB3" w:rsidRPr="002A1FB3" w:rsidRDefault="002A1FB3" w:rsidP="002A1FB3">
      <w:proofErr w:type="spellStart"/>
      <w:r w:rsidRPr="002A1FB3">
        <w:t>Lehrkraftsich</w:t>
      </w:r>
      <w:proofErr w:type="spellEnd"/>
      <w:r w:rsidRPr="002A1FB3">
        <w:t xml:space="preserve"> vs. Teilnehmersicht</w:t>
      </w:r>
    </w:p>
    <w:p w14:paraId="516DE9EE" w14:textId="77777777" w:rsidR="002A1FB3" w:rsidRPr="002A1FB3" w:rsidRDefault="002A1FB3" w:rsidP="002A1FB3">
      <w:r w:rsidRPr="002A1FB3">
        <w:br/>
      </w:r>
    </w:p>
    <w:p w14:paraId="00B434FE" w14:textId="77777777" w:rsidR="002A1FB3" w:rsidRPr="002A1FB3" w:rsidRDefault="002A1FB3" w:rsidP="002A1FB3">
      <w:r w:rsidRPr="002A1FB3">
        <w:t>Nachgedacht für 4s</w:t>
      </w:r>
    </w:p>
    <w:p w14:paraId="1C61AC79" w14:textId="77777777" w:rsidR="002A1FB3" w:rsidRPr="002A1FB3" w:rsidRDefault="002A1FB3" w:rsidP="002A1FB3">
      <w:r w:rsidRPr="002A1FB3">
        <w:t>Meinst du einen neuen Abschnitt </w:t>
      </w:r>
      <w:r w:rsidRPr="002A1FB3">
        <w:rPr>
          <w:b/>
          <w:bCs/>
        </w:rPr>
        <w:t>„Lehrkraftsicht vs. Teilnehmersicht“</w:t>
      </w:r>
      <w:r w:rsidRPr="002A1FB3">
        <w:t> für Kapitel 6?</w:t>
      </w:r>
    </w:p>
    <w:p w14:paraId="6A225A46" w14:textId="77777777" w:rsidR="002A1FB3" w:rsidRPr="002A1FB3" w:rsidRDefault="002A1FB3" w:rsidP="002A1FB3">
      <w:r w:rsidRPr="002A1FB3">
        <w:t>Kernlogik wäre:</w:t>
      </w:r>
    </w:p>
    <w:p w14:paraId="42EE1D3D" w14:textId="77777777" w:rsidR="002A1FB3" w:rsidRPr="002A1FB3" w:rsidRDefault="002A1FB3" w:rsidP="002A1FB3">
      <w:r w:rsidRPr="002A1FB3">
        <w:t>Die </w:t>
      </w:r>
      <w:r w:rsidRPr="002A1FB3">
        <w:rPr>
          <w:b/>
          <w:bCs/>
        </w:rPr>
        <w:t>Lehrkraftsicht</w:t>
      </w:r>
      <w:r w:rsidRPr="002A1FB3">
        <w:t> beschreibt den Lernprozess als beobachtete, fremdgerahmte semantische Zustandsbewegung. Sie basiert auf Rückmeldungen, die über die FRZK-Dimensionen Kognition, Sozialität, Affekt, Motivation, Methodik, Performanz und Regulation in Vektoren überführt werden. Genau diese sieben Dimensionen sind im vorhandenen Modell bereits als theoriegeleitete Bedeutungsachsen angelegt. </w:t>
      </w:r>
    </w:p>
    <w:p w14:paraId="43E47B3C" w14:textId="77777777" w:rsidR="002A1FB3" w:rsidRPr="002A1FB3" w:rsidRDefault="002A1FB3" w:rsidP="002A1FB3">
      <w:r w:rsidRPr="002A1FB3">
        <w:t>Die </w:t>
      </w:r>
      <w:r w:rsidRPr="002A1FB3">
        <w:rPr>
          <w:b/>
          <w:bCs/>
        </w:rPr>
        <w:t>Teilnehmersicht</w:t>
      </w:r>
      <w:r w:rsidRPr="002A1FB3">
        <w:t> ist dagegen keine bloße Kontrollvariable, sondern eine zweite Beobachterposition im FRZK. Sie zeigt, wie der Lernende denselben Unterrichtszustand innerlich verarbeitet: emotional, motivational, regulativ und performativ. Damit entsteht keine einfache „richtig/falsch“-Gegenüberstellung, sondern eine </w:t>
      </w:r>
      <w:r w:rsidRPr="002A1FB3">
        <w:rPr>
          <w:b/>
          <w:bCs/>
        </w:rPr>
        <w:t>Beobachterdifferenz</w:t>
      </w:r>
      <w:r w:rsidRPr="002A1FB3">
        <w:t>.</w:t>
      </w:r>
    </w:p>
    <w:p w14:paraId="2F5890FA" w14:textId="77777777" w:rsidR="002A1FB3" w:rsidRPr="002A1FB3" w:rsidRDefault="002A1FB3" w:rsidP="002A1FB3">
      <w:r w:rsidRPr="002A1FB3">
        <w:t>FRZK-konform wäre die zentrale Fragestellung:</w:t>
      </w:r>
    </w:p>
    <w:p w14:paraId="73BE9B09" w14:textId="77777777" w:rsidR="002A1FB3" w:rsidRPr="002A1FB3" w:rsidRDefault="002A1FB3" w:rsidP="002A1FB3">
      <w:r w:rsidRPr="002A1FB3">
        <w:rPr>
          <w:b/>
          <w:bCs/>
        </w:rPr>
        <w:t>Wo erzeugen Lehrkraftsicht und Teilnehmersicht Kohärenz, Resonanz oder Drift im gemeinsamen Lernraum?</w:t>
      </w:r>
    </w:p>
    <w:p w14:paraId="724EAEC3" w14:textId="77777777" w:rsidR="002A1FB3" w:rsidRPr="002A1FB3" w:rsidRDefault="002A1FB3" w:rsidP="002A1FB3">
      <w:r w:rsidRPr="002A1FB3">
        <w:t>Damit ergeben sich drei Auswertungsebenen:</w:t>
      </w:r>
    </w:p>
    <w:p w14:paraId="4F9370D7" w14:textId="77777777" w:rsidR="002A1FB3" w:rsidRPr="002A1FB3" w:rsidRDefault="002A1FB3" w:rsidP="002A1FB3">
      <w:pPr>
        <w:numPr>
          <w:ilvl w:val="0"/>
          <w:numId w:val="6"/>
        </w:numPr>
      </w:pPr>
      <w:r w:rsidRPr="002A1FB3">
        <w:rPr>
          <w:b/>
          <w:bCs/>
        </w:rPr>
        <w:t>Kohärenz</w:t>
      </w:r>
      <w:r w:rsidRPr="002A1FB3">
        <w:br/>
        <w:t xml:space="preserve">Lehrkraft- und </w:t>
      </w:r>
      <w:proofErr w:type="spellStart"/>
      <w:r w:rsidRPr="002A1FB3">
        <w:t>Teilnehmerv</w:t>
      </w:r>
      <w:proofErr w:type="spellEnd"/>
      <w:r w:rsidRPr="002A1FB3">
        <w:t xml:space="preserve"> </w:t>
      </w:r>
      <w:proofErr w:type="spellStart"/>
      <w:r w:rsidRPr="002A1FB3">
        <w:t>ektoren</w:t>
      </w:r>
      <w:proofErr w:type="spellEnd"/>
      <w:r w:rsidRPr="002A1FB3">
        <w:t xml:space="preserve"> zeigen ähnliche Richtung. Das spricht für geteilte Wahrnehmung des Lernzustands.</w:t>
      </w:r>
    </w:p>
    <w:p w14:paraId="665CC7A3" w14:textId="77777777" w:rsidR="002A1FB3" w:rsidRPr="002A1FB3" w:rsidRDefault="002A1FB3" w:rsidP="002A1FB3">
      <w:pPr>
        <w:numPr>
          <w:ilvl w:val="0"/>
          <w:numId w:val="6"/>
        </w:numPr>
      </w:pPr>
      <w:r w:rsidRPr="002A1FB3">
        <w:rPr>
          <w:b/>
          <w:bCs/>
        </w:rPr>
        <w:lastRenderedPageBreak/>
        <w:t>Divergenz</w:t>
      </w:r>
      <w:r w:rsidRPr="002A1FB3">
        <w:br/>
        <w:t xml:space="preserve">Die Lehrkraft erkennt z. B. </w:t>
      </w:r>
      <w:proofErr w:type="spellStart"/>
      <w:r w:rsidRPr="002A1FB3">
        <w:t>Performanzsteigerung</w:t>
      </w:r>
      <w:proofErr w:type="spellEnd"/>
      <w:r w:rsidRPr="002A1FB3">
        <w:t>, der Teilnehmer meldet aber Unsicherheit oder geringe Motivation. Das markiert einen verdeckten Spannungszustand.</w:t>
      </w:r>
    </w:p>
    <w:p w14:paraId="1063A8C3" w14:textId="77777777" w:rsidR="002A1FB3" w:rsidRPr="002A1FB3" w:rsidRDefault="002A1FB3" w:rsidP="002A1FB3">
      <w:pPr>
        <w:numPr>
          <w:ilvl w:val="0"/>
          <w:numId w:val="6"/>
        </w:numPr>
      </w:pPr>
      <w:r w:rsidRPr="002A1FB3">
        <w:rPr>
          <w:b/>
          <w:bCs/>
        </w:rPr>
        <w:t>Resonanz / Bindung</w:t>
      </w:r>
      <w:r w:rsidRPr="002A1FB3">
        <w:br/>
        <w:t>Wiederkehrende Annäherung zwischen beiden Perspektiven zeigt funktionale Kopplung zwischen Lehrkraftoperator und Teilnehmerzustand. Das passt zur FRZK-Praxislogik, nach der Lernen als Bewegung, Rückkopplung und semantische Feldbildung verstanden wird. </w:t>
      </w:r>
    </w:p>
    <w:p w14:paraId="5A4DED92" w14:textId="77777777" w:rsidR="002A1FB3" w:rsidRPr="002A1FB3" w:rsidRDefault="002A1FB3" w:rsidP="002A1FB3">
      <w:r w:rsidRPr="002A1FB3">
        <w:t>Als Kapitelüberschrift würde ich verwenden:</w:t>
      </w:r>
    </w:p>
    <w:p w14:paraId="7A9FE4BC" w14:textId="77777777" w:rsidR="002A1FB3" w:rsidRPr="002A1FB3" w:rsidRDefault="002A1FB3" w:rsidP="002A1FB3">
      <w:r w:rsidRPr="002A1FB3">
        <w:rPr>
          <w:b/>
          <w:bCs/>
        </w:rPr>
        <w:t>6.x Lehrkraftsicht und Teilnehmersicht als gekoppelte Beobachterpositionen im FRZK-Raum</w:t>
      </w:r>
    </w:p>
    <w:p w14:paraId="6316F34F" w14:textId="77777777" w:rsidR="002A1FB3" w:rsidRPr="002A1FB3" w:rsidRDefault="002A1FB3" w:rsidP="002A1FB3">
      <w:r w:rsidRPr="002A1FB3">
        <w:t>Der Abschnitt sollte nicht nur vergleichen, sondern zeigen, dass beide Perspektiven zusammen erst den vollständigen didaktischen Zustandsraum erzeugen.</w:t>
      </w:r>
    </w:p>
    <w:p w14:paraId="02811703" w14:textId="77777777" w:rsidR="002A1FB3" w:rsidRPr="002A1FB3" w:rsidRDefault="002A1FB3" w:rsidP="002A1FB3">
      <w:r w:rsidRPr="002A1FB3">
        <w:br/>
      </w:r>
    </w:p>
    <w:p w14:paraId="2D5C847D" w14:textId="77777777" w:rsidR="002A1FB3" w:rsidRPr="002A1FB3" w:rsidRDefault="002A1FB3" w:rsidP="002A1FB3">
      <w:r w:rsidRPr="002A1FB3">
        <w:t xml:space="preserve">in </w:t>
      </w:r>
      <w:proofErr w:type="spellStart"/>
      <w:r w:rsidRPr="002A1FB3">
        <w:t>icas.sql</w:t>
      </w:r>
      <w:proofErr w:type="spellEnd"/>
      <w:r w:rsidRPr="002A1FB3">
        <w:t xml:space="preserve"> existiert als </w:t>
      </w:r>
      <w:proofErr w:type="spellStart"/>
      <w:r w:rsidRPr="002A1FB3">
        <w:t>teilnehmersicht</w:t>
      </w:r>
      <w:proofErr w:type="spellEnd"/>
      <w:r w:rsidRPr="002A1FB3">
        <w:t xml:space="preserve"> die </w:t>
      </w:r>
      <w:proofErr w:type="spellStart"/>
      <w:r w:rsidRPr="002A1FB3">
        <w:t>tabelle</w:t>
      </w:r>
      <w:proofErr w:type="spellEnd"/>
      <w:r w:rsidRPr="002A1FB3">
        <w:t xml:space="preserve"> frzk_semantische_dichte_teilnehmer_7d mit "CREATE TABLE frzk_semantische_dichte_teilnehmer_7d ( </w:t>
      </w:r>
      <w:proofErr w:type="spellStart"/>
      <w:r w:rsidRPr="002A1FB3">
        <w:t>id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NOT NULL, </w:t>
      </w:r>
      <w:proofErr w:type="spellStart"/>
      <w:r w:rsidRPr="002A1FB3">
        <w:t>rueckkopplung_teilnehmer_id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NOT NULL, </w:t>
      </w:r>
      <w:proofErr w:type="spellStart"/>
      <w:r w:rsidRPr="002A1FB3">
        <w:t>ue_id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NOT NULL, </w:t>
      </w:r>
      <w:proofErr w:type="spellStart"/>
      <w:r w:rsidRPr="002A1FB3">
        <w:t>ue_zuweisung_teilnehmer_id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NOT NULL, </w:t>
      </w:r>
      <w:proofErr w:type="spellStart"/>
      <w:r w:rsidRPr="002A1FB3">
        <w:t>teilnehmer_id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NOT NULL, </w:t>
      </w:r>
      <w:proofErr w:type="spellStart"/>
      <w:r w:rsidRPr="002A1FB3">
        <w:t>gruppe_id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NOT NULL, </w:t>
      </w:r>
      <w:proofErr w:type="spellStart"/>
      <w:r w:rsidRPr="002A1FB3">
        <w:t>zeitpunkt</w:t>
      </w:r>
      <w:proofErr w:type="spellEnd"/>
      <w:r w:rsidRPr="002A1FB3">
        <w:t xml:space="preserve"> </w:t>
      </w:r>
      <w:proofErr w:type="spellStart"/>
      <w:r w:rsidRPr="002A1FB3">
        <w:t>datetime</w:t>
      </w:r>
      <w:proofErr w:type="spellEnd"/>
      <w:r w:rsidRPr="002A1FB3">
        <w:t xml:space="preserve"> NOT NULL, </w:t>
      </w:r>
      <w:proofErr w:type="spellStart"/>
      <w:r w:rsidRPr="002A1FB3">
        <w:t>x_kognition</w:t>
      </w:r>
      <w:proofErr w:type="spellEnd"/>
      <w:r w:rsidRPr="002A1FB3">
        <w:t xml:space="preserve"> double DEFAULT NULL, </w:t>
      </w:r>
      <w:proofErr w:type="spellStart"/>
      <w:r w:rsidRPr="002A1FB3">
        <w:t>x_sozial</w:t>
      </w:r>
      <w:proofErr w:type="spellEnd"/>
      <w:r w:rsidRPr="002A1FB3">
        <w:t xml:space="preserve"> double DEFAULT NULL, </w:t>
      </w:r>
      <w:proofErr w:type="spellStart"/>
      <w:r w:rsidRPr="002A1FB3">
        <w:t>x_affektiv</w:t>
      </w:r>
      <w:proofErr w:type="spellEnd"/>
      <w:r w:rsidRPr="002A1FB3">
        <w:t xml:space="preserve"> double DEFAULT NULL, </w:t>
      </w:r>
      <w:proofErr w:type="spellStart"/>
      <w:r w:rsidRPr="002A1FB3">
        <w:t>x_motivation</w:t>
      </w:r>
      <w:proofErr w:type="spellEnd"/>
      <w:r w:rsidRPr="002A1FB3">
        <w:t xml:space="preserve"> double DEFAULT NULL, </w:t>
      </w:r>
      <w:proofErr w:type="spellStart"/>
      <w:r w:rsidRPr="002A1FB3">
        <w:t>x_methodik</w:t>
      </w:r>
      <w:proofErr w:type="spellEnd"/>
      <w:r w:rsidRPr="002A1FB3">
        <w:t xml:space="preserve"> double DEFAULT NULL, </w:t>
      </w:r>
      <w:proofErr w:type="spellStart"/>
      <w:r w:rsidRPr="002A1FB3">
        <w:t>x_performanz</w:t>
      </w:r>
      <w:proofErr w:type="spellEnd"/>
      <w:r w:rsidRPr="002A1FB3">
        <w:t xml:space="preserve"> double DEFAULT NULL, </w:t>
      </w:r>
      <w:proofErr w:type="spellStart"/>
      <w:r w:rsidRPr="002A1FB3">
        <w:t>x_regulation</w:t>
      </w:r>
      <w:proofErr w:type="spellEnd"/>
      <w:r w:rsidRPr="002A1FB3">
        <w:t xml:space="preserve"> double DEFAULT NULL, </w:t>
      </w:r>
      <w:proofErr w:type="spellStart"/>
      <w:r w:rsidRPr="002A1FB3">
        <w:t>sum_kognition</w:t>
      </w:r>
      <w:proofErr w:type="spellEnd"/>
      <w:r w:rsidRPr="002A1FB3">
        <w:t xml:space="preserve"> double DEFAULT NULL, </w:t>
      </w:r>
      <w:proofErr w:type="spellStart"/>
      <w:r w:rsidRPr="002A1FB3">
        <w:t>sum_sozial</w:t>
      </w:r>
      <w:proofErr w:type="spellEnd"/>
      <w:r w:rsidRPr="002A1FB3">
        <w:t xml:space="preserve"> double DEFAULT NULL, </w:t>
      </w:r>
      <w:proofErr w:type="spellStart"/>
      <w:r w:rsidRPr="002A1FB3">
        <w:t>sum_affektiv</w:t>
      </w:r>
      <w:proofErr w:type="spellEnd"/>
      <w:r w:rsidRPr="002A1FB3">
        <w:t xml:space="preserve"> double DEFAULT NULL, </w:t>
      </w:r>
      <w:proofErr w:type="spellStart"/>
      <w:r w:rsidRPr="002A1FB3">
        <w:t>sum_motivation</w:t>
      </w:r>
      <w:proofErr w:type="spellEnd"/>
      <w:r w:rsidRPr="002A1FB3">
        <w:t xml:space="preserve"> double DEFAULT NULL, </w:t>
      </w:r>
      <w:proofErr w:type="spellStart"/>
      <w:r w:rsidRPr="002A1FB3">
        <w:t>sum_methodik</w:t>
      </w:r>
      <w:proofErr w:type="spellEnd"/>
      <w:r w:rsidRPr="002A1FB3">
        <w:t xml:space="preserve"> double DEFAULT NULL, </w:t>
      </w:r>
      <w:proofErr w:type="spellStart"/>
      <w:r w:rsidRPr="002A1FB3">
        <w:t>sum_performanz</w:t>
      </w:r>
      <w:proofErr w:type="spellEnd"/>
      <w:r w:rsidRPr="002A1FB3">
        <w:t xml:space="preserve"> double DEFAULT NULL, </w:t>
      </w:r>
      <w:proofErr w:type="spellStart"/>
      <w:r w:rsidRPr="002A1FB3">
        <w:t>sum_regulation</w:t>
      </w:r>
      <w:proofErr w:type="spellEnd"/>
      <w:r w:rsidRPr="002A1FB3">
        <w:t xml:space="preserve"> double DEFAULT NULL, </w:t>
      </w:r>
      <w:proofErr w:type="spellStart"/>
      <w:r w:rsidRPr="002A1FB3">
        <w:t>emotion_ids</w:t>
      </w:r>
      <w:proofErr w:type="spellEnd"/>
      <w:r w:rsidRPr="002A1FB3">
        <w:t xml:space="preserve"> </w:t>
      </w:r>
      <w:proofErr w:type="spellStart"/>
      <w:r w:rsidRPr="002A1FB3">
        <w:t>varchar</w:t>
      </w:r>
      <w:proofErr w:type="spellEnd"/>
      <w:r w:rsidRPr="002A1FB3">
        <w:t xml:space="preserve">(255) DEFAULT NULL, </w:t>
      </w:r>
      <w:proofErr w:type="spellStart"/>
      <w:r w:rsidRPr="002A1FB3">
        <w:t>emotion_valenz</w:t>
      </w:r>
      <w:proofErr w:type="spellEnd"/>
      <w:r w:rsidRPr="002A1FB3">
        <w:t xml:space="preserve"> double DEFAULT NULL, </w:t>
      </w:r>
      <w:proofErr w:type="spellStart"/>
      <w:r w:rsidRPr="002A1FB3">
        <w:t>emotion_aktivierung</w:t>
      </w:r>
      <w:proofErr w:type="spellEnd"/>
      <w:r w:rsidRPr="002A1FB3">
        <w:t xml:space="preserve"> double DEFAULT NULL, </w:t>
      </w:r>
      <w:proofErr w:type="spellStart"/>
      <w:r w:rsidRPr="002A1FB3">
        <w:t>emotion_anzahl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DEFAULT 0, </w:t>
      </w:r>
      <w:proofErr w:type="spellStart"/>
      <w:r w:rsidRPr="002A1FB3">
        <w:t>dominante_dimension</w:t>
      </w:r>
      <w:proofErr w:type="spellEnd"/>
      <w:r w:rsidRPr="002A1FB3">
        <w:t xml:space="preserve"> </w:t>
      </w:r>
      <w:proofErr w:type="spellStart"/>
      <w:r w:rsidRPr="002A1FB3">
        <w:t>varchar</w:t>
      </w:r>
      <w:proofErr w:type="spellEnd"/>
      <w:r w:rsidRPr="002A1FB3">
        <w:t xml:space="preserve">(50) DEFAULT NULL, </w:t>
      </w:r>
      <w:proofErr w:type="spellStart"/>
      <w:r w:rsidRPr="002A1FB3">
        <w:t>dominante_dimension_wert</w:t>
      </w:r>
      <w:proofErr w:type="spellEnd"/>
      <w:r w:rsidRPr="002A1FB3">
        <w:t xml:space="preserve"> double DEFAULT NULL, </w:t>
      </w:r>
      <w:proofErr w:type="spellStart"/>
      <w:r w:rsidRPr="002A1FB3">
        <w:t>polaritaet_gesamt</w:t>
      </w:r>
      <w:proofErr w:type="spellEnd"/>
      <w:r w:rsidRPr="002A1FB3">
        <w:t xml:space="preserve"> </w:t>
      </w:r>
      <w:proofErr w:type="spellStart"/>
      <w:r w:rsidRPr="002A1FB3">
        <w:t>int</w:t>
      </w:r>
      <w:proofErr w:type="spellEnd"/>
      <w:r w:rsidRPr="002A1FB3">
        <w:t xml:space="preserve">(11) DEFAULT NULL, </w:t>
      </w:r>
      <w:proofErr w:type="spellStart"/>
      <w:r w:rsidRPr="002A1FB3">
        <w:t>d_semantisch</w:t>
      </w:r>
      <w:proofErr w:type="spellEnd"/>
      <w:r w:rsidRPr="002A1FB3">
        <w:t xml:space="preserve"> double DEFAULT NULL, </w:t>
      </w:r>
      <w:proofErr w:type="spellStart"/>
      <w:r w:rsidRPr="002A1FB3">
        <w:t>created_at</w:t>
      </w:r>
      <w:proofErr w:type="spellEnd"/>
      <w:r w:rsidRPr="002A1FB3">
        <w:t xml:space="preserve"> </w:t>
      </w:r>
      <w:proofErr w:type="spellStart"/>
      <w:r w:rsidRPr="002A1FB3">
        <w:t>timestamp</w:t>
      </w:r>
      <w:proofErr w:type="spellEnd"/>
      <w:r w:rsidRPr="002A1FB3">
        <w:t xml:space="preserve"> NOT NULL DEFAULT </w:t>
      </w:r>
      <w:proofErr w:type="spellStart"/>
      <w:r w:rsidRPr="002A1FB3">
        <w:t>current_timestamp</w:t>
      </w:r>
      <w:proofErr w:type="spellEnd"/>
      <w:r w:rsidRPr="002A1FB3">
        <w:t>() ) ENGINE=</w:t>
      </w:r>
      <w:proofErr w:type="spellStart"/>
      <w:r w:rsidRPr="002A1FB3">
        <w:t>InnoDB</w:t>
      </w:r>
      <w:proofErr w:type="spellEnd"/>
      <w:r w:rsidRPr="002A1FB3">
        <w:t xml:space="preserve"> DEFAULT CHARSET=utf8mb4 COLLATE=utf8mb4_general_ci;" die nun mit der </w:t>
      </w:r>
      <w:proofErr w:type="spellStart"/>
      <w:r w:rsidRPr="002A1FB3">
        <w:t>lehrkraftsicht</w:t>
      </w:r>
      <w:proofErr w:type="spellEnd"/>
      <w:r w:rsidRPr="002A1FB3">
        <w:t xml:space="preserve"> gematcht werden muss , um </w:t>
      </w:r>
      <w:proofErr w:type="spellStart"/>
      <w:r w:rsidRPr="002A1FB3">
        <w:t>auswertung</w:t>
      </w:r>
      <w:proofErr w:type="spellEnd"/>
      <w:r w:rsidRPr="002A1FB3">
        <w:t xml:space="preserve"> der </w:t>
      </w:r>
      <w:proofErr w:type="spellStart"/>
      <w:r w:rsidRPr="002A1FB3">
        <w:t>kopplung</w:t>
      </w:r>
      <w:proofErr w:type="spellEnd"/>
      <w:r w:rsidRPr="002A1FB3">
        <w:t xml:space="preserve"> zwischen beiden zu ermöglichen. erstelle eine </w:t>
      </w:r>
      <w:proofErr w:type="spellStart"/>
      <w:r w:rsidRPr="002A1FB3">
        <w:t>liste</w:t>
      </w:r>
      <w:proofErr w:type="spellEnd"/>
      <w:r w:rsidRPr="002A1FB3">
        <w:t xml:space="preserve"> </w:t>
      </w:r>
      <w:proofErr w:type="spellStart"/>
      <w:r w:rsidRPr="002A1FB3">
        <w:t>frzk</w:t>
      </w:r>
      <w:proofErr w:type="spellEnd"/>
      <w:r w:rsidRPr="002A1FB3">
        <w:t xml:space="preserve">-konformer </w:t>
      </w:r>
      <w:proofErr w:type="spellStart"/>
      <w:r w:rsidRPr="002A1FB3">
        <w:t>auswertungen</w:t>
      </w:r>
      <w:proofErr w:type="spellEnd"/>
    </w:p>
    <w:p w14:paraId="5153844E" w14:textId="77777777" w:rsidR="002A1FB3" w:rsidRPr="002A1FB3" w:rsidRDefault="002A1FB3" w:rsidP="002A1FB3">
      <w:r w:rsidRPr="002A1FB3">
        <w:br/>
      </w:r>
    </w:p>
    <w:p w14:paraId="0C078D77" w14:textId="77777777" w:rsidR="002A1FB3" w:rsidRPr="002A1FB3" w:rsidRDefault="002A1FB3" w:rsidP="002A1FB3">
      <w:r w:rsidRPr="002A1FB3">
        <w:t xml:space="preserve">Ich ordne die Auswertungen so, dass sie direkt aus der 7D-Teilnehmertabelle gegen die Lehrkraftsicht ableitbar sind: erst </w:t>
      </w:r>
      <w:proofErr w:type="spellStart"/>
      <w:r w:rsidRPr="002A1FB3">
        <w:t>Matching</w:t>
      </w:r>
      <w:proofErr w:type="spellEnd"/>
      <w:r w:rsidRPr="002A1FB3">
        <w:t>-Logik, dann FRZK-Kopplungsmaße.</w:t>
      </w:r>
    </w:p>
    <w:p w14:paraId="18CABBA4" w14:textId="77777777" w:rsidR="002A1FB3" w:rsidRPr="002A1FB3" w:rsidRDefault="002A1FB3" w:rsidP="002A1FB3">
      <w:r w:rsidRPr="002A1FB3">
        <w:t>Nachgedacht für ein paar Sekunden</w:t>
      </w:r>
    </w:p>
    <w:p w14:paraId="348D38E7" w14:textId="77777777" w:rsidR="002A1FB3" w:rsidRPr="002A1FB3" w:rsidRDefault="002A1FB3" w:rsidP="002A1FB3">
      <w:r w:rsidRPr="002A1FB3">
        <w:t>Ja. Die Tabelle </w:t>
      </w:r>
      <w:r w:rsidRPr="002A1FB3">
        <w:rPr>
          <w:b/>
          <w:bCs/>
        </w:rPr>
        <w:t>frzk_semantische_dichte_teilnehmer_7d</w:t>
      </w:r>
      <w:r w:rsidRPr="002A1FB3">
        <w:t xml:space="preserve"> ist strukturell gut </w:t>
      </w:r>
      <w:proofErr w:type="spellStart"/>
      <w:r w:rsidRPr="002A1FB3">
        <w:t>matchbar</w:t>
      </w:r>
      <w:proofErr w:type="spellEnd"/>
      <w:r w:rsidRPr="002A1FB3">
        <w:t>, weil sie dieselbe 7D-Vektorlogik wie die Lehrkraftsicht nutzt.</w:t>
      </w:r>
    </w:p>
    <w:p w14:paraId="28CCC3D8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 xml:space="preserve">1. </w:t>
      </w:r>
      <w:proofErr w:type="spellStart"/>
      <w:r w:rsidRPr="002A1FB3">
        <w:rPr>
          <w:b/>
          <w:bCs/>
        </w:rPr>
        <w:t>Grundmatching</w:t>
      </w:r>
      <w:proofErr w:type="spellEnd"/>
      <w:r w:rsidRPr="002A1FB3">
        <w:rPr>
          <w:b/>
          <w:bCs/>
        </w:rPr>
        <w:t xml:space="preserve"> Lehrkraftsicht ↔ Teilnehmersicht</w:t>
      </w:r>
    </w:p>
    <w:p w14:paraId="52820BB6" w14:textId="77777777" w:rsidR="002A1FB3" w:rsidRPr="002A1FB3" w:rsidRDefault="002A1FB3" w:rsidP="002A1FB3">
      <w:r w:rsidRPr="002A1FB3">
        <w:lastRenderedPageBreak/>
        <w:t>Primäre Kopplung über:</w:t>
      </w:r>
    </w:p>
    <w:p w14:paraId="62082194" w14:textId="77777777" w:rsidR="002A1FB3" w:rsidRPr="002A1FB3" w:rsidRDefault="002A1FB3" w:rsidP="002A1FB3">
      <w:proofErr w:type="spellStart"/>
      <w:r w:rsidRPr="002A1FB3">
        <w:t>teilnehmer_id</w:t>
      </w:r>
      <w:proofErr w:type="spellEnd"/>
      <w:r w:rsidRPr="002A1FB3">
        <w:br/>
      </w:r>
      <w:proofErr w:type="spellStart"/>
      <w:r w:rsidRPr="002A1FB3">
        <w:t>gruppe_id</w:t>
      </w:r>
      <w:proofErr w:type="spellEnd"/>
      <w:r w:rsidRPr="002A1FB3">
        <w:br/>
      </w:r>
      <w:proofErr w:type="spellStart"/>
      <w:r w:rsidRPr="002A1FB3">
        <w:t>ue_id</w:t>
      </w:r>
      <w:proofErr w:type="spellEnd"/>
      <w:r w:rsidRPr="002A1FB3">
        <w:br/>
      </w:r>
      <w:proofErr w:type="spellStart"/>
      <w:r w:rsidRPr="002A1FB3">
        <w:t>zeitpunkt</w:t>
      </w:r>
      <w:proofErr w:type="spellEnd"/>
      <w:r w:rsidRPr="002A1FB3">
        <w:t xml:space="preserve"> / </w:t>
      </w:r>
      <w:proofErr w:type="spellStart"/>
      <w:r w:rsidRPr="002A1FB3">
        <w:t>datum</w:t>
      </w:r>
      <w:proofErr w:type="spellEnd"/>
    </w:p>
    <w:p w14:paraId="6CFD0A26" w14:textId="77777777" w:rsidR="002A1FB3" w:rsidRPr="002A1FB3" w:rsidRDefault="002A1FB3" w:rsidP="002A1FB3">
      <w:r w:rsidRPr="002A1FB3">
        <w:t>Lehrkraftsicht wahrscheinlich über:</w:t>
      </w:r>
    </w:p>
    <w:p w14:paraId="427B3669" w14:textId="77777777" w:rsidR="002A1FB3" w:rsidRPr="002A1FB3" w:rsidRDefault="002A1FB3" w:rsidP="002A1FB3">
      <w:proofErr w:type="spellStart"/>
      <w:r w:rsidRPr="002A1FB3">
        <w:t>frzk_semantische_dichte_lehrer</w:t>
      </w:r>
      <w:proofErr w:type="spellEnd"/>
      <w:r w:rsidRPr="002A1FB3">
        <w:br/>
      </w:r>
      <w:proofErr w:type="spellStart"/>
      <w:r w:rsidRPr="002A1FB3">
        <w:t>mtr_rueckkopplung_datenmaske</w:t>
      </w:r>
      <w:proofErr w:type="spellEnd"/>
      <w:r w:rsidRPr="002A1FB3">
        <w:br/>
      </w:r>
      <w:proofErr w:type="spellStart"/>
      <w:r w:rsidRPr="002A1FB3">
        <w:t>mtr_rueckkopplung_datenmaske_values</w:t>
      </w:r>
      <w:proofErr w:type="spellEnd"/>
    </w:p>
    <w:p w14:paraId="0BE3357C" w14:textId="77777777" w:rsidR="002A1FB3" w:rsidRPr="002A1FB3" w:rsidRDefault="002A1FB3" w:rsidP="002A1FB3">
      <w:r w:rsidRPr="002A1FB3">
        <w:t>Teilnehmersicht über:</w:t>
      </w:r>
    </w:p>
    <w:p w14:paraId="268799A2" w14:textId="77777777" w:rsidR="002A1FB3" w:rsidRPr="002A1FB3" w:rsidRDefault="002A1FB3" w:rsidP="002A1FB3">
      <w:r w:rsidRPr="002A1FB3">
        <w:t>frzk_semantische_dichte_teilnehmer_7d</w:t>
      </w:r>
    </w:p>
    <w:p w14:paraId="3B1DAF8C" w14:textId="77777777" w:rsidR="002A1FB3" w:rsidRPr="002A1FB3" w:rsidRDefault="002A1FB3" w:rsidP="002A1FB3">
      <w:r w:rsidRPr="002A1FB3">
        <w:t>Ziel ist ein gemeinsamer Zustandsvektor:</w:t>
      </w:r>
    </w:p>
    <w:p w14:paraId="7CE46393" w14:textId="77777777" w:rsidR="002A1FB3" w:rsidRPr="002A1FB3" w:rsidRDefault="002A1FB3" w:rsidP="002A1FB3">
      <w:proofErr w:type="spellStart"/>
      <w:r w:rsidRPr="002A1FB3">
        <w:t>L_t</w:t>
      </w:r>
      <w:proofErr w:type="spellEnd"/>
      <w:r w:rsidRPr="002A1FB3">
        <w:t xml:space="preserve"> = Lehrkraftvektor zur UE / Person / Gruppe</w:t>
      </w:r>
      <w:r w:rsidRPr="002A1FB3">
        <w:br/>
      </w:r>
      <w:proofErr w:type="spellStart"/>
      <w:r w:rsidRPr="002A1FB3">
        <w:t>T_t</w:t>
      </w:r>
      <w:proofErr w:type="spellEnd"/>
      <w:r w:rsidRPr="002A1FB3">
        <w:t xml:space="preserve"> = </w:t>
      </w:r>
      <w:proofErr w:type="spellStart"/>
      <w:r w:rsidRPr="002A1FB3">
        <w:t>Teilnehmerv</w:t>
      </w:r>
      <w:proofErr w:type="spellEnd"/>
      <w:r w:rsidRPr="002A1FB3">
        <w:t xml:space="preserve"> </w:t>
      </w:r>
      <w:proofErr w:type="spellStart"/>
      <w:r w:rsidRPr="002A1FB3">
        <w:t>ektor</w:t>
      </w:r>
      <w:proofErr w:type="spellEnd"/>
      <w:r w:rsidRPr="002A1FB3">
        <w:t xml:space="preserve"> zur gleichen UE / Person / Gruppe</w:t>
      </w:r>
    </w:p>
    <w:p w14:paraId="60CCF6CF" w14:textId="77777777" w:rsidR="002A1FB3" w:rsidRPr="002A1FB3" w:rsidRDefault="002A1FB3" w:rsidP="002A1FB3">
      <w:r w:rsidRPr="002A1FB3">
        <w:pict w14:anchorId="1DC5211B">
          <v:rect id="_x0000_i1103" style="width:0;height:0" o:hralign="center" o:hrstd="t" o:hr="t" fillcolor="#a0a0a0" stroked="f"/>
        </w:pict>
      </w:r>
    </w:p>
    <w:p w14:paraId="32255F82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2. FRZK-konforme Auswertungen</w:t>
      </w:r>
    </w:p>
    <w:p w14:paraId="5ECDBED0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1. Perspektivische Vektorkohärenz</w:t>
      </w:r>
    </w:p>
    <w:p w14:paraId="161E216F" w14:textId="77777777" w:rsidR="002A1FB3" w:rsidRPr="002A1FB3" w:rsidRDefault="002A1FB3" w:rsidP="002A1FB3">
      <w:r w:rsidRPr="002A1FB3">
        <w:t xml:space="preserve">Vergleich der 7D-Richtung von Lehrkraft- und </w:t>
      </w:r>
      <w:proofErr w:type="spellStart"/>
      <w:r w:rsidRPr="002A1FB3">
        <w:t>Teilnehmerv</w:t>
      </w:r>
      <w:proofErr w:type="spellEnd"/>
      <w:r w:rsidRPr="002A1FB3">
        <w:t xml:space="preserve"> </w:t>
      </w:r>
      <w:proofErr w:type="spellStart"/>
      <w:r w:rsidRPr="002A1FB3">
        <w:t>ektor</w:t>
      </w:r>
      <w:proofErr w:type="spellEnd"/>
      <w:r w:rsidRPr="002A1FB3">
        <w:t>.</w:t>
      </w:r>
    </w:p>
    <w:p w14:paraId="1CF55A12" w14:textId="77777777" w:rsidR="002A1FB3" w:rsidRPr="002A1FB3" w:rsidRDefault="002A1FB3" w:rsidP="002A1FB3">
      <w:r w:rsidRPr="002A1FB3">
        <w:t>Messbar über:</w:t>
      </w:r>
    </w:p>
    <w:p w14:paraId="0B8D279A" w14:textId="77777777" w:rsidR="002A1FB3" w:rsidRPr="002A1FB3" w:rsidRDefault="002A1FB3" w:rsidP="002A1FB3">
      <w:proofErr w:type="spellStart"/>
      <w:r w:rsidRPr="002A1FB3">
        <w:t>Cosine</w:t>
      </w:r>
      <w:proofErr w:type="spellEnd"/>
      <w:r w:rsidRPr="002A1FB3">
        <w:t xml:space="preserve"> </w:t>
      </w:r>
      <w:proofErr w:type="spellStart"/>
      <w:proofErr w:type="gramStart"/>
      <w:r w:rsidRPr="002A1FB3">
        <w:t>Similarity</w:t>
      </w:r>
      <w:proofErr w:type="spellEnd"/>
      <w:r w:rsidRPr="002A1FB3">
        <w:t>(</w:t>
      </w:r>
      <w:proofErr w:type="spellStart"/>
      <w:proofErr w:type="gramEnd"/>
      <w:r w:rsidRPr="002A1FB3">
        <w:t>L_t</w:t>
      </w:r>
      <w:proofErr w:type="spellEnd"/>
      <w:r w:rsidRPr="002A1FB3">
        <w:t xml:space="preserve">, </w:t>
      </w:r>
      <w:proofErr w:type="spellStart"/>
      <w:r w:rsidRPr="002A1FB3">
        <w:t>T_t</w:t>
      </w:r>
      <w:proofErr w:type="spellEnd"/>
      <w:r w:rsidRPr="002A1FB3">
        <w:t>)</w:t>
      </w:r>
    </w:p>
    <w:p w14:paraId="4135083A" w14:textId="77777777" w:rsidR="002A1FB3" w:rsidRPr="002A1FB3" w:rsidRDefault="002A1FB3" w:rsidP="002A1FB3">
      <w:r w:rsidRPr="002A1FB3">
        <w:t>Interpretation:</w:t>
      </w:r>
    </w:p>
    <w:p w14:paraId="2A896546" w14:textId="77777777" w:rsidR="002A1FB3" w:rsidRPr="002A1FB3" w:rsidRDefault="002A1FB3" w:rsidP="002A1FB3">
      <w:proofErr w:type="gramStart"/>
      <w:r w:rsidRPr="002A1FB3">
        <w:t>hoch  →</w:t>
      </w:r>
      <w:proofErr w:type="gramEnd"/>
      <w:r w:rsidRPr="002A1FB3">
        <w:t xml:space="preserve"> gemeinsame Wahrnehmung des Lernzustands</w:t>
      </w:r>
      <w:r w:rsidRPr="002A1FB3">
        <w:br/>
        <w:t>mittel → partielle Kopplung</w:t>
      </w:r>
      <w:r w:rsidRPr="002A1FB3">
        <w:br/>
        <w:t>niedrig / negativ → Wahrnehmungsbruch</w:t>
      </w:r>
    </w:p>
    <w:p w14:paraId="73FEFDDA" w14:textId="77777777" w:rsidR="002A1FB3" w:rsidRPr="002A1FB3" w:rsidRDefault="002A1FB3" w:rsidP="002A1FB3">
      <w:r w:rsidRPr="002A1FB3">
        <w:pict w14:anchorId="2E93D04B">
          <v:rect id="_x0000_i1104" style="width:0;height:0" o:hralign="center" o:hrstd="t" o:hr="t" fillcolor="#a0a0a0" stroked="f"/>
        </w:pict>
      </w:r>
    </w:p>
    <w:p w14:paraId="185D82B8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2. Semantische Distanz zwischen Lehrkraft und Teilnehmer</w:t>
      </w:r>
    </w:p>
    <w:p w14:paraId="566C7D52" w14:textId="77777777" w:rsidR="002A1FB3" w:rsidRPr="002A1FB3" w:rsidRDefault="002A1FB3" w:rsidP="002A1FB3">
      <w:r w:rsidRPr="002A1FB3">
        <w:t>Differenz der Zustände im FRZK-Raum:</w:t>
      </w:r>
    </w:p>
    <w:p w14:paraId="1B10A0A3" w14:textId="77777777" w:rsidR="002A1FB3" w:rsidRPr="002A1FB3" w:rsidRDefault="002A1FB3" w:rsidP="002A1FB3">
      <w:r w:rsidRPr="002A1FB3">
        <w:t xml:space="preserve">D_LT = || </w:t>
      </w:r>
      <w:proofErr w:type="spellStart"/>
      <w:r w:rsidRPr="002A1FB3">
        <w:t>L_t</w:t>
      </w:r>
      <w:proofErr w:type="spellEnd"/>
      <w:r w:rsidRPr="002A1FB3">
        <w:t xml:space="preserve"> - </w:t>
      </w:r>
      <w:proofErr w:type="spellStart"/>
      <w:r w:rsidRPr="002A1FB3">
        <w:t>T_t</w:t>
      </w:r>
      <w:proofErr w:type="spellEnd"/>
      <w:r w:rsidRPr="002A1FB3">
        <w:t xml:space="preserve"> ||</w:t>
      </w:r>
    </w:p>
    <w:p w14:paraId="67EF4BA1" w14:textId="77777777" w:rsidR="002A1FB3" w:rsidRPr="002A1FB3" w:rsidRDefault="002A1FB3" w:rsidP="002A1FB3">
      <w:r w:rsidRPr="002A1FB3">
        <w:t>Interpretation:</w:t>
      </w:r>
    </w:p>
    <w:p w14:paraId="62354517" w14:textId="77777777" w:rsidR="002A1FB3" w:rsidRPr="002A1FB3" w:rsidRDefault="002A1FB3" w:rsidP="002A1FB3">
      <w:r w:rsidRPr="002A1FB3">
        <w:t>kleine Distanz → gekoppelte Beobachtung</w:t>
      </w:r>
      <w:r w:rsidRPr="002A1FB3">
        <w:br/>
        <w:t>große Distanz → divergente Zustandswahrnehmung</w:t>
      </w:r>
    </w:p>
    <w:p w14:paraId="30A868E2" w14:textId="77777777" w:rsidR="002A1FB3" w:rsidRPr="002A1FB3" w:rsidRDefault="002A1FB3" w:rsidP="002A1FB3">
      <w:r w:rsidRPr="002A1FB3">
        <w:pict w14:anchorId="77AA8BA9">
          <v:rect id="_x0000_i1105" style="width:0;height:0" o:hralign="center" o:hrstd="t" o:hr="t" fillcolor="#a0a0a0" stroked="f"/>
        </w:pict>
      </w:r>
    </w:p>
    <w:p w14:paraId="47CC84A9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3. Dimensionsspezifische Abweichung</w:t>
      </w:r>
    </w:p>
    <w:p w14:paraId="0C0A2A14" w14:textId="77777777" w:rsidR="002A1FB3" w:rsidRPr="002A1FB3" w:rsidRDefault="002A1FB3" w:rsidP="002A1FB3">
      <w:r w:rsidRPr="002A1FB3">
        <w:t>Für jede Dimension:</w:t>
      </w:r>
    </w:p>
    <w:p w14:paraId="7CFCFD34" w14:textId="77777777" w:rsidR="002A1FB3" w:rsidRPr="002A1FB3" w:rsidRDefault="002A1FB3" w:rsidP="002A1FB3">
      <w:proofErr w:type="spellStart"/>
      <w:r w:rsidRPr="002A1FB3">
        <w:t>Δ_kognition</w:t>
      </w:r>
      <w:proofErr w:type="spellEnd"/>
      <w:r w:rsidRPr="002A1FB3">
        <w:t xml:space="preserve">   = </w:t>
      </w:r>
      <w:proofErr w:type="spellStart"/>
      <w:r w:rsidRPr="002A1FB3">
        <w:t>L_kognition</w:t>
      </w:r>
      <w:proofErr w:type="spellEnd"/>
      <w:r w:rsidRPr="002A1FB3">
        <w:t xml:space="preserve"> - </w:t>
      </w:r>
      <w:proofErr w:type="spellStart"/>
      <w:r w:rsidRPr="002A1FB3">
        <w:t>T_kognition</w:t>
      </w:r>
      <w:proofErr w:type="spellEnd"/>
      <w:r w:rsidRPr="002A1FB3">
        <w:br/>
      </w:r>
      <w:proofErr w:type="spellStart"/>
      <w:r w:rsidRPr="002A1FB3">
        <w:t>Δ_sozial</w:t>
      </w:r>
      <w:proofErr w:type="spellEnd"/>
      <w:r w:rsidRPr="002A1FB3">
        <w:t xml:space="preserve">      = </w:t>
      </w:r>
      <w:proofErr w:type="spellStart"/>
      <w:r w:rsidRPr="002A1FB3">
        <w:t>L_sozial</w:t>
      </w:r>
      <w:proofErr w:type="spellEnd"/>
      <w:r w:rsidRPr="002A1FB3">
        <w:t xml:space="preserve"> - </w:t>
      </w:r>
      <w:proofErr w:type="spellStart"/>
      <w:r w:rsidRPr="002A1FB3">
        <w:t>T_sozial</w:t>
      </w:r>
      <w:proofErr w:type="spellEnd"/>
      <w:r w:rsidRPr="002A1FB3">
        <w:br/>
      </w:r>
      <w:proofErr w:type="spellStart"/>
      <w:r w:rsidRPr="002A1FB3">
        <w:t>Δ_affektiv</w:t>
      </w:r>
      <w:proofErr w:type="spellEnd"/>
      <w:r w:rsidRPr="002A1FB3">
        <w:t xml:space="preserve">    = </w:t>
      </w:r>
      <w:proofErr w:type="spellStart"/>
      <w:r w:rsidRPr="002A1FB3">
        <w:t>L_affektiv</w:t>
      </w:r>
      <w:proofErr w:type="spellEnd"/>
      <w:r w:rsidRPr="002A1FB3">
        <w:t xml:space="preserve"> - </w:t>
      </w:r>
      <w:proofErr w:type="spellStart"/>
      <w:r w:rsidRPr="002A1FB3">
        <w:t>T_affektiv</w:t>
      </w:r>
      <w:proofErr w:type="spellEnd"/>
      <w:r w:rsidRPr="002A1FB3">
        <w:br/>
      </w:r>
      <w:proofErr w:type="spellStart"/>
      <w:r w:rsidRPr="002A1FB3">
        <w:t>Δ_</w:t>
      </w:r>
      <w:proofErr w:type="gramStart"/>
      <w:r w:rsidRPr="002A1FB3">
        <w:t>motivation</w:t>
      </w:r>
      <w:proofErr w:type="spellEnd"/>
      <w:r w:rsidRPr="002A1FB3">
        <w:t xml:space="preserve">  =</w:t>
      </w:r>
      <w:proofErr w:type="gramEnd"/>
      <w:r w:rsidRPr="002A1FB3">
        <w:t xml:space="preserve"> </w:t>
      </w:r>
      <w:proofErr w:type="spellStart"/>
      <w:r w:rsidRPr="002A1FB3">
        <w:t>L_motivation</w:t>
      </w:r>
      <w:proofErr w:type="spellEnd"/>
      <w:r w:rsidRPr="002A1FB3">
        <w:t xml:space="preserve"> - </w:t>
      </w:r>
      <w:proofErr w:type="spellStart"/>
      <w:r w:rsidRPr="002A1FB3">
        <w:t>T_motivation</w:t>
      </w:r>
      <w:proofErr w:type="spellEnd"/>
      <w:r w:rsidRPr="002A1FB3">
        <w:br/>
      </w:r>
      <w:proofErr w:type="spellStart"/>
      <w:r w:rsidRPr="002A1FB3">
        <w:lastRenderedPageBreak/>
        <w:t>Δ_methodik</w:t>
      </w:r>
      <w:proofErr w:type="spellEnd"/>
      <w:r w:rsidRPr="002A1FB3">
        <w:t xml:space="preserve">    = </w:t>
      </w:r>
      <w:proofErr w:type="spellStart"/>
      <w:r w:rsidRPr="002A1FB3">
        <w:t>L_methodik</w:t>
      </w:r>
      <w:proofErr w:type="spellEnd"/>
      <w:r w:rsidRPr="002A1FB3">
        <w:t xml:space="preserve"> - </w:t>
      </w:r>
      <w:proofErr w:type="spellStart"/>
      <w:r w:rsidRPr="002A1FB3">
        <w:t>T_methodik</w:t>
      </w:r>
      <w:proofErr w:type="spellEnd"/>
      <w:r w:rsidRPr="002A1FB3">
        <w:br/>
      </w:r>
      <w:proofErr w:type="spellStart"/>
      <w:r w:rsidRPr="002A1FB3">
        <w:t>Δ_performanz</w:t>
      </w:r>
      <w:proofErr w:type="spellEnd"/>
      <w:r w:rsidRPr="002A1FB3">
        <w:t xml:space="preserve">  = </w:t>
      </w:r>
      <w:proofErr w:type="spellStart"/>
      <w:r w:rsidRPr="002A1FB3">
        <w:t>L_performanz</w:t>
      </w:r>
      <w:proofErr w:type="spellEnd"/>
      <w:r w:rsidRPr="002A1FB3">
        <w:t xml:space="preserve"> - </w:t>
      </w:r>
      <w:proofErr w:type="spellStart"/>
      <w:r w:rsidRPr="002A1FB3">
        <w:t>T_performanz</w:t>
      </w:r>
      <w:proofErr w:type="spellEnd"/>
      <w:r w:rsidRPr="002A1FB3">
        <w:br/>
      </w:r>
      <w:proofErr w:type="spellStart"/>
      <w:r w:rsidRPr="002A1FB3">
        <w:t>Δ_regulation</w:t>
      </w:r>
      <w:proofErr w:type="spellEnd"/>
      <w:r w:rsidRPr="002A1FB3">
        <w:t xml:space="preserve">  = </w:t>
      </w:r>
      <w:proofErr w:type="spellStart"/>
      <w:r w:rsidRPr="002A1FB3">
        <w:t>L_regulation</w:t>
      </w:r>
      <w:proofErr w:type="spellEnd"/>
      <w:r w:rsidRPr="002A1FB3">
        <w:t xml:space="preserve"> - </w:t>
      </w:r>
      <w:proofErr w:type="spellStart"/>
      <w:r w:rsidRPr="002A1FB3">
        <w:t>T_regulation</w:t>
      </w:r>
      <w:proofErr w:type="spellEnd"/>
    </w:p>
    <w:p w14:paraId="108AC016" w14:textId="77777777" w:rsidR="002A1FB3" w:rsidRPr="002A1FB3" w:rsidRDefault="002A1FB3" w:rsidP="002A1FB3">
      <w:r w:rsidRPr="002A1FB3">
        <w:t>Besonders wichtig:</w:t>
      </w:r>
    </w:p>
    <w:p w14:paraId="35F7B9C6" w14:textId="77777777" w:rsidR="002A1FB3" w:rsidRPr="002A1FB3" w:rsidRDefault="002A1FB3" w:rsidP="002A1FB3">
      <w:r w:rsidRPr="002A1FB3">
        <w:t>Lehrkraft sieht Performanz hoch, Teilnehmer affektiv/motivational niedrig</w:t>
      </w:r>
      <w:r w:rsidRPr="002A1FB3">
        <w:br/>
        <w:t>→ verdeckte Überforderung</w:t>
      </w:r>
      <w:r w:rsidRPr="002A1FB3">
        <w:br/>
      </w:r>
      <w:r w:rsidRPr="002A1FB3">
        <w:br/>
        <w:t>Teilnehmer fühlt sich motiviert, Lehrkraft sieht geringe Performanz</w:t>
      </w:r>
      <w:r w:rsidRPr="002A1FB3">
        <w:br/>
        <w:t>→ noch nicht sichtbarer Lernaufbau</w:t>
      </w:r>
    </w:p>
    <w:p w14:paraId="7B9EBA17" w14:textId="77777777" w:rsidR="002A1FB3" w:rsidRPr="002A1FB3" w:rsidRDefault="002A1FB3" w:rsidP="002A1FB3">
      <w:r w:rsidRPr="002A1FB3">
        <w:pict w14:anchorId="64BCB7FF">
          <v:rect id="_x0000_i1106" style="width:0;height:0" o:hralign="center" o:hrstd="t" o:hr="t" fillcolor="#a0a0a0" stroked="f"/>
        </w:pict>
      </w:r>
    </w:p>
    <w:p w14:paraId="13560A68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4. Dominanzvergleich</w:t>
      </w:r>
    </w:p>
    <w:p w14:paraId="66D9E99B" w14:textId="77777777" w:rsidR="002A1FB3" w:rsidRPr="002A1FB3" w:rsidRDefault="002A1FB3" w:rsidP="002A1FB3">
      <w:r w:rsidRPr="002A1FB3">
        <w:t>Vergleich:</w:t>
      </w:r>
    </w:p>
    <w:p w14:paraId="50E3D77E" w14:textId="77777777" w:rsidR="002A1FB3" w:rsidRPr="002A1FB3" w:rsidRDefault="002A1FB3" w:rsidP="002A1FB3">
      <w:proofErr w:type="spellStart"/>
      <w:proofErr w:type="gramStart"/>
      <w:r w:rsidRPr="002A1FB3">
        <w:t>lehrer.dominante</w:t>
      </w:r>
      <w:proofErr w:type="gramEnd"/>
      <w:r w:rsidRPr="002A1FB3">
        <w:t>_dimension</w:t>
      </w:r>
      <w:proofErr w:type="spellEnd"/>
      <w:r w:rsidRPr="002A1FB3">
        <w:br/>
      </w:r>
      <w:proofErr w:type="spellStart"/>
      <w:r w:rsidRPr="002A1FB3">
        <w:t>teilnehmer.dominante_dimension</w:t>
      </w:r>
      <w:proofErr w:type="spellEnd"/>
    </w:p>
    <w:p w14:paraId="4FCEE419" w14:textId="77777777" w:rsidR="002A1FB3" w:rsidRPr="002A1FB3" w:rsidRDefault="002A1FB3" w:rsidP="002A1FB3">
      <w:r w:rsidRPr="002A1FB3">
        <w:t>Auswertung:</w:t>
      </w:r>
    </w:p>
    <w:p w14:paraId="4F117F6E" w14:textId="77777777" w:rsidR="002A1FB3" w:rsidRPr="002A1FB3" w:rsidRDefault="002A1FB3" w:rsidP="002A1FB3">
      <w:r w:rsidRPr="002A1FB3">
        <w:t>gleich → dominante Resonanzachse</w:t>
      </w:r>
      <w:r w:rsidRPr="002A1FB3">
        <w:br/>
        <w:t>verschieden → Beobachterdifferenz</w:t>
      </w:r>
    </w:p>
    <w:p w14:paraId="6D526B76" w14:textId="77777777" w:rsidR="002A1FB3" w:rsidRPr="002A1FB3" w:rsidRDefault="002A1FB3" w:rsidP="002A1FB3">
      <w:r w:rsidRPr="002A1FB3">
        <w:t>Beispiel:</w:t>
      </w:r>
    </w:p>
    <w:p w14:paraId="0DF1792B" w14:textId="77777777" w:rsidR="002A1FB3" w:rsidRPr="002A1FB3" w:rsidRDefault="002A1FB3" w:rsidP="002A1FB3">
      <w:r w:rsidRPr="002A1FB3">
        <w:t xml:space="preserve">Lehrkraft: </w:t>
      </w:r>
      <w:proofErr w:type="spellStart"/>
      <w:r w:rsidRPr="002A1FB3">
        <w:t>performanz</w:t>
      </w:r>
      <w:proofErr w:type="spellEnd"/>
      <w:r w:rsidRPr="002A1FB3">
        <w:br/>
        <w:t>Teilnehmer: affektiv</w:t>
      </w:r>
    </w:p>
    <w:p w14:paraId="03C21E4C" w14:textId="77777777" w:rsidR="002A1FB3" w:rsidRPr="002A1FB3" w:rsidRDefault="002A1FB3" w:rsidP="002A1FB3">
      <w:r w:rsidRPr="002A1FB3">
        <w:t>FRZK-Deutung:</w:t>
      </w:r>
    </w:p>
    <w:p w14:paraId="4910FB83" w14:textId="77777777" w:rsidR="002A1FB3" w:rsidRPr="002A1FB3" w:rsidRDefault="002A1FB3" w:rsidP="002A1FB3">
      <w:r w:rsidRPr="002A1FB3">
        <w:t>Die Lehrkraft beobachtet Ergebnisqualität,</w:t>
      </w:r>
      <w:r w:rsidRPr="002A1FB3">
        <w:br/>
        <w:t>der Teilnehmer erlebt den Prozess emotional.</w:t>
      </w:r>
    </w:p>
    <w:p w14:paraId="2B8DA962" w14:textId="77777777" w:rsidR="002A1FB3" w:rsidRPr="002A1FB3" w:rsidRDefault="002A1FB3" w:rsidP="002A1FB3">
      <w:r w:rsidRPr="002A1FB3">
        <w:pict w14:anchorId="36EB972A">
          <v:rect id="_x0000_i1107" style="width:0;height:0" o:hralign="center" o:hrstd="t" o:hr="t" fillcolor="#a0a0a0" stroked="f"/>
        </w:pict>
      </w:r>
    </w:p>
    <w:p w14:paraId="74A7D171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5. Polaritätskopplung</w:t>
      </w:r>
    </w:p>
    <w:p w14:paraId="651AC8C5" w14:textId="77777777" w:rsidR="002A1FB3" w:rsidRPr="002A1FB3" w:rsidRDefault="002A1FB3" w:rsidP="002A1FB3">
      <w:r w:rsidRPr="002A1FB3">
        <w:t>Vergleich:</w:t>
      </w:r>
    </w:p>
    <w:p w14:paraId="4F951CFC" w14:textId="77777777" w:rsidR="002A1FB3" w:rsidRPr="002A1FB3" w:rsidRDefault="002A1FB3" w:rsidP="002A1FB3">
      <w:proofErr w:type="spellStart"/>
      <w:proofErr w:type="gramStart"/>
      <w:r w:rsidRPr="002A1FB3">
        <w:t>lehrer.polaritaet</w:t>
      </w:r>
      <w:proofErr w:type="gramEnd"/>
      <w:r w:rsidRPr="002A1FB3">
        <w:t>_gesamt</w:t>
      </w:r>
      <w:proofErr w:type="spellEnd"/>
      <w:r w:rsidRPr="002A1FB3">
        <w:br/>
      </w:r>
      <w:proofErr w:type="spellStart"/>
      <w:r w:rsidRPr="002A1FB3">
        <w:t>teilnehmer.polaritaet_gesamt</w:t>
      </w:r>
      <w:proofErr w:type="spellEnd"/>
    </w:p>
    <w:p w14:paraId="2685CD36" w14:textId="77777777" w:rsidR="002A1FB3" w:rsidRPr="002A1FB3" w:rsidRDefault="002A1FB3" w:rsidP="002A1FB3">
      <w:r w:rsidRPr="002A1FB3">
        <w:t>Matrix:</w:t>
      </w:r>
    </w:p>
    <w:p w14:paraId="761E460A" w14:textId="77777777" w:rsidR="002A1FB3" w:rsidRPr="002A1FB3" w:rsidRDefault="002A1FB3" w:rsidP="002A1FB3">
      <w:r w:rsidRPr="002A1FB3">
        <w:t xml:space="preserve">+ / </w:t>
      </w:r>
      <w:proofErr w:type="gramStart"/>
      <w:r w:rsidRPr="002A1FB3">
        <w:t>+  →</w:t>
      </w:r>
      <w:proofErr w:type="gramEnd"/>
      <w:r w:rsidRPr="002A1FB3">
        <w:t xml:space="preserve"> positive Kopplung</w:t>
      </w:r>
      <w:r w:rsidRPr="002A1FB3">
        <w:br/>
        <w:t>- / -  → negative, aber gemeinsame Problemerkennung</w:t>
      </w:r>
      <w:r w:rsidRPr="002A1FB3">
        <w:br/>
        <w:t>+ / -  → verdeckte Divergenz</w:t>
      </w:r>
      <w:r w:rsidRPr="002A1FB3">
        <w:br/>
        <w:t>- / +  → unterschätztes Potenzial</w:t>
      </w:r>
    </w:p>
    <w:p w14:paraId="0271DB08" w14:textId="77777777" w:rsidR="002A1FB3" w:rsidRPr="002A1FB3" w:rsidRDefault="002A1FB3" w:rsidP="002A1FB3">
      <w:r w:rsidRPr="002A1FB3">
        <w:pict w14:anchorId="071304D2">
          <v:rect id="_x0000_i1108" style="width:0;height:0" o:hralign="center" o:hrstd="t" o:hr="t" fillcolor="#a0a0a0" stroked="f"/>
        </w:pict>
      </w:r>
    </w:p>
    <w:p w14:paraId="64EC7CDF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6. Semantische Dichte-Kopplung</w:t>
      </w:r>
    </w:p>
    <w:p w14:paraId="5F7F7557" w14:textId="77777777" w:rsidR="002A1FB3" w:rsidRPr="002A1FB3" w:rsidRDefault="002A1FB3" w:rsidP="002A1FB3">
      <w:r w:rsidRPr="002A1FB3">
        <w:t>Vergleich:</w:t>
      </w:r>
    </w:p>
    <w:p w14:paraId="37C584E4" w14:textId="77777777" w:rsidR="002A1FB3" w:rsidRPr="002A1FB3" w:rsidRDefault="002A1FB3" w:rsidP="002A1FB3">
      <w:proofErr w:type="spellStart"/>
      <w:proofErr w:type="gramStart"/>
      <w:r w:rsidRPr="002A1FB3">
        <w:t>lehrer.d</w:t>
      </w:r>
      <w:proofErr w:type="gramEnd"/>
      <w:r w:rsidRPr="002A1FB3">
        <w:t>_semantisch</w:t>
      </w:r>
      <w:proofErr w:type="spellEnd"/>
      <w:r w:rsidRPr="002A1FB3">
        <w:br/>
      </w:r>
      <w:proofErr w:type="spellStart"/>
      <w:r w:rsidRPr="002A1FB3">
        <w:t>teilnehmer.d_semantisch</w:t>
      </w:r>
      <w:proofErr w:type="spellEnd"/>
    </w:p>
    <w:p w14:paraId="2F87E317" w14:textId="77777777" w:rsidR="002A1FB3" w:rsidRPr="002A1FB3" w:rsidRDefault="002A1FB3" w:rsidP="002A1FB3">
      <w:r w:rsidRPr="002A1FB3">
        <w:t>Auswertung:</w:t>
      </w:r>
    </w:p>
    <w:p w14:paraId="0B1FAF0B" w14:textId="77777777" w:rsidR="002A1FB3" w:rsidRPr="002A1FB3" w:rsidRDefault="002A1FB3" w:rsidP="002A1FB3">
      <w:r w:rsidRPr="002A1FB3">
        <w:lastRenderedPageBreak/>
        <w:t>beide hoch → stark aktivierter Lernzustand</w:t>
      </w:r>
      <w:r w:rsidRPr="002A1FB3">
        <w:br/>
        <w:t>Lehrkraft hoch, Teilnehmer niedrig → didaktische Übersteuerung</w:t>
      </w:r>
      <w:r w:rsidRPr="002A1FB3">
        <w:br/>
        <w:t>Lehrkraft niedrig, Teilnehmer hoch → subjektive Aktivierung wird nicht erkannt</w:t>
      </w:r>
      <w:r w:rsidRPr="002A1FB3">
        <w:br/>
        <w:t>beide niedrig → schwache Lernfeldaktivierung</w:t>
      </w:r>
    </w:p>
    <w:p w14:paraId="598AE9A0" w14:textId="77777777" w:rsidR="002A1FB3" w:rsidRPr="002A1FB3" w:rsidRDefault="002A1FB3" w:rsidP="002A1FB3">
      <w:r w:rsidRPr="002A1FB3">
        <w:pict w14:anchorId="7FACA89A">
          <v:rect id="_x0000_i1109" style="width:0;height:0" o:hralign="center" o:hrstd="t" o:hr="t" fillcolor="#a0a0a0" stroked="f"/>
        </w:pict>
      </w:r>
    </w:p>
    <w:p w14:paraId="4131748B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7. Affektive Resonanzanalyse</w:t>
      </w:r>
    </w:p>
    <w:p w14:paraId="2150D509" w14:textId="77777777" w:rsidR="002A1FB3" w:rsidRPr="002A1FB3" w:rsidRDefault="002A1FB3" w:rsidP="002A1FB3">
      <w:r w:rsidRPr="002A1FB3">
        <w:t>Teilnehmersicht enthält zusätzlich:</w:t>
      </w:r>
    </w:p>
    <w:p w14:paraId="35097A42" w14:textId="77777777" w:rsidR="002A1FB3" w:rsidRPr="002A1FB3" w:rsidRDefault="002A1FB3" w:rsidP="002A1FB3">
      <w:proofErr w:type="spellStart"/>
      <w:r w:rsidRPr="002A1FB3">
        <w:t>emotion_valenz</w:t>
      </w:r>
      <w:proofErr w:type="spellEnd"/>
      <w:r w:rsidRPr="002A1FB3">
        <w:br/>
      </w:r>
      <w:proofErr w:type="spellStart"/>
      <w:r w:rsidRPr="002A1FB3">
        <w:t>emotion_aktivierung</w:t>
      </w:r>
      <w:proofErr w:type="spellEnd"/>
      <w:r w:rsidRPr="002A1FB3">
        <w:br/>
      </w:r>
      <w:proofErr w:type="spellStart"/>
      <w:r w:rsidRPr="002A1FB3">
        <w:t>emotion_anzahl</w:t>
      </w:r>
      <w:proofErr w:type="spellEnd"/>
      <w:r w:rsidRPr="002A1FB3">
        <w:br/>
      </w:r>
      <w:proofErr w:type="spellStart"/>
      <w:r w:rsidRPr="002A1FB3">
        <w:t>emotion_ids</w:t>
      </w:r>
      <w:proofErr w:type="spellEnd"/>
    </w:p>
    <w:p w14:paraId="47A41476" w14:textId="77777777" w:rsidR="002A1FB3" w:rsidRPr="002A1FB3" w:rsidRDefault="002A1FB3" w:rsidP="002A1FB3">
      <w:r w:rsidRPr="002A1FB3">
        <w:t>Damit möglich:</w:t>
      </w:r>
    </w:p>
    <w:p w14:paraId="7CB1CE93" w14:textId="77777777" w:rsidR="002A1FB3" w:rsidRPr="002A1FB3" w:rsidRDefault="002A1FB3" w:rsidP="002A1FB3">
      <w:r w:rsidRPr="002A1FB3">
        <w:t xml:space="preserve">Korrelation zwischen </w:t>
      </w:r>
      <w:proofErr w:type="spellStart"/>
      <w:r w:rsidRPr="002A1FB3">
        <w:t>T_affektiv</w:t>
      </w:r>
      <w:proofErr w:type="spellEnd"/>
      <w:r w:rsidRPr="002A1FB3">
        <w:t xml:space="preserve"> und </w:t>
      </w:r>
      <w:proofErr w:type="spellStart"/>
      <w:r w:rsidRPr="002A1FB3">
        <w:t>emotion_valenz</w:t>
      </w:r>
      <w:proofErr w:type="spellEnd"/>
      <w:r w:rsidRPr="002A1FB3">
        <w:br/>
        <w:t xml:space="preserve">Korrelation zwischen </w:t>
      </w:r>
      <w:proofErr w:type="spellStart"/>
      <w:r w:rsidRPr="002A1FB3">
        <w:t>T_motivation</w:t>
      </w:r>
      <w:proofErr w:type="spellEnd"/>
      <w:r w:rsidRPr="002A1FB3">
        <w:t xml:space="preserve"> und </w:t>
      </w:r>
      <w:proofErr w:type="spellStart"/>
      <w:r w:rsidRPr="002A1FB3">
        <w:t>emotion_aktivierung</w:t>
      </w:r>
      <w:proofErr w:type="spellEnd"/>
      <w:r w:rsidRPr="002A1FB3">
        <w:br/>
        <w:t xml:space="preserve">Abgleich mit </w:t>
      </w:r>
      <w:proofErr w:type="spellStart"/>
      <w:r w:rsidRPr="002A1FB3">
        <w:t>L_affektiv</w:t>
      </w:r>
      <w:proofErr w:type="spellEnd"/>
      <w:r w:rsidRPr="002A1FB3">
        <w:t xml:space="preserve"> und </w:t>
      </w:r>
      <w:proofErr w:type="spellStart"/>
      <w:r w:rsidRPr="002A1FB3">
        <w:t>L_motivation</w:t>
      </w:r>
      <w:proofErr w:type="spellEnd"/>
    </w:p>
    <w:p w14:paraId="4C4EEA31" w14:textId="77777777" w:rsidR="002A1FB3" w:rsidRPr="002A1FB3" w:rsidRDefault="002A1FB3" w:rsidP="002A1FB3">
      <w:r w:rsidRPr="002A1FB3">
        <w:t>FRZK-Deutung:</w:t>
      </w:r>
    </w:p>
    <w:p w14:paraId="0A7B3F55" w14:textId="77777777" w:rsidR="002A1FB3" w:rsidRPr="002A1FB3" w:rsidRDefault="002A1FB3" w:rsidP="002A1FB3">
      <w:r w:rsidRPr="002A1FB3">
        <w:t>Zeigt die Lehrkraftsicht die emotionale Lage des Teilnehmers tatsächlich an?</w:t>
      </w:r>
    </w:p>
    <w:p w14:paraId="35395813" w14:textId="77777777" w:rsidR="002A1FB3" w:rsidRPr="002A1FB3" w:rsidRDefault="002A1FB3" w:rsidP="002A1FB3">
      <w:r w:rsidRPr="002A1FB3">
        <w:pict w14:anchorId="1DCD249E">
          <v:rect id="_x0000_i1110" style="width:0;height:0" o:hralign="center" o:hrstd="t" o:hr="t" fillcolor="#a0a0a0" stroked="f"/>
        </w:pict>
      </w:r>
    </w:p>
    <w:p w14:paraId="73F4B394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8. Operatorwirkung der Lehrkraft auf Teilnehmerzustand</w:t>
      </w:r>
    </w:p>
    <w:p w14:paraId="0D9A3D70" w14:textId="77777777" w:rsidR="002A1FB3" w:rsidRPr="002A1FB3" w:rsidRDefault="002A1FB3" w:rsidP="002A1FB3">
      <w:r w:rsidRPr="002A1FB3">
        <w:t>Zeitliche Kopplung:</w:t>
      </w:r>
    </w:p>
    <w:p w14:paraId="7133B126" w14:textId="77777777" w:rsidR="002A1FB3" w:rsidRPr="002A1FB3" w:rsidRDefault="002A1FB3" w:rsidP="002A1FB3">
      <w:proofErr w:type="spellStart"/>
      <w:r w:rsidRPr="002A1FB3">
        <w:t>L_t</w:t>
      </w:r>
      <w:proofErr w:type="spellEnd"/>
      <w:r w:rsidRPr="002A1FB3">
        <w:t xml:space="preserve"> → T_t+1</w:t>
      </w:r>
    </w:p>
    <w:p w14:paraId="671FF93C" w14:textId="77777777" w:rsidR="002A1FB3" w:rsidRPr="002A1FB3" w:rsidRDefault="002A1FB3" w:rsidP="002A1FB3">
      <w:r w:rsidRPr="002A1FB3">
        <w:t>Frage:</w:t>
      </w:r>
    </w:p>
    <w:p w14:paraId="50A96B81" w14:textId="77777777" w:rsidR="002A1FB3" w:rsidRPr="002A1FB3" w:rsidRDefault="002A1FB3" w:rsidP="002A1FB3">
      <w:r w:rsidRPr="002A1FB3">
        <w:t>Verändert ein bestimmtes Lehrkraftmuster den Teilnehmerzustand in der Folgestunde?</w:t>
      </w:r>
    </w:p>
    <w:p w14:paraId="0E8E259C" w14:textId="77777777" w:rsidR="002A1FB3" w:rsidRPr="002A1FB3" w:rsidRDefault="002A1FB3" w:rsidP="002A1FB3">
      <w:r w:rsidRPr="002A1FB3">
        <w:t>Messbar über:</w:t>
      </w:r>
    </w:p>
    <w:p w14:paraId="7E457ACE" w14:textId="77777777" w:rsidR="002A1FB3" w:rsidRPr="002A1FB3" w:rsidRDefault="002A1FB3" w:rsidP="002A1FB3">
      <w:r w:rsidRPr="002A1FB3">
        <w:t>Lag-Korrelation</w:t>
      </w:r>
      <w:r w:rsidRPr="002A1FB3">
        <w:br/>
        <w:t xml:space="preserve">ΔT = T_t+1 - </w:t>
      </w:r>
      <w:proofErr w:type="spellStart"/>
      <w:r w:rsidRPr="002A1FB3">
        <w:t>T_t</w:t>
      </w:r>
      <w:proofErr w:type="spellEnd"/>
      <w:r w:rsidRPr="002A1FB3">
        <w:br/>
      </w:r>
      <w:proofErr w:type="gramStart"/>
      <w:r w:rsidRPr="002A1FB3">
        <w:t>Korrelation(</w:t>
      </w:r>
      <w:proofErr w:type="spellStart"/>
      <w:proofErr w:type="gramEnd"/>
      <w:r w:rsidRPr="002A1FB3">
        <w:t>L_t</w:t>
      </w:r>
      <w:proofErr w:type="spellEnd"/>
      <w:r w:rsidRPr="002A1FB3">
        <w:t>, ΔT)</w:t>
      </w:r>
    </w:p>
    <w:p w14:paraId="4A852653" w14:textId="77777777" w:rsidR="002A1FB3" w:rsidRPr="002A1FB3" w:rsidRDefault="002A1FB3" w:rsidP="002A1FB3">
      <w:r w:rsidRPr="002A1FB3">
        <w:pict w14:anchorId="620280DC">
          <v:rect id="_x0000_i1111" style="width:0;height:0" o:hralign="center" o:hrstd="t" o:hr="t" fillcolor="#a0a0a0" stroked="f"/>
        </w:pict>
      </w:r>
    </w:p>
    <w:p w14:paraId="711C10CC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9. Resonanzbildung über mehrere Sitzungen</w:t>
      </w:r>
    </w:p>
    <w:p w14:paraId="5CBD495C" w14:textId="77777777" w:rsidR="002A1FB3" w:rsidRPr="002A1FB3" w:rsidRDefault="002A1FB3" w:rsidP="002A1FB3">
      <w:r w:rsidRPr="002A1FB3">
        <w:t>Zeitreihe pro Teilnehmer:</w:t>
      </w:r>
    </w:p>
    <w:p w14:paraId="64B433F3" w14:textId="77777777" w:rsidR="002A1FB3" w:rsidRPr="002A1FB3" w:rsidRDefault="002A1FB3" w:rsidP="002A1FB3">
      <w:proofErr w:type="spellStart"/>
      <w:proofErr w:type="gramStart"/>
      <w:r w:rsidRPr="002A1FB3">
        <w:t>Cosine</w:t>
      </w:r>
      <w:proofErr w:type="spellEnd"/>
      <w:r w:rsidRPr="002A1FB3">
        <w:t>(</w:t>
      </w:r>
      <w:proofErr w:type="spellStart"/>
      <w:proofErr w:type="gramEnd"/>
      <w:r w:rsidRPr="002A1FB3">
        <w:t>L_t</w:t>
      </w:r>
      <w:proofErr w:type="spellEnd"/>
      <w:r w:rsidRPr="002A1FB3">
        <w:t xml:space="preserve">, </w:t>
      </w:r>
      <w:proofErr w:type="spellStart"/>
      <w:r w:rsidRPr="002A1FB3">
        <w:t>T_t</w:t>
      </w:r>
      <w:proofErr w:type="spellEnd"/>
      <w:r w:rsidRPr="002A1FB3">
        <w:t>) über t</w:t>
      </w:r>
    </w:p>
    <w:p w14:paraId="7039CFD6" w14:textId="77777777" w:rsidR="002A1FB3" w:rsidRPr="002A1FB3" w:rsidRDefault="002A1FB3" w:rsidP="002A1FB3">
      <w:r w:rsidRPr="002A1FB3">
        <w:t>Auswertung:</w:t>
      </w:r>
    </w:p>
    <w:p w14:paraId="74E7276B" w14:textId="77777777" w:rsidR="002A1FB3" w:rsidRPr="002A1FB3" w:rsidRDefault="002A1FB3" w:rsidP="002A1FB3">
      <w:r w:rsidRPr="002A1FB3">
        <w:t>steigende Ähnlichkeit → Resonanzbildung</w:t>
      </w:r>
      <w:r w:rsidRPr="002A1FB3">
        <w:br/>
        <w:t>fallende Ähnlichkeit → Drift</w:t>
      </w:r>
      <w:r w:rsidRPr="002A1FB3">
        <w:br/>
        <w:t>wechselnde Ähnlichkeit → instabile Kopplung</w:t>
      </w:r>
    </w:p>
    <w:p w14:paraId="62E03C9D" w14:textId="77777777" w:rsidR="002A1FB3" w:rsidRPr="002A1FB3" w:rsidRDefault="002A1FB3" w:rsidP="002A1FB3">
      <w:r w:rsidRPr="002A1FB3">
        <w:pict w14:anchorId="1516725C">
          <v:rect id="_x0000_i1112" style="width:0;height:0" o:hralign="center" o:hrstd="t" o:hr="t" fillcolor="#a0a0a0" stroked="f"/>
        </w:pict>
      </w:r>
    </w:p>
    <w:p w14:paraId="4F823FE8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10. Bindungsindikator Lehrkraft ↔ Teilnehmer</w:t>
      </w:r>
    </w:p>
    <w:p w14:paraId="52DA7E32" w14:textId="77777777" w:rsidR="002A1FB3" w:rsidRPr="002A1FB3" w:rsidRDefault="002A1FB3" w:rsidP="002A1FB3">
      <w:r w:rsidRPr="002A1FB3">
        <w:lastRenderedPageBreak/>
        <w:t>Besonders relevant für deine Beobachtung, dass Teilnehmer nach Vertretungsstunden zu dir wechseln möchten.</w:t>
      </w:r>
    </w:p>
    <w:p w14:paraId="232838FB" w14:textId="77777777" w:rsidR="002A1FB3" w:rsidRPr="002A1FB3" w:rsidRDefault="002A1FB3" w:rsidP="002A1FB3">
      <w:r w:rsidRPr="002A1FB3">
        <w:t>Messbar über:</w:t>
      </w:r>
    </w:p>
    <w:p w14:paraId="591EAF7A" w14:textId="77777777" w:rsidR="002A1FB3" w:rsidRPr="002A1FB3" w:rsidRDefault="002A1FB3" w:rsidP="002A1FB3">
      <w:r w:rsidRPr="002A1FB3">
        <w:t>hohe soziale Kopplung</w:t>
      </w:r>
      <w:r w:rsidRPr="002A1FB3">
        <w:br/>
        <w:t>hohe affektive Kopplung</w:t>
      </w:r>
      <w:r w:rsidRPr="002A1FB3">
        <w:br/>
        <w:t>steigende motivationale Kopplung</w:t>
      </w:r>
      <w:r w:rsidRPr="002A1FB3">
        <w:br/>
        <w:t xml:space="preserve">sinkende Distanz </w:t>
      </w:r>
      <w:proofErr w:type="spellStart"/>
      <w:r w:rsidRPr="002A1FB3">
        <w:t>L_t</w:t>
      </w:r>
      <w:proofErr w:type="spellEnd"/>
      <w:r w:rsidRPr="002A1FB3">
        <w:t xml:space="preserve"> ↔ </w:t>
      </w:r>
      <w:proofErr w:type="spellStart"/>
      <w:r w:rsidRPr="002A1FB3">
        <w:t>T_t</w:t>
      </w:r>
      <w:proofErr w:type="spellEnd"/>
    </w:p>
    <w:p w14:paraId="093EC14D" w14:textId="77777777" w:rsidR="002A1FB3" w:rsidRPr="002A1FB3" w:rsidRDefault="002A1FB3" w:rsidP="002A1FB3">
      <w:r w:rsidRPr="002A1FB3">
        <w:t>FRZK-Indikator:</w:t>
      </w:r>
    </w:p>
    <w:p w14:paraId="478A629E" w14:textId="77777777" w:rsidR="002A1FB3" w:rsidRPr="002A1FB3" w:rsidRDefault="002A1FB3" w:rsidP="002A1FB3">
      <w:r w:rsidRPr="002A1FB3">
        <w:t xml:space="preserve">Bindung entsteht, wenn Lehrkraft- und </w:t>
      </w:r>
      <w:proofErr w:type="spellStart"/>
      <w:r w:rsidRPr="002A1FB3">
        <w:t>Teilnehmerv</w:t>
      </w:r>
      <w:proofErr w:type="spellEnd"/>
      <w:r w:rsidRPr="002A1FB3">
        <w:t xml:space="preserve"> </w:t>
      </w:r>
      <w:proofErr w:type="spellStart"/>
      <w:r w:rsidRPr="002A1FB3">
        <w:t>ektor</w:t>
      </w:r>
      <w:proofErr w:type="spellEnd"/>
      <w:r w:rsidRPr="002A1FB3">
        <w:t xml:space="preserve"> über mehrere Zeitpunkte in sozialer, affektiver und motivationaler Dimension konvergieren.</w:t>
      </w:r>
    </w:p>
    <w:p w14:paraId="22F6115B" w14:textId="77777777" w:rsidR="002A1FB3" w:rsidRPr="002A1FB3" w:rsidRDefault="002A1FB3" w:rsidP="002A1FB3">
      <w:r w:rsidRPr="002A1FB3">
        <w:pict w14:anchorId="192DDF42">
          <v:rect id="_x0000_i1113" style="width:0;height:0" o:hralign="center" o:hrstd="t" o:hr="t" fillcolor="#a0a0a0" stroked="f"/>
        </w:pict>
      </w:r>
    </w:p>
    <w:p w14:paraId="55048E40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11. Driftanalyse zwischen Fremd- und Selbstwahrnehmung</w:t>
      </w:r>
    </w:p>
    <w:p w14:paraId="2AD1FDF3" w14:textId="77777777" w:rsidR="002A1FB3" w:rsidRPr="002A1FB3" w:rsidRDefault="002A1FB3" w:rsidP="002A1FB3">
      <w:r w:rsidRPr="002A1FB3">
        <w:t>Zeitliche Veränderung der Differenz:</w:t>
      </w:r>
    </w:p>
    <w:p w14:paraId="55081ECE" w14:textId="77777777" w:rsidR="002A1FB3" w:rsidRPr="002A1FB3" w:rsidRDefault="002A1FB3" w:rsidP="002A1FB3">
      <w:r w:rsidRPr="002A1FB3">
        <w:t>ΔD = D_LT(t+1) - D_LT(t)</w:t>
      </w:r>
    </w:p>
    <w:p w14:paraId="3392A246" w14:textId="77777777" w:rsidR="002A1FB3" w:rsidRPr="002A1FB3" w:rsidRDefault="002A1FB3" w:rsidP="002A1FB3">
      <w:r w:rsidRPr="002A1FB3">
        <w:t>Interpretation:</w:t>
      </w:r>
    </w:p>
    <w:p w14:paraId="1B681E50" w14:textId="77777777" w:rsidR="002A1FB3" w:rsidRPr="002A1FB3" w:rsidRDefault="002A1FB3" w:rsidP="002A1FB3">
      <w:r w:rsidRPr="002A1FB3">
        <w:t>ΔD &lt; 0 → Annäherung</w:t>
      </w:r>
      <w:r w:rsidRPr="002A1FB3">
        <w:br/>
        <w:t>ΔD &gt; 0 → Entkopplung</w:t>
      </w:r>
      <w:r w:rsidRPr="002A1FB3">
        <w:br/>
        <w:t>ΔD ≈ 0 → stabile Differenz</w:t>
      </w:r>
    </w:p>
    <w:p w14:paraId="045FB676" w14:textId="77777777" w:rsidR="002A1FB3" w:rsidRPr="002A1FB3" w:rsidRDefault="002A1FB3" w:rsidP="002A1FB3">
      <w:r w:rsidRPr="002A1FB3">
        <w:pict w14:anchorId="0FDAA46C">
          <v:rect id="_x0000_i1114" style="width:0;height:0" o:hralign="center" o:hrstd="t" o:hr="t" fillcolor="#a0a0a0" stroked="f"/>
        </w:pict>
      </w:r>
    </w:p>
    <w:p w14:paraId="66E786B6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12. Kipppunktanalyse</w:t>
      </w:r>
    </w:p>
    <w:p w14:paraId="5B27D6A6" w14:textId="77777777" w:rsidR="002A1FB3" w:rsidRPr="002A1FB3" w:rsidRDefault="002A1FB3" w:rsidP="002A1FB3">
      <w:r w:rsidRPr="002A1FB3">
        <w:t>Suche nach plötzlichen Brüchen:</w:t>
      </w:r>
    </w:p>
    <w:p w14:paraId="226272AD" w14:textId="77777777" w:rsidR="002A1FB3" w:rsidRPr="002A1FB3" w:rsidRDefault="002A1FB3" w:rsidP="002A1FB3">
      <w:proofErr w:type="spellStart"/>
      <w:r w:rsidRPr="002A1FB3">
        <w:t>Cosine</w:t>
      </w:r>
      <w:proofErr w:type="spellEnd"/>
      <w:r w:rsidRPr="002A1FB3">
        <w:t xml:space="preserve"> stark fallend</w:t>
      </w:r>
      <w:r w:rsidRPr="002A1FB3">
        <w:br/>
        <w:t>Polarität wechselt</w:t>
      </w:r>
      <w:r w:rsidRPr="002A1FB3">
        <w:br/>
        <w:t>dominante Dimension wechselt</w:t>
      </w:r>
      <w:r w:rsidRPr="002A1FB3">
        <w:br/>
      </w:r>
      <w:proofErr w:type="spellStart"/>
      <w:r w:rsidRPr="002A1FB3">
        <w:t>d_semantisch</w:t>
      </w:r>
      <w:proofErr w:type="spellEnd"/>
      <w:r w:rsidRPr="002A1FB3">
        <w:t xml:space="preserve"> springt</w:t>
      </w:r>
      <w:r w:rsidRPr="002A1FB3">
        <w:br/>
      </w:r>
      <w:proofErr w:type="spellStart"/>
      <w:r w:rsidRPr="002A1FB3">
        <w:t>emotion_valenz</w:t>
      </w:r>
      <w:proofErr w:type="spellEnd"/>
      <w:r w:rsidRPr="002A1FB3">
        <w:t xml:space="preserve"> kippt</w:t>
      </w:r>
    </w:p>
    <w:p w14:paraId="35D61E8E" w14:textId="77777777" w:rsidR="002A1FB3" w:rsidRPr="002A1FB3" w:rsidRDefault="002A1FB3" w:rsidP="002A1FB3">
      <w:r w:rsidRPr="002A1FB3">
        <w:t>FRZK-Deutung:</w:t>
      </w:r>
    </w:p>
    <w:p w14:paraId="725F00E7" w14:textId="77777777" w:rsidR="002A1FB3" w:rsidRPr="002A1FB3" w:rsidRDefault="002A1FB3" w:rsidP="002A1FB3">
      <w:r w:rsidRPr="002A1FB3">
        <w:t>Ein Kipppunkt liegt vor, wenn Lehrkraft- und Teilnehmersicht nicht kontinuierlich auseinanderlaufen, sondern sprunghaft ihren Kopplungszustand ändern.</w:t>
      </w:r>
    </w:p>
    <w:p w14:paraId="41B29D85" w14:textId="77777777" w:rsidR="002A1FB3" w:rsidRPr="002A1FB3" w:rsidRDefault="002A1FB3" w:rsidP="002A1FB3">
      <w:r w:rsidRPr="002A1FB3">
        <w:pict w14:anchorId="51E2749D">
          <v:rect id="_x0000_i1115" style="width:0;height:0" o:hralign="center" o:hrstd="t" o:hr="t" fillcolor="#a0a0a0" stroked="f"/>
        </w:pict>
      </w:r>
    </w:p>
    <w:p w14:paraId="7C51DE0A" w14:textId="77777777" w:rsidR="002A1FB3" w:rsidRPr="002A1FB3" w:rsidRDefault="002A1FB3" w:rsidP="002A1FB3">
      <w:pPr>
        <w:rPr>
          <w:b/>
          <w:bCs/>
        </w:rPr>
      </w:pPr>
      <w:r w:rsidRPr="002A1FB3">
        <w:rPr>
          <w:b/>
          <w:bCs/>
        </w:rPr>
        <w:t>3. Wichtigste Gesamtauswertungen für Kapitel 6</w:t>
      </w:r>
    </w:p>
    <w:p w14:paraId="6BC026F5" w14:textId="77777777" w:rsidR="002A1FB3" w:rsidRPr="002A1FB3" w:rsidRDefault="002A1FB3" w:rsidP="002A1FB3">
      <w:r w:rsidRPr="002A1FB3">
        <w:t>Für den Dissertationsteil würde ich diese Auswertungen priorisieren:</w:t>
      </w:r>
    </w:p>
    <w:p w14:paraId="45A372A0" w14:textId="77777777" w:rsidR="002A1FB3" w:rsidRPr="002A1FB3" w:rsidRDefault="002A1FB3" w:rsidP="002A1FB3">
      <w:r w:rsidRPr="002A1FB3">
        <w:t xml:space="preserve">1. </w:t>
      </w:r>
      <w:proofErr w:type="spellStart"/>
      <w:r w:rsidRPr="002A1FB3">
        <w:t>Cosine</w:t>
      </w:r>
      <w:proofErr w:type="spellEnd"/>
      <w:r w:rsidRPr="002A1FB3">
        <w:t>-Kohärenz Lehrkraft vs. Teilnehmer</w:t>
      </w:r>
      <w:r w:rsidRPr="002A1FB3">
        <w:br/>
        <w:t xml:space="preserve">2. Semantische Distanz </w:t>
      </w:r>
      <w:proofErr w:type="spellStart"/>
      <w:r w:rsidRPr="002A1FB3">
        <w:t>L_t</w:t>
      </w:r>
      <w:proofErr w:type="spellEnd"/>
      <w:r w:rsidRPr="002A1FB3">
        <w:t xml:space="preserve"> ↔ </w:t>
      </w:r>
      <w:proofErr w:type="spellStart"/>
      <w:r w:rsidRPr="002A1FB3">
        <w:t>T_t</w:t>
      </w:r>
      <w:proofErr w:type="spellEnd"/>
      <w:r w:rsidRPr="002A1FB3">
        <w:br/>
        <w:t>3. Dimensionsabweichungen je FRZK-Achse</w:t>
      </w:r>
      <w:r w:rsidRPr="002A1FB3">
        <w:br/>
        <w:t>4. Polaritätsvergleich</w:t>
      </w:r>
      <w:r w:rsidRPr="002A1FB3">
        <w:br/>
        <w:t>5. Dominanzvergleich</w:t>
      </w:r>
      <w:r w:rsidRPr="002A1FB3">
        <w:br/>
        <w:t xml:space="preserve">6. </w:t>
      </w:r>
      <w:proofErr w:type="spellStart"/>
      <w:r w:rsidRPr="002A1FB3">
        <w:t>d_semantisch</w:t>
      </w:r>
      <w:proofErr w:type="spellEnd"/>
      <w:r w:rsidRPr="002A1FB3">
        <w:t>-Vergleich</w:t>
      </w:r>
      <w:r w:rsidRPr="002A1FB3">
        <w:br/>
        <w:t xml:space="preserve">7. Emotionale Resonanz über </w:t>
      </w:r>
      <w:proofErr w:type="spellStart"/>
      <w:r w:rsidRPr="002A1FB3">
        <w:t>emotion_valenz</w:t>
      </w:r>
      <w:proofErr w:type="spellEnd"/>
      <w:r w:rsidRPr="002A1FB3">
        <w:t xml:space="preserve"> / </w:t>
      </w:r>
      <w:proofErr w:type="spellStart"/>
      <w:r w:rsidRPr="002A1FB3">
        <w:t>emotion_aktivierung</w:t>
      </w:r>
      <w:proofErr w:type="spellEnd"/>
      <w:r w:rsidRPr="002A1FB3">
        <w:br/>
        <w:t xml:space="preserve">8. Lag-Analyse </w:t>
      </w:r>
      <w:proofErr w:type="spellStart"/>
      <w:r w:rsidRPr="002A1FB3">
        <w:t>L_t</w:t>
      </w:r>
      <w:proofErr w:type="spellEnd"/>
      <w:r w:rsidRPr="002A1FB3">
        <w:t xml:space="preserve"> → T_t+1</w:t>
      </w:r>
      <w:r w:rsidRPr="002A1FB3">
        <w:br/>
      </w:r>
      <w:r w:rsidRPr="002A1FB3">
        <w:lastRenderedPageBreak/>
        <w:t>9. Driftanalyse über Zeit</w:t>
      </w:r>
      <w:r w:rsidRPr="002A1FB3">
        <w:br/>
        <w:t>10. Bindungs-/Resonanzindikator pro Lehrkraft</w:t>
      </w:r>
    </w:p>
    <w:p w14:paraId="2A713413" w14:textId="77777777" w:rsidR="002A1FB3" w:rsidRPr="002A1FB3" w:rsidRDefault="002A1FB3" w:rsidP="002A1FB3">
      <w:r w:rsidRPr="002A1FB3">
        <w:t>Zentrale Kapitelthese:</w:t>
      </w:r>
    </w:p>
    <w:p w14:paraId="53E78F79" w14:textId="77777777" w:rsidR="002A1FB3" w:rsidRPr="002A1FB3" w:rsidRDefault="002A1FB3" w:rsidP="002A1FB3">
      <w:r w:rsidRPr="002A1FB3">
        <w:rPr>
          <w:b/>
          <w:bCs/>
        </w:rPr>
        <w:t>Die Kopplung zwischen Lehrkraftsicht und Teilnehmersicht ist im FRZK kein bloßer Perspektivvergleich, sondern ein messbarer Resonanzzustand zwischen zwei Beobachteroperatoren im gemeinsamen Lernraum.</w:t>
      </w:r>
    </w:p>
    <w:p w14:paraId="7577F53D" w14:textId="77777777" w:rsidR="002A1FB3" w:rsidRPr="002A1FB3" w:rsidRDefault="002A1FB3" w:rsidP="002A1FB3">
      <w:pPr>
        <w:rPr>
          <w:vanish/>
        </w:rPr>
      </w:pPr>
      <w:r w:rsidRPr="002A1FB3">
        <w:rPr>
          <w:vanish/>
        </w:rPr>
        <w:t>Formularbeginn</w:t>
      </w:r>
    </w:p>
    <w:p w14:paraId="16080EA9" w14:textId="77777777" w:rsidR="002A1FB3" w:rsidRPr="002A1FB3" w:rsidRDefault="002A1FB3" w:rsidP="002A1FB3">
      <w:pPr>
        <w:rPr>
          <w:vanish/>
        </w:rPr>
      </w:pPr>
      <w:r w:rsidRPr="002A1FB3">
        <w:rPr>
          <w:vanish/>
        </w:rPr>
        <w:t>Formularende</w:t>
      </w:r>
    </w:p>
    <w:p w14:paraId="6237A617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547"/>
    <w:multiLevelType w:val="multilevel"/>
    <w:tmpl w:val="567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5329C8"/>
    <w:multiLevelType w:val="multilevel"/>
    <w:tmpl w:val="300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62B9C"/>
    <w:multiLevelType w:val="multilevel"/>
    <w:tmpl w:val="87AA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462679">
    <w:abstractNumId w:val="1"/>
  </w:num>
  <w:num w:numId="2" w16cid:durableId="608201897">
    <w:abstractNumId w:val="3"/>
  </w:num>
  <w:num w:numId="3" w16cid:durableId="1502161771">
    <w:abstractNumId w:val="4"/>
  </w:num>
  <w:num w:numId="4" w16cid:durableId="2135243682">
    <w:abstractNumId w:val="2"/>
  </w:num>
  <w:num w:numId="5" w16cid:durableId="150953160">
    <w:abstractNumId w:val="0"/>
  </w:num>
  <w:num w:numId="6" w16cid:durableId="855314671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B3"/>
    <w:rsid w:val="00003048"/>
    <w:rsid w:val="000467F2"/>
    <w:rsid w:val="00082214"/>
    <w:rsid w:val="00103784"/>
    <w:rsid w:val="00106528"/>
    <w:rsid w:val="001830F2"/>
    <w:rsid w:val="0019229D"/>
    <w:rsid w:val="002A1FB3"/>
    <w:rsid w:val="002B03D4"/>
    <w:rsid w:val="002D20FA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364"/>
  <w15:chartTrackingRefBased/>
  <w15:docId w15:val="{F84E79FC-6462-4181-9A98-D2BBDC1C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  <w:style w:type="character" w:styleId="Hyperlink">
    <w:name w:val="Hyperlink"/>
    <w:basedOn w:val="Absatz-Standardschriftart"/>
    <w:uiPriority w:val="99"/>
    <w:unhideWhenUsed/>
    <w:rsid w:val="002A1FB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1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6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8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2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3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2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1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2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89340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15088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834608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90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0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32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95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823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763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126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752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631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699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499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611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477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7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6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50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15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18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319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8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564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62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20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14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9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13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942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786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131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198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4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736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04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42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60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882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88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903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630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34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12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268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34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36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692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479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083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318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302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288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4503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5426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949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9373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653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664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134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690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059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2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2785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3065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7354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825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3651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2259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466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510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588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395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7365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0673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782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352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3276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746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2816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1824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354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864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939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050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650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5483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0591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2248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887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9871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2080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153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731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841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0647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945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8127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0247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2024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8107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411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2390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041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120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4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802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0179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710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796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06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0425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97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370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8192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6286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2098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249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194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744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83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194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6901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291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426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0897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7891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96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994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38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938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755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779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693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4751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27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267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3744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07423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210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1703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366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18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807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954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899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1935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5320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726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6243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59347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534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2369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263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341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693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895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337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0451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573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8287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2957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1285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6612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2114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749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890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325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778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40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966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728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954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950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6277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255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9397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44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518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544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374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234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550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9755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873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24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7618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682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8482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248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373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1731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898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348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8827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6333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4095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4193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4417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9223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03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090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731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241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392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261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0296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503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1000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2032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11149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8899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552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845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339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542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8909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322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34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25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021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706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733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3360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084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84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439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293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798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4773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7899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705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565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40702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5036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7499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750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458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06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305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8894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405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3738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1632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1613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9619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4618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9031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736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266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57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83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437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902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6469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825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267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1737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7574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8440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156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012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805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430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5848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755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171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7423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7528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7078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0522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3722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490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181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6743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80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903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1503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4798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3369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4088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3147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6347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8020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273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035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2610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680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676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98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770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3464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8949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395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4709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049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24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922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2675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180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8111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67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487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9638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1923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6959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3156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9081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288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852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906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513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674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5517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091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226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0792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0601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08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239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141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284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488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442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798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0348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8842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955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27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3292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9806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1409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049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527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655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690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997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8064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760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431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76997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6118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357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886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10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290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628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29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461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5134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586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786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569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1653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9000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6858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956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332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006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591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905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6150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369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1319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081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0410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3987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4553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481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392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417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81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970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6803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602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3240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9945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7543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52976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4123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423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338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287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928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531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114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3228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8641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2387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12276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845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877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60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674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443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780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9181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4368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893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549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4625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2468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2302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598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685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002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383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481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250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025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470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4226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2927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7102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25561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5748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90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273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261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321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256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4314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435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851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3744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92566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8420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26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966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731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0525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350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443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9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714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1483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765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4222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9224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66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40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9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06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29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9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8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2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4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9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7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8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7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59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44312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326133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038048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859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7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4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65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30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87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793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983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58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945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185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2135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401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8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4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632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507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4056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820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1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4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1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0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58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81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98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928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7731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516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570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96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78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929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27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95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12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340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76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33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139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043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708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951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322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489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227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499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544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1821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1852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914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8682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5461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311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024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553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535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187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439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707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161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365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5747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356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168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782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093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208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961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585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978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426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9774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8396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3828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1617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1593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009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617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203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782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9495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883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3084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2758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6435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1838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673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943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196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725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953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5401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315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3110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9503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578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323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66686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2275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0702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461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146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924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249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507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233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186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8974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240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1848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7692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7715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699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856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567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6766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0260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049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133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445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1744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5254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8287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2204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080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814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594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96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214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721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097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1238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7944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31964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6931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4908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4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292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3306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431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41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5515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0287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398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641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4242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16367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8709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487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796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855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3210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919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343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493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817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3827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109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923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3742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60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470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765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938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072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661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8413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2589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76770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606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0563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618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186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561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272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921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321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621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07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95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683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53910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88936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86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91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308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101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467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533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780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740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3653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3584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8595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5361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306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92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891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280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655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593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817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5777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850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190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5345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7263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928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317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398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142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361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16885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642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0163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053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2847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591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6536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413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645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65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962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410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912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1736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477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715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4035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39137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530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141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12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163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6051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2417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1379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751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2952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2010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9886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4856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1697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9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483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485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046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221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6830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650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502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375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01260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975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635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77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029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8650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6517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650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167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18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550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2816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7694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268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6896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15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301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087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249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280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614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1124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5476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070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2169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3007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764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587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908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423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988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888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046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9251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2619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5626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150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7096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9359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493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383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24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668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989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762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997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94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056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6442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9647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860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113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728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19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530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886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94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701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4489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977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98118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73347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1174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433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875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435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497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2639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308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3046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7879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4079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5846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5292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0192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595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523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355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5086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938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991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2260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5624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761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5039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15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1410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181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650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175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781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91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555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6054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8381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831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6166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3269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506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190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240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379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752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090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0326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454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6963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9859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6667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7976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1008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842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86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6790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572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1149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5576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5701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003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6099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7398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7339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9275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295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713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5050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276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325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207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869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6499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2760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0521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368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9012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645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297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261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988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322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530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1571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8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098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8283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67587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1440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224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369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092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661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7452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870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4964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870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771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801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011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451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743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493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328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978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978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62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619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6740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02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5108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1172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5818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921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55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99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248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4392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4062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4619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534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040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47038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9477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60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9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0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7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84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7</Pages>
  <Words>1203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2026-05-20T17:13:00Z</dcterms:created>
  <dcterms:modified xsi:type="dcterms:W3CDTF">2026-05-20T17:13:00Z</dcterms:modified>
</cp:coreProperties>
</file>